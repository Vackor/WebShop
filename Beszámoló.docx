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F235F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73E4D6D7" w14:textId="6B815583" w:rsidR="006236AB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39894" w:history="1">
        <w:r w:rsidR="006236AB" w:rsidRPr="00233FF6">
          <w:rPr>
            <w:rStyle w:val="Hiperhivatkozs"/>
            <w:noProof/>
          </w:rPr>
          <w:t>Összefoglaló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4</w:t>
        </w:r>
        <w:r w:rsidR="006236AB">
          <w:rPr>
            <w:noProof/>
            <w:webHidden/>
          </w:rPr>
          <w:fldChar w:fldCharType="end"/>
        </w:r>
      </w:hyperlink>
    </w:p>
    <w:p w14:paraId="2D12DC89" w14:textId="355E7693" w:rsidR="006236AB" w:rsidRDefault="005D23D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5" w:history="1">
        <w:r w:rsidR="006236AB" w:rsidRPr="00233FF6">
          <w:rPr>
            <w:rStyle w:val="Hiperhivatkozs"/>
            <w:noProof/>
          </w:rPr>
          <w:t>A megvalósított webalkalmazás leírása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5</w:t>
        </w:r>
        <w:r w:rsidR="006236AB">
          <w:rPr>
            <w:noProof/>
            <w:webHidden/>
          </w:rPr>
          <w:fldChar w:fldCharType="end"/>
        </w:r>
      </w:hyperlink>
    </w:p>
    <w:p w14:paraId="47A332EF" w14:textId="52A15CFF" w:rsidR="006236AB" w:rsidRDefault="005D23D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6" w:history="1">
        <w:r w:rsidR="006236AB" w:rsidRPr="00233FF6">
          <w:rPr>
            <w:rStyle w:val="Hiperhivatkozs"/>
            <w:noProof/>
          </w:rPr>
          <w:t>1 Frontend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5AE5D962" w14:textId="3797BB42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7" w:history="1">
        <w:r w:rsidR="006236AB" w:rsidRPr="00233FF6">
          <w:rPr>
            <w:rStyle w:val="Hiperhivatkozs"/>
            <w:noProof/>
          </w:rPr>
          <w:t>1.1 Pages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3ED16748" w14:textId="0317FAD1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8" w:history="1">
        <w:r w:rsidR="006236AB" w:rsidRPr="00233FF6">
          <w:rPr>
            <w:rStyle w:val="Hiperhivatkozs"/>
            <w:noProof/>
          </w:rPr>
          <w:t>1.1.1 Cart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02741777" w14:textId="2A517B3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9" w:history="1">
        <w:r w:rsidR="006236AB" w:rsidRPr="00233FF6">
          <w:rPr>
            <w:rStyle w:val="Hiperhivatkozs"/>
            <w:noProof/>
          </w:rPr>
          <w:t>1.1.2 Home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3AB4EFB2" w14:textId="10D89255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0" w:history="1">
        <w:r w:rsidR="006236AB" w:rsidRPr="00233FF6">
          <w:rPr>
            <w:rStyle w:val="Hiperhivatkozs"/>
            <w:noProof/>
          </w:rPr>
          <w:t>1.1.3 IceCream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4A5C53BC" w14:textId="45DE05F4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1" w:history="1">
        <w:r w:rsidR="006236AB" w:rsidRPr="00233FF6">
          <w:rPr>
            <w:rStyle w:val="Hiperhivatkozs"/>
            <w:noProof/>
          </w:rPr>
          <w:t>1.1.4 Login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53053C7F" w14:textId="53CB9898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2" w:history="1">
        <w:r w:rsidR="006236AB" w:rsidRPr="00233FF6">
          <w:rPr>
            <w:rStyle w:val="Hiperhivatkozs"/>
            <w:noProof/>
          </w:rPr>
          <w:t>1.1.5 Product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0AEEAEE1" w14:textId="4377606E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3" w:history="1">
        <w:r w:rsidR="006236AB" w:rsidRPr="00233FF6">
          <w:rPr>
            <w:rStyle w:val="Hiperhivatkozs"/>
            <w:noProof/>
          </w:rPr>
          <w:t>1.1.6 Profile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01B79FF2" w14:textId="0B8CF9D1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4" w:history="1">
        <w:r w:rsidR="006236AB" w:rsidRPr="00233FF6">
          <w:rPr>
            <w:rStyle w:val="Hiperhivatkozs"/>
            <w:noProof/>
          </w:rPr>
          <w:t>1.1.7 SignUp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7C7FAED9" w14:textId="72C66BC6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5" w:history="1">
        <w:r w:rsidR="006236AB" w:rsidRPr="00233FF6">
          <w:rPr>
            <w:rStyle w:val="Hiperhivatkozs"/>
            <w:noProof/>
          </w:rPr>
          <w:t>1.2 Shared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4963B3EB" w14:textId="3B0C5554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6" w:history="1">
        <w:r w:rsidR="006236AB" w:rsidRPr="00233FF6">
          <w:rPr>
            <w:rStyle w:val="Hiperhivatkozs"/>
            <w:noProof/>
          </w:rPr>
          <w:t>1.2.1 MainLayout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10FA1D4F" w14:textId="1BE0C7D0" w:rsidR="006236AB" w:rsidRDefault="005D23D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07" w:history="1">
        <w:r w:rsidR="006236AB" w:rsidRPr="00233FF6">
          <w:rPr>
            <w:rStyle w:val="Hiperhivatkozs"/>
            <w:noProof/>
          </w:rPr>
          <w:t>2 BackEnd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6643187E" w14:textId="4CB630D9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8" w:history="1">
        <w:r w:rsidR="006236AB" w:rsidRPr="00233FF6">
          <w:rPr>
            <w:rStyle w:val="Hiperhivatkozs"/>
            <w:noProof/>
          </w:rPr>
          <w:t>2.1 Pages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370F8DD7" w14:textId="42C3D1A6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9" w:history="1">
        <w:r w:rsidR="006236AB" w:rsidRPr="00233FF6">
          <w:rPr>
            <w:rStyle w:val="Hiperhivatkozs"/>
            <w:noProof/>
          </w:rPr>
          <w:t>2.1.1 Home.razor.cs – public partial class Home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6AC13271" w14:textId="7CCB2F7B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0" w:history="1">
        <w:r w:rsidR="006236AB" w:rsidRPr="00233FF6">
          <w:rPr>
            <w:rStyle w:val="Hiperhivatkozs"/>
            <w:noProof/>
          </w:rPr>
          <w:t>2.1.2 IceCream.razor.cs – public partial class IceCream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10B901E1" w14:textId="2ECF6BB6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1" w:history="1">
        <w:r w:rsidR="006236AB" w:rsidRPr="00233FF6">
          <w:rPr>
            <w:rStyle w:val="Hiperhivatkozs"/>
            <w:noProof/>
          </w:rPr>
          <w:t>2.1.3 Login.razor.cs – public partial class Login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2489CCA3" w14:textId="24DFB2B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2" w:history="1">
        <w:r w:rsidR="006236AB" w:rsidRPr="00233FF6">
          <w:rPr>
            <w:rStyle w:val="Hiperhivatkozs"/>
            <w:noProof/>
          </w:rPr>
          <w:t>2.1.4 Product.razor.cs – public partial class Product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557C5005" w14:textId="2F01E81A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3" w:history="1">
        <w:r w:rsidR="006236AB" w:rsidRPr="00233FF6">
          <w:rPr>
            <w:rStyle w:val="Hiperhivatkozs"/>
            <w:noProof/>
          </w:rPr>
          <w:t>2.1.5 SignUp.razor.cs – public partial class SignUp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1D16C29C" w14:textId="524ECFB8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4" w:history="1">
        <w:r w:rsidR="006236AB" w:rsidRPr="00233FF6">
          <w:rPr>
            <w:rStyle w:val="Hiperhivatkozs"/>
            <w:noProof/>
          </w:rPr>
          <w:t>2.2 Shared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13</w:t>
        </w:r>
        <w:r w:rsidR="006236AB">
          <w:rPr>
            <w:noProof/>
            <w:webHidden/>
          </w:rPr>
          <w:fldChar w:fldCharType="end"/>
        </w:r>
      </w:hyperlink>
    </w:p>
    <w:p w14:paraId="0D3498A4" w14:textId="3C6EA1C2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5" w:history="1">
        <w:r w:rsidR="006236AB" w:rsidRPr="00233FF6">
          <w:rPr>
            <w:rStyle w:val="Hiperhivatkozs"/>
            <w:noProof/>
          </w:rPr>
          <w:t>2.2.1 MainLayout.razor.cs – public partial class MainLayout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13</w:t>
        </w:r>
        <w:r w:rsidR="006236AB">
          <w:rPr>
            <w:noProof/>
            <w:webHidden/>
          </w:rPr>
          <w:fldChar w:fldCharType="end"/>
        </w:r>
      </w:hyperlink>
    </w:p>
    <w:p w14:paraId="35D0875F" w14:textId="7148D7C4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6" w:history="1">
        <w:r w:rsidR="006236AB" w:rsidRPr="00233FF6">
          <w:rPr>
            <w:rStyle w:val="Hiperhivatkozs"/>
            <w:noProof/>
          </w:rPr>
          <w:t>2.3 További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1BE61F68" w14:textId="65D735E8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7" w:history="1">
        <w:r w:rsidR="006236AB" w:rsidRPr="00233FF6">
          <w:rPr>
            <w:rStyle w:val="Hiperhivatkozs"/>
            <w:noProof/>
          </w:rPr>
          <w:t>2.3.1 Allergen.cs – public class Allergen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664F8EBA" w14:textId="70DA0F32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8" w:history="1">
        <w:r w:rsidR="006236AB" w:rsidRPr="00233FF6">
          <w:rPr>
            <w:rStyle w:val="Hiperhivatkozs"/>
            <w:noProof/>
          </w:rPr>
          <w:t>2.3.2 Card.cs – public class Card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15236D62" w14:textId="45F3D009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9" w:history="1">
        <w:r w:rsidR="006236AB" w:rsidRPr="00233FF6">
          <w:rPr>
            <w:rStyle w:val="Hiperhivatkozs"/>
            <w:noProof/>
          </w:rPr>
          <w:t>2.3.3 CartElement.cs – public class CartElement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0B280D17" w14:textId="27E0D9D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0" w:history="1">
        <w:r w:rsidR="006236AB" w:rsidRPr="00233FF6">
          <w:rPr>
            <w:rStyle w:val="Hiperhivatkozs"/>
            <w:noProof/>
          </w:rPr>
          <w:t>2.3.4 GenderDef.cs – public class GenderDef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1A8ADF95" w14:textId="34956CC5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1" w:history="1">
        <w:r w:rsidR="006236AB" w:rsidRPr="00233FF6">
          <w:rPr>
            <w:rStyle w:val="Hiperhivatkozs"/>
            <w:noProof/>
          </w:rPr>
          <w:t>2.3.5 Global.cs – public static class Global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5CB021C2" w14:textId="71133D2D" w:rsidR="006236AB" w:rsidRDefault="005D23D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22" w:history="1">
        <w:r w:rsidR="006236AB" w:rsidRPr="00233FF6">
          <w:rPr>
            <w:rStyle w:val="Hiperhivatkozs"/>
            <w:noProof/>
          </w:rPr>
          <w:t>3 Felhasznált MatBlazor komponensek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6C0BE604" w14:textId="5C333A29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3" w:history="1">
        <w:r w:rsidR="006236AB" w:rsidRPr="00233FF6">
          <w:rPr>
            <w:rStyle w:val="Hiperhivatkozs"/>
            <w:noProof/>
          </w:rPr>
          <w:t>3.1 Felugró értesítések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1F841FCA" w14:textId="422F070B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4" w:history="1">
        <w:r w:rsidR="006236AB" w:rsidRPr="00233FF6">
          <w:rPr>
            <w:rStyle w:val="Hiperhivatkozs"/>
            <w:noProof/>
          </w:rPr>
          <w:t>3.1.1 SnackBar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2AC4576F" w14:textId="7C65BC4D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5" w:history="1">
        <w:r w:rsidR="006236AB" w:rsidRPr="00233FF6">
          <w:rPr>
            <w:rStyle w:val="Hiperhivatkozs"/>
            <w:noProof/>
          </w:rPr>
          <w:t>3.2 Form Control-ok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18</w:t>
        </w:r>
        <w:r w:rsidR="006236AB">
          <w:rPr>
            <w:noProof/>
            <w:webHidden/>
          </w:rPr>
          <w:fldChar w:fldCharType="end"/>
        </w:r>
      </w:hyperlink>
    </w:p>
    <w:p w14:paraId="495B0900" w14:textId="23292DE4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6" w:history="1">
        <w:r w:rsidR="006236AB" w:rsidRPr="00233FF6">
          <w:rPr>
            <w:rStyle w:val="Hiperhivatkozs"/>
            <w:noProof/>
          </w:rPr>
          <w:t>3.2.1 Checkbox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18</w:t>
        </w:r>
        <w:r w:rsidR="006236AB">
          <w:rPr>
            <w:noProof/>
            <w:webHidden/>
          </w:rPr>
          <w:fldChar w:fldCharType="end"/>
        </w:r>
      </w:hyperlink>
    </w:p>
    <w:p w14:paraId="4475305F" w14:textId="09B0E2AF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7" w:history="1">
        <w:r w:rsidR="006236AB" w:rsidRPr="00233FF6">
          <w:rPr>
            <w:rStyle w:val="Hiperhivatkozs"/>
            <w:noProof/>
          </w:rPr>
          <w:t>3.2.2 DatePicker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19</w:t>
        </w:r>
        <w:r w:rsidR="006236AB">
          <w:rPr>
            <w:noProof/>
            <w:webHidden/>
          </w:rPr>
          <w:fldChar w:fldCharType="end"/>
        </w:r>
      </w:hyperlink>
    </w:p>
    <w:p w14:paraId="5ECD9183" w14:textId="133B6B72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8" w:history="1">
        <w:r w:rsidR="006236AB" w:rsidRPr="00233FF6">
          <w:rPr>
            <w:rStyle w:val="Hiperhivatkozs"/>
            <w:noProof/>
          </w:rPr>
          <w:t>3.2.3 NumericUpDownField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20</w:t>
        </w:r>
        <w:r w:rsidR="006236AB">
          <w:rPr>
            <w:noProof/>
            <w:webHidden/>
          </w:rPr>
          <w:fldChar w:fldCharType="end"/>
        </w:r>
      </w:hyperlink>
    </w:p>
    <w:p w14:paraId="0F54491A" w14:textId="2E0E9F39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9" w:history="1">
        <w:r w:rsidR="006236AB" w:rsidRPr="00233FF6">
          <w:rPr>
            <w:rStyle w:val="Hiperhivatkozs"/>
            <w:noProof/>
          </w:rPr>
          <w:t>3.2.4 Select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21</w:t>
        </w:r>
        <w:r w:rsidR="006236AB">
          <w:rPr>
            <w:noProof/>
            <w:webHidden/>
          </w:rPr>
          <w:fldChar w:fldCharType="end"/>
        </w:r>
      </w:hyperlink>
    </w:p>
    <w:p w14:paraId="2F851D3F" w14:textId="3543B008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0" w:history="1">
        <w:r w:rsidR="006236AB" w:rsidRPr="00233FF6">
          <w:rPr>
            <w:rStyle w:val="Hiperhivatkozs"/>
            <w:noProof/>
          </w:rPr>
          <w:t>3.2.5 Slider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22</w:t>
        </w:r>
        <w:r w:rsidR="006236AB">
          <w:rPr>
            <w:noProof/>
            <w:webHidden/>
          </w:rPr>
          <w:fldChar w:fldCharType="end"/>
        </w:r>
      </w:hyperlink>
    </w:p>
    <w:p w14:paraId="20BFD993" w14:textId="1EBCA41A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1" w:history="1">
        <w:r w:rsidR="006236AB" w:rsidRPr="00233FF6">
          <w:rPr>
            <w:rStyle w:val="Hiperhivatkozs"/>
            <w:noProof/>
          </w:rPr>
          <w:t>3.2.6 TextField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22</w:t>
        </w:r>
        <w:r w:rsidR="006236AB">
          <w:rPr>
            <w:noProof/>
            <w:webHidden/>
          </w:rPr>
          <w:fldChar w:fldCharType="end"/>
        </w:r>
      </w:hyperlink>
    </w:p>
    <w:p w14:paraId="7B0A8E27" w14:textId="2A62922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2" w:history="1">
        <w:r w:rsidR="006236AB" w:rsidRPr="00233FF6">
          <w:rPr>
            <w:rStyle w:val="Hiperhivatkozs"/>
            <w:noProof/>
          </w:rPr>
          <w:t>3.2.7 Validation via EditContext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23</w:t>
        </w:r>
        <w:r w:rsidR="006236AB">
          <w:rPr>
            <w:noProof/>
            <w:webHidden/>
          </w:rPr>
          <w:fldChar w:fldCharType="end"/>
        </w:r>
      </w:hyperlink>
    </w:p>
    <w:p w14:paraId="5EFC5F62" w14:textId="06BC01DE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3" w:history="1">
        <w:r w:rsidR="006236AB" w:rsidRPr="00233FF6">
          <w:rPr>
            <w:rStyle w:val="Hiperhivatkozs"/>
            <w:noProof/>
          </w:rPr>
          <w:t>3.3 Gombok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12E41E20" w14:textId="23F9D246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4" w:history="1">
        <w:r w:rsidR="006236AB" w:rsidRPr="00233FF6">
          <w:rPr>
            <w:rStyle w:val="Hiperhivatkozs"/>
            <w:noProof/>
          </w:rPr>
          <w:t>3.3.1 Button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54647E33" w14:textId="40EBE7F4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5" w:history="1">
        <w:r w:rsidR="006236AB" w:rsidRPr="00233FF6">
          <w:rPr>
            <w:rStyle w:val="Hiperhivatkozs"/>
            <w:noProof/>
          </w:rPr>
          <w:t>3.3.2 Icon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2E4A5CCB" w14:textId="4D80E222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6" w:history="1">
        <w:r w:rsidR="006236AB" w:rsidRPr="00233FF6">
          <w:rPr>
            <w:rStyle w:val="Hiperhivatkozs"/>
            <w:noProof/>
          </w:rPr>
          <w:t>3.3.3 IconButton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26</w:t>
        </w:r>
        <w:r w:rsidR="006236AB">
          <w:rPr>
            <w:noProof/>
            <w:webHidden/>
          </w:rPr>
          <w:fldChar w:fldCharType="end"/>
        </w:r>
      </w:hyperlink>
    </w:p>
    <w:p w14:paraId="75D6B1A8" w14:textId="37741DC9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7" w:history="1">
        <w:r w:rsidR="006236AB" w:rsidRPr="00233FF6">
          <w:rPr>
            <w:rStyle w:val="Hiperhivatkozs"/>
            <w:noProof/>
          </w:rPr>
          <w:t>3.4 Layout-ok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27</w:t>
        </w:r>
        <w:r w:rsidR="006236AB">
          <w:rPr>
            <w:noProof/>
            <w:webHidden/>
          </w:rPr>
          <w:fldChar w:fldCharType="end"/>
        </w:r>
      </w:hyperlink>
    </w:p>
    <w:p w14:paraId="486A7909" w14:textId="423BDA7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8" w:history="1">
        <w:r w:rsidR="006236AB" w:rsidRPr="00233FF6">
          <w:rPr>
            <w:rStyle w:val="Hiperhivatkozs"/>
            <w:noProof/>
          </w:rPr>
          <w:t>3.4.1 Card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27</w:t>
        </w:r>
        <w:r w:rsidR="006236AB">
          <w:rPr>
            <w:noProof/>
            <w:webHidden/>
          </w:rPr>
          <w:fldChar w:fldCharType="end"/>
        </w:r>
      </w:hyperlink>
    </w:p>
    <w:p w14:paraId="37B2239D" w14:textId="314017F5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9" w:history="1">
        <w:r w:rsidR="006236AB" w:rsidRPr="00233FF6">
          <w:rPr>
            <w:rStyle w:val="Hiperhivatkozs"/>
            <w:noProof/>
          </w:rPr>
          <w:t>3.4.2 Divider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28</w:t>
        </w:r>
        <w:r w:rsidR="006236AB">
          <w:rPr>
            <w:noProof/>
            <w:webHidden/>
          </w:rPr>
          <w:fldChar w:fldCharType="end"/>
        </w:r>
      </w:hyperlink>
    </w:p>
    <w:p w14:paraId="480D139A" w14:textId="7CE14EE1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0" w:history="1">
        <w:r w:rsidR="006236AB" w:rsidRPr="00233FF6">
          <w:rPr>
            <w:rStyle w:val="Hiperhivatkozs"/>
            <w:noProof/>
          </w:rPr>
          <w:t>3.4.3 Layout Grid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29</w:t>
        </w:r>
        <w:r w:rsidR="006236AB">
          <w:rPr>
            <w:noProof/>
            <w:webHidden/>
          </w:rPr>
          <w:fldChar w:fldCharType="end"/>
        </w:r>
      </w:hyperlink>
    </w:p>
    <w:p w14:paraId="38B5E56B" w14:textId="7E824E39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1" w:history="1">
        <w:r w:rsidR="006236AB" w:rsidRPr="00233FF6">
          <w:rPr>
            <w:rStyle w:val="Hiperhivatkozs"/>
            <w:noProof/>
          </w:rPr>
          <w:t>3.4.4 List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30</w:t>
        </w:r>
        <w:r w:rsidR="006236AB">
          <w:rPr>
            <w:noProof/>
            <w:webHidden/>
          </w:rPr>
          <w:fldChar w:fldCharType="end"/>
        </w:r>
      </w:hyperlink>
    </w:p>
    <w:p w14:paraId="352F17FB" w14:textId="5F9D6E38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2" w:history="1">
        <w:r w:rsidR="006236AB" w:rsidRPr="00233FF6">
          <w:rPr>
            <w:rStyle w:val="Hiperhivatkozs"/>
            <w:noProof/>
          </w:rPr>
          <w:t>3.4.5 Paper &amp; Elevation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31</w:t>
        </w:r>
        <w:r w:rsidR="006236AB">
          <w:rPr>
            <w:noProof/>
            <w:webHidden/>
          </w:rPr>
          <w:fldChar w:fldCharType="end"/>
        </w:r>
      </w:hyperlink>
    </w:p>
    <w:p w14:paraId="6AB7D76A" w14:textId="796BCE40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3" w:history="1">
        <w:r w:rsidR="006236AB" w:rsidRPr="00233FF6">
          <w:rPr>
            <w:rStyle w:val="Hiperhivatkozs"/>
            <w:noProof/>
          </w:rPr>
          <w:t>3.4.6 Themes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32</w:t>
        </w:r>
        <w:r w:rsidR="006236AB">
          <w:rPr>
            <w:noProof/>
            <w:webHidden/>
          </w:rPr>
          <w:fldChar w:fldCharType="end"/>
        </w:r>
      </w:hyperlink>
    </w:p>
    <w:p w14:paraId="29CFF88B" w14:textId="6952C583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4" w:history="1">
        <w:r w:rsidR="006236AB" w:rsidRPr="00233FF6">
          <w:rPr>
            <w:rStyle w:val="Hiperhivatkozs"/>
            <w:noProof/>
          </w:rPr>
          <w:t>3.4.7 Typography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2A7EA9B7" w14:textId="13822824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5" w:history="1">
        <w:r w:rsidR="006236AB" w:rsidRPr="00233FF6">
          <w:rPr>
            <w:rStyle w:val="Hiperhivatkozs"/>
            <w:noProof/>
          </w:rPr>
          <w:t>3.5 Navigáció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58419451" w14:textId="61F28E43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6" w:history="1">
        <w:r w:rsidR="006236AB" w:rsidRPr="00233FF6">
          <w:rPr>
            <w:rStyle w:val="Hiperhivatkozs"/>
            <w:noProof/>
          </w:rPr>
          <w:t>3.5.1 AppBar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66E3C229" w14:textId="4972069D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7" w:history="1">
        <w:r w:rsidR="006236AB" w:rsidRPr="00233FF6">
          <w:rPr>
            <w:rStyle w:val="Hiperhivatkozs"/>
            <w:noProof/>
          </w:rPr>
          <w:t>3.5.2 ButtonLink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34</w:t>
        </w:r>
        <w:r w:rsidR="006236AB">
          <w:rPr>
            <w:noProof/>
            <w:webHidden/>
          </w:rPr>
          <w:fldChar w:fldCharType="end"/>
        </w:r>
      </w:hyperlink>
    </w:p>
    <w:p w14:paraId="4A9C9DD3" w14:textId="2E4413F3" w:rsidR="006236AB" w:rsidRDefault="005D23D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8" w:history="1">
        <w:r w:rsidR="006236AB" w:rsidRPr="00233FF6">
          <w:rPr>
            <w:rStyle w:val="Hiperhivatkozs"/>
            <w:noProof/>
          </w:rPr>
          <w:t>3.6 Táblázatok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35</w:t>
        </w:r>
        <w:r w:rsidR="006236AB">
          <w:rPr>
            <w:noProof/>
            <w:webHidden/>
          </w:rPr>
          <w:fldChar w:fldCharType="end"/>
        </w:r>
      </w:hyperlink>
    </w:p>
    <w:p w14:paraId="755F75F3" w14:textId="0AB1DBCE" w:rsidR="006236AB" w:rsidRDefault="005D23D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9" w:history="1">
        <w:r w:rsidR="006236AB" w:rsidRPr="00233FF6">
          <w:rPr>
            <w:rStyle w:val="Hiperhivatkozs"/>
            <w:noProof/>
          </w:rPr>
          <w:t>3.6.1 Table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80F82">
          <w:rPr>
            <w:noProof/>
            <w:webHidden/>
          </w:rPr>
          <w:t>35</w:t>
        </w:r>
        <w:r w:rsidR="006236AB">
          <w:rPr>
            <w:noProof/>
            <w:webHidden/>
          </w:rPr>
          <w:fldChar w:fldCharType="end"/>
        </w:r>
      </w:hyperlink>
    </w:p>
    <w:p w14:paraId="45012F29" w14:textId="6A3CE45C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68415F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2139894"/>
      <w:r w:rsidRPr="00B50CAA">
        <w:lastRenderedPageBreak/>
        <w:t>Összefoglaló</w:t>
      </w:r>
      <w:bookmarkEnd w:id="0"/>
    </w:p>
    <w:p w14:paraId="74A47C43" w14:textId="238FFB62" w:rsidR="00E11B92" w:rsidRDefault="00734235" w:rsidP="00F14D7C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  <w:r w:rsidR="00F14D7C">
        <w:t xml:space="preserve"> </w:t>
      </w:r>
      <w:r w:rsidR="00D33AD1">
        <w:t>A Webshop fagylaltokat árul</w:t>
      </w:r>
      <w:r w:rsidR="00F235FA">
        <w:t xml:space="preserve"> és a vásárláshoz és a felhasználókezeléshez tartozó oldalakat igyekeztem külsőleg </w:t>
      </w:r>
      <w:r w:rsidR="00E915CA">
        <w:t>elkészíteni</w:t>
      </w:r>
      <w:r w:rsidR="00F14D7C">
        <w:t>, amik magába foglalják az oldalak közti navigációt és az oldalon belüli interaktivitások lehetőségét</w:t>
      </w:r>
      <w:r w:rsidR="003860E4">
        <w:t>.</w:t>
      </w:r>
      <w:r w:rsidR="00F14D7C">
        <w:t xml:space="preserve"> Ehhez a Visual </w:t>
      </w:r>
      <w:proofErr w:type="spellStart"/>
      <w:r w:rsidR="00F14D7C">
        <w:t>Studio</w:t>
      </w:r>
      <w:proofErr w:type="spellEnd"/>
      <w:r w:rsidR="00F14D7C">
        <w:t xml:space="preserve"> által biztosított C# nyelvű </w:t>
      </w:r>
      <w:proofErr w:type="spellStart"/>
      <w:r w:rsidR="00F14D7C">
        <w:t>Blazor</w:t>
      </w:r>
      <w:proofErr w:type="spellEnd"/>
      <w:r w:rsidR="00F14D7C">
        <w:t xml:space="preserve"> </w:t>
      </w:r>
      <w:proofErr w:type="spellStart"/>
      <w:r w:rsidR="00F14D7C">
        <w:t>WebAssembly</w:t>
      </w:r>
      <w:proofErr w:type="spellEnd"/>
      <w:r w:rsidR="00F14D7C">
        <w:t xml:space="preserve"> App projekt sablonból indultam ki </w:t>
      </w:r>
      <w:r w:rsidR="00E915CA">
        <w:t>5.0-ás .NET verzióval</w:t>
      </w:r>
      <w:r w:rsidR="00F14D7C">
        <w:t xml:space="preserve"> és ezen hajtottam végre a szükséges módosításokat és kiegészítéseket.</w:t>
      </w:r>
    </w:p>
    <w:p w14:paraId="135D579E" w14:textId="515A08AA" w:rsidR="00E915CA" w:rsidRDefault="00E915CA" w:rsidP="00F14D7C">
      <w:r>
        <w:t xml:space="preserve">A webalkalmazás rengeteg kiaknázatlan lehetőséget rejt még magában, amikkel a tárgy keretein belül nem volt alkalmam foglalkozni, de maga a keretrendszer lehetővé teszi, hogy egy teljes értékű és tökéletesen működő webshopot írjon a segítségével az elegendő tudással rendelkező fejlesztő. </w:t>
      </w:r>
    </w:p>
    <w:p w14:paraId="30F8A6C4" w14:textId="63581970" w:rsidR="00E915CA" w:rsidRDefault="00652771" w:rsidP="00E915CA">
      <w:r>
        <w:t xml:space="preserve">Összességében úgy érzem, </w:t>
      </w:r>
      <w:r w:rsidR="00546E40">
        <w:t xml:space="preserve">hogy </w:t>
      </w:r>
      <w:r>
        <w:t xml:space="preserve">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>egy olyan keretrendszert biztosít ehhez, ami nagyban megkönnyítette és élvezhetővé tette a tanulást, a komponensekben mutatott hiányosság</w:t>
      </w:r>
      <w:r w:rsidR="00E915CA">
        <w:t>okat</w:t>
      </w:r>
      <w:r w:rsidR="00DE364D">
        <w:t xml:space="preserve"> pedig széles körben</w:t>
      </w:r>
      <w:r w:rsidR="00E915CA">
        <w:t xml:space="preserve"> tudtam</w:t>
      </w:r>
      <w:r w:rsidR="00DE364D">
        <w:t xml:space="preserve"> póto</w:t>
      </w:r>
      <w:r w:rsidR="00E915CA">
        <w:t>lni</w:t>
      </w:r>
      <w:r w:rsidR="00DE364D">
        <w:t xml:space="preserve"> a hozzá elérhető külső komponenskönyvtárak</w:t>
      </w:r>
      <w:r w:rsidR="00E915CA">
        <w:t xml:space="preserve">, azon belül is a fent említett </w:t>
      </w:r>
      <w:proofErr w:type="spellStart"/>
      <w:r w:rsidR="00E915CA">
        <w:t>MatBlazor</w:t>
      </w:r>
      <w:proofErr w:type="spellEnd"/>
      <w:r w:rsidR="00E915CA">
        <w:t xml:space="preserve"> segítségével</w:t>
      </w:r>
      <w:r w:rsidR="00DE364D">
        <w:t xml:space="preserve">. </w:t>
      </w:r>
    </w:p>
    <w:p w14:paraId="0503B6F3" w14:textId="2F7E4058" w:rsidR="00E11B92" w:rsidRDefault="006D32C3" w:rsidP="00E11B92">
      <w:r>
        <w:t>Ezen pozitív tapasztalatok birtokában és a konzulensemtől, Dr. Simon Balázstól kapott segítségnek</w:t>
      </w:r>
      <w:r w:rsidR="00546E40">
        <w:t xml:space="preserve"> </w:t>
      </w:r>
      <w:r>
        <w:t>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is</w:t>
      </w:r>
      <w:r>
        <w:t xml:space="preserve"> az itt megalapozott </w:t>
      </w:r>
      <w:r w:rsidR="00342E79">
        <w:t>tudásomat a témakörben.</w:t>
      </w:r>
    </w:p>
    <w:p w14:paraId="1789C451" w14:textId="508281E3" w:rsidR="008D5BA2" w:rsidRDefault="008D5BA2" w:rsidP="008D5BA2">
      <w:pPr>
        <w:pStyle w:val="Cmsor1"/>
        <w:numPr>
          <w:ilvl w:val="0"/>
          <w:numId w:val="0"/>
        </w:numPr>
      </w:pPr>
      <w:bookmarkStart w:id="1" w:name="_Toc102139895"/>
      <w:r>
        <w:lastRenderedPageBreak/>
        <w:t>A megvalósított webalkalmazás leírása</w:t>
      </w:r>
      <w:bookmarkEnd w:id="1"/>
    </w:p>
    <w:p w14:paraId="0BB098E5" w14:textId="371CDEF9" w:rsidR="00BD0B7E" w:rsidRDefault="00BD0B7E" w:rsidP="00BD0B7E">
      <w:r>
        <w:t xml:space="preserve">Az oldal megnyitásakor a felhasználó egy </w:t>
      </w:r>
      <w:proofErr w:type="spellStart"/>
      <w:r>
        <w:t>home</w:t>
      </w:r>
      <w:proofErr w:type="spellEnd"/>
      <w:r>
        <w:t xml:space="preserve"> oldalon találja magát. Innen navigálhat tovább a termékkategóriákra, esetleg a keresősáv segítségével konkrét termékekre, a kosarára vagy a bejelentkező felületre, bejelentkezést követően pedig már egyből a saját profiljára. </w:t>
      </w:r>
    </w:p>
    <w:p w14:paraId="4AC0B78C" w14:textId="46362993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3C039C3B" wp14:editId="1D277E29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831" w14:textId="2053A2A0" w:rsidR="009F3CE8" w:rsidRPr="009F3CE8" w:rsidRDefault="009F3CE8" w:rsidP="009F3CE8">
      <w:pPr>
        <w:pStyle w:val="Kpalrs"/>
      </w:pPr>
      <w:r>
        <w:t>1. ábra: Home Page</w:t>
      </w:r>
    </w:p>
    <w:p w14:paraId="4234D15B" w14:textId="10575BE0" w:rsidR="00BD0B7E" w:rsidRDefault="000E60FC" w:rsidP="00BD0B7E">
      <w:r>
        <w:t xml:space="preserve">Egy termékkategóriát kiválasztva egy gyűjtő oldal jelenik meg a felhasználó előtt, ahol bal oldalt találhatók a szűrők, jobb oldalt pedig a termékek és az azokhoz tartozó adatok, </w:t>
      </w:r>
      <w:r w:rsidR="00546E40">
        <w:t xml:space="preserve">a </w:t>
      </w:r>
      <w:r>
        <w:t xml:space="preserve">név, leírás, ár és egy gomb, amivel az oldalukra lehet navigálni. </w:t>
      </w:r>
    </w:p>
    <w:p w14:paraId="0B38BF5A" w14:textId="557072F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2EBC75FE" wp14:editId="00C9FB49">
            <wp:extent cx="5326912" cy="2125980"/>
            <wp:effectExtent l="0" t="0" r="762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98" r="1330" b="11854"/>
                    <a:stretch/>
                  </pic:blipFill>
                  <pic:spPr bwMode="auto">
                    <a:xfrm>
                      <a:off x="0" y="0"/>
                      <a:ext cx="5328220" cy="21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62C4" w14:textId="076987CB" w:rsidR="009F3CE8" w:rsidRPr="009F3CE8" w:rsidRDefault="009F3CE8" w:rsidP="009F3CE8">
      <w:pPr>
        <w:pStyle w:val="Kpalrs"/>
      </w:pPr>
      <w:r>
        <w:t>2. ábra: Termékek oldala</w:t>
      </w:r>
    </w:p>
    <w:p w14:paraId="064BC817" w14:textId="5DB297B7" w:rsidR="000E60FC" w:rsidRDefault="000E60FC" w:rsidP="00BD0B7E">
      <w:r>
        <w:lastRenderedPageBreak/>
        <w:t xml:space="preserve">Egy terméket kiválasztva az oldal tetején megjelenik a termék neve, alatta elválasztva pedig a termék képe, az allergén táblázat és a vásárlási felület. Kiválaszthatja a felhasználó a megvásárolni kívánt mennyiséget és hozzá is adhatja a kosarához. </w:t>
      </w:r>
    </w:p>
    <w:p w14:paraId="27733F71" w14:textId="3B3759A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0ABF0E26" wp14:editId="64F8E35D">
            <wp:extent cx="5399574" cy="2168821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52" b="12390"/>
                    <a:stretch/>
                  </pic:blipFill>
                  <pic:spPr bwMode="auto">
                    <a:xfrm>
                      <a:off x="0" y="0"/>
                      <a:ext cx="5400040" cy="21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7209A" w14:textId="5BEEA2F6" w:rsidR="009F3CE8" w:rsidRPr="009F3CE8" w:rsidRDefault="009F3CE8" w:rsidP="009F3CE8">
      <w:pPr>
        <w:pStyle w:val="Kpalrs"/>
      </w:pPr>
      <w:r>
        <w:t>3. ábra: Termékek önálló oldala</w:t>
      </w:r>
    </w:p>
    <w:p w14:paraId="6C4821B9" w14:textId="7D6FD107" w:rsidR="000E60FC" w:rsidRDefault="000E60FC" w:rsidP="00BD0B7E">
      <w:r>
        <w:t>A kosárra navigálva láthatjuk a ko</w:t>
      </w:r>
      <w:r w:rsidR="009F3CE8">
        <w:t>s</w:t>
      </w:r>
      <w:r>
        <w:t xml:space="preserve">arunkban található termékek neveit és mennyiségét, valamint az ehhez tartozó árat. A </w:t>
      </w:r>
      <w:r w:rsidR="006D3AE1">
        <w:t xml:space="preserve">megvásárolni kívánt </w:t>
      </w:r>
      <w:r>
        <w:t>mennyiség még itt is állítható és termékek teljesen el is távolíthatók a kosárból. A lista alatt megtalálható a teljes fizetendő összeg</w:t>
      </w:r>
      <w:r w:rsidR="006D3AE1">
        <w:t>.</w:t>
      </w:r>
    </w:p>
    <w:p w14:paraId="3C3240B5" w14:textId="5A66FE73" w:rsidR="009F3CE8" w:rsidRDefault="006D3AE1" w:rsidP="009F3CE8">
      <w:pPr>
        <w:pStyle w:val="Kp"/>
      </w:pPr>
      <w:r w:rsidRPr="006D3AE1">
        <w:rPr>
          <w:noProof/>
        </w:rPr>
        <w:drawing>
          <wp:inline distT="0" distB="0" distL="0" distR="0" wp14:anchorId="7E64CB11" wp14:editId="20182C44">
            <wp:extent cx="5400040" cy="225107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BF1" w14:textId="07AB66B0" w:rsidR="009F3CE8" w:rsidRPr="009F3CE8" w:rsidRDefault="006D3AE1" w:rsidP="009F3CE8">
      <w:pPr>
        <w:pStyle w:val="Kpalrs"/>
      </w:pPr>
      <w:r>
        <w:t>4. ábra: Kosár</w:t>
      </w:r>
    </w:p>
    <w:p w14:paraId="738DA2D1" w14:textId="77777777" w:rsidR="006D3AE1" w:rsidRDefault="006D3AE1">
      <w:pPr>
        <w:spacing w:after="0" w:line="240" w:lineRule="auto"/>
        <w:ind w:firstLine="0"/>
        <w:jc w:val="left"/>
      </w:pPr>
      <w:r>
        <w:br w:type="page"/>
      </w:r>
    </w:p>
    <w:p w14:paraId="41335B24" w14:textId="026C5368" w:rsidR="006D3AE1" w:rsidRDefault="000E60FC" w:rsidP="006D3AE1">
      <w:r>
        <w:lastRenderedPageBreak/>
        <w:t xml:space="preserve">A bejelentkező felületen egy egyszerű kép tárul a felhasználó szeme elé, csupán az oldal címe és a két beviteli mező, egy a felhasználónévnek és egy a jelszónak. Alattuk fel van kínálva a regisztráció lehetősége. </w:t>
      </w:r>
    </w:p>
    <w:p w14:paraId="6BC0D26E" w14:textId="0BA494F6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3511C70A" wp14:editId="1207DCB4">
            <wp:extent cx="5398770" cy="111641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26" b="47961"/>
                    <a:stretch/>
                  </pic:blipFill>
                  <pic:spPr bwMode="auto">
                    <a:xfrm>
                      <a:off x="0" y="0"/>
                      <a:ext cx="5400040" cy="11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6421" w14:textId="37FA366C" w:rsidR="006D3AE1" w:rsidRPr="006D3AE1" w:rsidRDefault="006D3AE1" w:rsidP="006D3AE1">
      <w:pPr>
        <w:pStyle w:val="Kpalrs"/>
      </w:pPr>
      <w:r>
        <w:t>5. ábra: Bejelentkezés</w:t>
      </w:r>
    </w:p>
    <w:p w14:paraId="0C0AF0DF" w14:textId="0583DD3D" w:rsidR="000E60FC" w:rsidRDefault="000E60FC" w:rsidP="00BD0B7E">
      <w:r>
        <w:t xml:space="preserve">A regisztrációs oldal a bejelentkezéséhez hasonló, </w:t>
      </w:r>
      <w:r w:rsidR="008D5BA2">
        <w:t xml:space="preserve">beviteli mezők találhatók rajta, azonban többféle </w:t>
      </w:r>
      <w:r w:rsidR="00546E40">
        <w:t xml:space="preserve">típusú </w:t>
      </w:r>
      <w:r w:rsidR="008D5BA2">
        <w:t>adatra és csak megfelelően kitöltött mezők esetén fogunk tudni regisztrálni.</w:t>
      </w:r>
    </w:p>
    <w:p w14:paraId="38A97394" w14:textId="709081D3" w:rsidR="006D3AE1" w:rsidRDefault="006D3AE1" w:rsidP="006D3AE1">
      <w:pPr>
        <w:pStyle w:val="Kp"/>
      </w:pPr>
      <w:r w:rsidRPr="006D3AE1">
        <w:rPr>
          <w:noProof/>
        </w:rPr>
        <w:drawing>
          <wp:inline distT="0" distB="0" distL="0" distR="0" wp14:anchorId="20BC5135" wp14:editId="7662B671">
            <wp:extent cx="5399721" cy="1297172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15"/>
                    <a:srcRect t="14526" b="41169"/>
                    <a:stretch/>
                  </pic:blipFill>
                  <pic:spPr bwMode="auto">
                    <a:xfrm>
                      <a:off x="0" y="0"/>
                      <a:ext cx="5400040" cy="129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6560" w14:textId="0566EA78" w:rsidR="006D3AE1" w:rsidRPr="006D3AE1" w:rsidRDefault="006D3AE1" w:rsidP="006D3AE1">
      <w:pPr>
        <w:pStyle w:val="Kpalrs"/>
      </w:pPr>
      <w:r>
        <w:t>6. ábra: Regisztráció</w:t>
      </w:r>
    </w:p>
    <w:p w14:paraId="7F7FB372" w14:textId="6159FDC3" w:rsidR="008D5BA2" w:rsidRDefault="008D5BA2" w:rsidP="00BD0B7E">
      <w:r>
        <w:t xml:space="preserve">Végezetül sikeres bejelentkezés után elérhető még a saját profilunk oldala. Itt a profilkép és különböző személyes adatok találhatók meg. </w:t>
      </w:r>
    </w:p>
    <w:p w14:paraId="54690CFD" w14:textId="5887C0D5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40ABC082" wp14:editId="02E2F96F">
            <wp:extent cx="5399212" cy="1903228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36" b="21553"/>
                    <a:stretch/>
                  </pic:blipFill>
                  <pic:spPr bwMode="auto">
                    <a:xfrm>
                      <a:off x="0" y="0"/>
                      <a:ext cx="5400040" cy="19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9D58" w14:textId="4F376A86" w:rsidR="006D3AE1" w:rsidRPr="006D3AE1" w:rsidRDefault="006D3AE1" w:rsidP="006D3AE1">
      <w:pPr>
        <w:pStyle w:val="Kpalrs"/>
      </w:pPr>
      <w:r>
        <w:t>7. ábra: Profil oldal</w:t>
      </w:r>
    </w:p>
    <w:p w14:paraId="14DFD1E4" w14:textId="6E0FA5C0" w:rsidR="008D5BA2" w:rsidRPr="00BD0B7E" w:rsidRDefault="008D5BA2" w:rsidP="00BD0B7E">
      <w:r>
        <w:t>Bármelyik oldal alján és tetején megtalálhatók a fejléc és a lábléc, amik a navigációs lehetőségeket adják és a kapcsolattartási információkat.</w:t>
      </w:r>
    </w:p>
    <w:p w14:paraId="0FE98BBF" w14:textId="17C50D64" w:rsidR="001A57BC" w:rsidRDefault="00CE3A37" w:rsidP="00060C2B">
      <w:pPr>
        <w:pStyle w:val="Cmsor1"/>
      </w:pPr>
      <w:bookmarkStart w:id="2" w:name="_Toc102139896"/>
      <w:r>
        <w:lastRenderedPageBreak/>
        <w:t>Frontend m</w:t>
      </w:r>
      <w:r w:rsidR="00893514">
        <w:t>odulok</w:t>
      </w:r>
      <w:bookmarkEnd w:id="2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 xml:space="preserve">modulok felsorolása és rövid ismertetésük. Az egyes modulokhoz </w:t>
      </w:r>
      <w:proofErr w:type="gramStart"/>
      <w:r>
        <w:t>tartozó .</w:t>
      </w:r>
      <w:proofErr w:type="spellStart"/>
      <w:r>
        <w:t>razor</w:t>
      </w:r>
      <w:proofErr w:type="spellEnd"/>
      <w:proofErr w:type="gram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3" w:name="_Toc102139897"/>
      <w:proofErr w:type="spellStart"/>
      <w:r>
        <w:t>Pages</w:t>
      </w:r>
      <w:bookmarkEnd w:id="3"/>
      <w:proofErr w:type="spellEnd"/>
    </w:p>
    <w:p w14:paraId="28B1ADFA" w14:textId="2BEDD357" w:rsidR="00342E79" w:rsidRDefault="00342E79" w:rsidP="00342E79">
      <w:pPr>
        <w:pStyle w:val="Cmsor3"/>
      </w:pPr>
      <w:bookmarkStart w:id="4" w:name="_Toc102139898"/>
      <w:proofErr w:type="spellStart"/>
      <w:r>
        <w:t>Cart</w:t>
      </w:r>
      <w:bookmarkEnd w:id="4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 xml:space="preserve">Tartozik hozzá </w:t>
      </w:r>
      <w:proofErr w:type="gramStart"/>
      <w:r w:rsidR="001638C4">
        <w:t>egy .</w:t>
      </w:r>
      <w:proofErr w:type="spellStart"/>
      <w:r w:rsidR="001638C4">
        <w:t>razor</w:t>
      </w:r>
      <w:proofErr w:type="spellEnd"/>
      <w:proofErr w:type="gram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106F4001" w:rsidR="001638C4" w:rsidRDefault="001638C4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Kosárelemenként áll egy </w:t>
      </w:r>
      <w:proofErr w:type="spellStart"/>
      <w:r w:rsidR="00546E40">
        <w:t>Paper</w:t>
      </w:r>
      <w:proofErr w:type="spellEnd"/>
      <w:r w:rsidR="00546E40">
        <w:t xml:space="preserve"> </w:t>
      </w:r>
      <w:r w:rsidR="00630D17">
        <w:t xml:space="preserve">hátterű </w:t>
      </w:r>
      <w:r>
        <w:t>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670E93" w:rsidRDefault="00055071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5" w:name="_Toc102139899"/>
      <w:r>
        <w:t>Home</w:t>
      </w:r>
      <w:bookmarkEnd w:id="5"/>
    </w:p>
    <w:p w14:paraId="6F00DD52" w14:textId="534D6AD6" w:rsidR="00893514" w:rsidRDefault="00996B51" w:rsidP="00893514">
      <w:r>
        <w:t xml:space="preserve">Ez az osztály valósítja meg az üdvözlő oldal megjelenítését.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proofErr w:type="gramStart"/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proofErr w:type="gram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21AF92E2" w:rsidR="008D5BA2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az üdvözlő szövegre, az oldal leírását tartalmazó szövegre és itt található a három termékkategóriát tartalmazó blokk formázása is.</w:t>
      </w:r>
    </w:p>
    <w:p w14:paraId="66D84189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3E1C723E" w14:textId="0F3788A8" w:rsidR="00342E79" w:rsidRDefault="00342E79" w:rsidP="00342E79">
      <w:pPr>
        <w:pStyle w:val="Cmsor3"/>
      </w:pPr>
      <w:bookmarkStart w:id="6" w:name="_Toc102139900"/>
      <w:proofErr w:type="spellStart"/>
      <w:r>
        <w:lastRenderedPageBreak/>
        <w:t>IceCream</w:t>
      </w:r>
      <w:bookmarkEnd w:id="6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7" w:name="_Toc102139901"/>
      <w:r>
        <w:t>Login</w:t>
      </w:r>
      <w:bookmarkEnd w:id="7"/>
    </w:p>
    <w:p w14:paraId="4396B878" w14:textId="4E6D5D46" w:rsidR="00893514" w:rsidRDefault="004032D8" w:rsidP="00893514">
      <w:r>
        <w:t xml:space="preserve">A bejelentkező felületet megvalósító osztály.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8" w:name="_Toc102139902"/>
      <w:proofErr w:type="spellStart"/>
      <w:r>
        <w:t>Product</w:t>
      </w:r>
      <w:bookmarkEnd w:id="8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4AF9E600" w:rsidR="008D5BA2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6FF96E94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5ACD802B" w14:textId="7321DA88" w:rsidR="00342E79" w:rsidRDefault="00893514" w:rsidP="00342E79">
      <w:pPr>
        <w:pStyle w:val="Cmsor3"/>
      </w:pPr>
      <w:bookmarkStart w:id="9" w:name="_Toc102139903"/>
      <w:proofErr w:type="spellStart"/>
      <w:r>
        <w:lastRenderedPageBreak/>
        <w:t>Profile</w:t>
      </w:r>
      <w:bookmarkEnd w:id="9"/>
      <w:proofErr w:type="spellEnd"/>
    </w:p>
    <w:p w14:paraId="20DD2C1E" w14:textId="2E2CB312" w:rsidR="00FC06BD" w:rsidRDefault="00FC06BD" w:rsidP="00FC06BD">
      <w:r>
        <w:t xml:space="preserve">A felhasználói profilt </w:t>
      </w:r>
      <w:r w:rsidR="00A5559E">
        <w:t>megjelenítő</w:t>
      </w:r>
      <w:r>
        <w:t xml:space="preserve"> oldal.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5832FC70" w:rsidR="00893514" w:rsidRPr="00893514" w:rsidRDefault="005D7E0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Az oldal címe alatt két oszlop található. Bal oldalt látható a </w:t>
      </w:r>
      <w:proofErr w:type="gramStart"/>
      <w:r>
        <w:t xml:space="preserve">profilkép </w:t>
      </w:r>
      <w:r w:rsidR="00790ACB">
        <w:t>,</w:t>
      </w:r>
      <w:proofErr w:type="gramEnd"/>
      <w:r w:rsidR="00790ACB">
        <w:t xml:space="preserve"> </w:t>
      </w:r>
      <w:r>
        <w:t xml:space="preserve">jobb oldalt pedig a felhasználó adatai egy </w:t>
      </w:r>
      <w:r w:rsidR="00A5559E">
        <w:t xml:space="preserve">kétsoros </w:t>
      </w:r>
      <w:r>
        <w:t>listában vonallal elválasztva.</w:t>
      </w:r>
    </w:p>
    <w:p w14:paraId="1C40C731" w14:textId="6FEF2A5B" w:rsidR="00893514" w:rsidRDefault="00893514" w:rsidP="00893514">
      <w:pPr>
        <w:pStyle w:val="Cmsor3"/>
      </w:pPr>
      <w:bookmarkStart w:id="10" w:name="_Toc102139904"/>
      <w:proofErr w:type="spellStart"/>
      <w:r>
        <w:t>SignUp</w:t>
      </w:r>
      <w:bookmarkEnd w:id="10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 xml:space="preserve">t megjelenítő modul. </w:t>
      </w:r>
      <w:proofErr w:type="gramStart"/>
      <w:r w:rsidR="00BA3110">
        <w:t>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proofErr w:type="gram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1" w:name="_Toc102139905"/>
      <w:proofErr w:type="spellStart"/>
      <w:r>
        <w:t>Shared</w:t>
      </w:r>
      <w:bookmarkEnd w:id="11"/>
      <w:proofErr w:type="spellEnd"/>
    </w:p>
    <w:p w14:paraId="24BEDFDC" w14:textId="7BC015FC" w:rsidR="00893514" w:rsidRDefault="00893514" w:rsidP="003A0623">
      <w:pPr>
        <w:pStyle w:val="Cmsor3"/>
      </w:pPr>
      <w:bookmarkStart w:id="12" w:name="_Toc102139906"/>
      <w:proofErr w:type="spellStart"/>
      <w:r>
        <w:t>MainLayout</w:t>
      </w:r>
      <w:bookmarkEnd w:id="12"/>
      <w:proofErr w:type="spellEnd"/>
    </w:p>
    <w:p w14:paraId="13185E15" w14:textId="0080F36F" w:rsidR="00563521" w:rsidRDefault="00563521" w:rsidP="00563521">
      <w:r>
        <w:t xml:space="preserve">Az oldal keretét megvalósító modul. Ebben található a fejléc és a lábléc.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appbar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3" w:name="_Toc102139907"/>
      <w:proofErr w:type="spellStart"/>
      <w:r>
        <w:lastRenderedPageBreak/>
        <w:t>BackEnd</w:t>
      </w:r>
      <w:proofErr w:type="spellEnd"/>
      <w:r>
        <w:t xml:space="preserve"> modulok</w:t>
      </w:r>
      <w:bookmarkEnd w:id="13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 w:rsidRPr="00670E93"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4" w:name="_Toc102139908"/>
      <w:proofErr w:type="spellStart"/>
      <w:r>
        <w:t>Pages</w:t>
      </w:r>
      <w:bookmarkEnd w:id="14"/>
      <w:proofErr w:type="spellEnd"/>
    </w:p>
    <w:p w14:paraId="168ADD6B" w14:textId="5A2057E7" w:rsidR="001915D9" w:rsidRDefault="001915D9" w:rsidP="001915D9">
      <w:pPr>
        <w:pStyle w:val="Cmsor3"/>
      </w:pPr>
      <w:bookmarkStart w:id="15" w:name="_Toc102139909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5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6" w:name="_Toc102139910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6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r>
        <w:rPr>
          <w:b/>
          <w:bCs/>
        </w:rPr>
        <w:t>minPrice</w:t>
      </w:r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28354193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4A51827" w14:textId="42509372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lastRenderedPageBreak/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proofErr w:type="gramStart"/>
      <w:r>
        <w:rPr>
          <w:b/>
          <w:bCs/>
        </w:rPr>
        <w:t>IceCream</w:t>
      </w:r>
      <w:proofErr w:type="spellEnd"/>
      <w:r w:rsidR="00F93C83" w:rsidRPr="003A0623">
        <w:rPr>
          <w:b/>
          <w:bCs/>
        </w:rPr>
        <w:t>(</w:t>
      </w:r>
      <w:proofErr w:type="gramEnd"/>
      <w:r w:rsidR="00F93C83" w:rsidRPr="003A0623">
        <w:rPr>
          <w:b/>
          <w:bCs/>
        </w:rPr>
        <w:t>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7" w:name="_Toc102139911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7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>(</w:t>
      </w:r>
      <w:proofErr w:type="gramEnd"/>
      <w:r w:rsidR="00A02FCA" w:rsidRPr="003A0623">
        <w:rPr>
          <w:b/>
          <w:bCs/>
        </w:rPr>
        <w:t xml:space="preserve">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8" w:name="_Toc102139912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8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</w:t>
      </w:r>
      <w:proofErr w:type="gramEnd"/>
      <w:r w:rsidR="0043104B" w:rsidRPr="003A0623">
        <w:rPr>
          <w:b/>
          <w:bCs/>
        </w:rPr>
        <w:t>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toPay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onAddToCart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9" w:name="_Toc102139913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9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03F81917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842E20" w14:textId="1E2170FB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lastRenderedPageBreak/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20" w:name="_Toc102139914"/>
      <w:proofErr w:type="spellStart"/>
      <w:r>
        <w:t>Shared</w:t>
      </w:r>
      <w:bookmarkEnd w:id="20"/>
      <w:proofErr w:type="spellEnd"/>
    </w:p>
    <w:p w14:paraId="65DF02CB" w14:textId="1C29FF4A" w:rsidR="001915D9" w:rsidRDefault="001915D9" w:rsidP="001915D9">
      <w:pPr>
        <w:pStyle w:val="Cmsor3"/>
      </w:pPr>
      <w:bookmarkStart w:id="21" w:name="_Toc102139915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1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5026900" w:rsidR="00737CE9" w:rsidRDefault="0078379A" w:rsidP="009371CC">
      <w:pPr>
        <w:pStyle w:val="Listaszerbekezds"/>
        <w:numPr>
          <w:ilvl w:val="0"/>
          <w:numId w:val="31"/>
        </w:numPr>
      </w:pPr>
      <w:proofErr w:type="spellStart"/>
      <w:proofErr w:type="gramStart"/>
      <w:r>
        <w:rPr>
          <w:b/>
          <w:bCs/>
        </w:rPr>
        <w:t>searchOnClick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588319F6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8ECEAED" w14:textId="038C2139" w:rsidR="001915D9" w:rsidRDefault="001915D9" w:rsidP="001915D9">
      <w:pPr>
        <w:pStyle w:val="Cmsor2"/>
      </w:pPr>
      <w:bookmarkStart w:id="22" w:name="_Toc102139916"/>
      <w:r>
        <w:lastRenderedPageBreak/>
        <w:t>További modulok</w:t>
      </w:r>
      <w:bookmarkEnd w:id="22"/>
    </w:p>
    <w:p w14:paraId="302236FF" w14:textId="0F258905" w:rsidR="0043104B" w:rsidRDefault="0043104B" w:rsidP="001915D9">
      <w:pPr>
        <w:pStyle w:val="Cmsor3"/>
      </w:pPr>
      <w:bookmarkStart w:id="23" w:name="_Toc102139917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3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4" w:name="_Toc102139918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4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proofErr w:type="gram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proofErr w:type="gramEnd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onSelected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5" w:name="_Toc102139919"/>
      <w:proofErr w:type="spellStart"/>
      <w:r>
        <w:lastRenderedPageBreak/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5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6" w:name="_Toc102139920"/>
      <w:proofErr w:type="spellStart"/>
      <w:r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6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7" w:name="_Toc102139921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7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lastRenderedPageBreak/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createCards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8" w:name="_Toc102139922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8"/>
    </w:p>
    <w:p w14:paraId="0DAB9935" w14:textId="15290689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r w:rsidR="00670E93">
        <w:t>Komponens típusonként</w:t>
      </w:r>
      <w:r w:rsidR="00424E06">
        <w:t xml:space="preserve"> </w:t>
      </w:r>
      <w:proofErr w:type="spellStart"/>
      <w:r w:rsidR="00424E06">
        <w:t>végigmenve</w:t>
      </w:r>
      <w:proofErr w:type="spellEnd"/>
      <w:r w:rsidR="00424E06">
        <w:t xml:space="preserve"> mutatom be az </w:t>
      </w:r>
      <w:r w:rsidR="00670E93">
        <w:t>egyes komponenseket</w:t>
      </w:r>
      <w:r w:rsidR="00424E06">
        <w:t>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9" w:name="_Toc102139923"/>
      <w:r>
        <w:t>Felugró értesítések</w:t>
      </w:r>
      <w:bookmarkEnd w:id="29"/>
      <w:r>
        <w:t xml:space="preserve"> </w:t>
      </w:r>
    </w:p>
    <w:p w14:paraId="0AA6E51F" w14:textId="26A89BE9" w:rsidR="00706E43" w:rsidRDefault="00F17CCF" w:rsidP="00F17CCF">
      <w:pPr>
        <w:pStyle w:val="Cmsor3"/>
      </w:pPr>
      <w:bookmarkStart w:id="30" w:name="_Toc102139924"/>
      <w:r>
        <w:t>SnackBar</w:t>
      </w:r>
      <w:bookmarkEnd w:id="30"/>
    </w:p>
    <w:p w14:paraId="5E1C6CE2" w14:textId="11395EF2" w:rsidR="00391289" w:rsidRDefault="00D8301B" w:rsidP="00391289">
      <w:pPr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t>A Snackbar</w:t>
      </w:r>
      <w:r w:rsidR="00E70707">
        <w:t xml:space="preserve"> általában</w:t>
      </w:r>
      <w:r>
        <w:t xml:space="preserve"> az oldalon felugró rövid</w:t>
      </w:r>
      <w:r w:rsidR="00391289">
        <w:t>,</w:t>
      </w:r>
      <w:r>
        <w:t xml:space="preserve"> szöveges üzenet</w:t>
      </w:r>
      <w:r w:rsidR="00E70707">
        <w:t xml:space="preserve"> esetleg egy gombbal kiegészítve.</w:t>
      </w:r>
      <w:r w:rsidR="00391289" w:rsidRPr="00391289">
        <w:t xml:space="preserve"> </w:t>
      </w:r>
      <w:r w:rsidR="00391289">
        <w:t xml:space="preserve">Alap esetben 10000ms után az üzenet eltűnik, de ennek az időtartama a </w:t>
      </w:r>
      <w:proofErr w:type="spellStart"/>
      <w:r w:rsidR="00391289">
        <w:t>TimeOut</w:t>
      </w:r>
      <w:proofErr w:type="spellEnd"/>
      <w:r w:rsidR="00391289">
        <w:t xml:space="preserve"> </w:t>
      </w:r>
      <w:proofErr w:type="spellStart"/>
      <w:r w:rsidR="00391289">
        <w:t>property</w:t>
      </w:r>
      <w:proofErr w:type="spellEnd"/>
      <w:r w:rsidR="00391289">
        <w:t>-n keresztül módosítható. Minden esetben az oldal alján jelenik meg, alap esetben középen, de ez a bal alsó sarokra is módosítható.</w:t>
      </w:r>
      <w:r w:rsidR="006A70C0" w:rsidRPr="006A70C0"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</w:t>
      </w:r>
    </w:p>
    <w:p w14:paraId="60FC354A" w14:textId="6C874032" w:rsidR="0068415F" w:rsidRDefault="0068415F" w:rsidP="0068415F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FD68BD2" wp14:editId="35B143EA">
            <wp:extent cx="3505200" cy="628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B3F6" w14:textId="21127198" w:rsidR="006A70C0" w:rsidRDefault="008A2F6B" w:rsidP="0068415F">
      <w:pPr>
        <w:pStyle w:val="Kpalrs"/>
      </w:pPr>
      <w:r>
        <w:rPr>
          <w:b w:val="0"/>
          <w:bCs w:val="0"/>
        </w:rPr>
        <w:t>8</w:t>
      </w:r>
      <w:r w:rsidR="0068415F" w:rsidRPr="0068415F">
        <w:rPr>
          <w:b w:val="0"/>
          <w:bCs w:val="0"/>
        </w:rPr>
        <w:t>.</w:t>
      </w:r>
      <w:r w:rsidR="0068415F">
        <w:t xml:space="preserve"> </w:t>
      </w:r>
      <w:r w:rsidR="006A70C0">
        <w:t>ábra: SnackBar</w:t>
      </w:r>
    </w:p>
    <w:p w14:paraId="6ABA4164" w14:textId="77777777" w:rsidR="00624235" w:rsidRDefault="00E70707" w:rsidP="00624235">
      <w:r>
        <w:t xml:space="preserve">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  <w:r w:rsidR="00391289">
        <w:t xml:space="preserve"> HTML kódban szinte akárhol elhelyezhető, így célszerű a kód aljára rakni a többi tag-</w:t>
      </w:r>
      <w:proofErr w:type="spellStart"/>
      <w:r w:rsidR="00391289">
        <w:t>től</w:t>
      </w:r>
      <w:proofErr w:type="spellEnd"/>
      <w:r w:rsidR="00391289">
        <w:t xml:space="preserve"> elkülönítve.</w:t>
      </w:r>
      <w:r w:rsidR="00624235">
        <w:t xml:space="preserve"> </w:t>
      </w:r>
    </w:p>
    <w:p w14:paraId="2D57925D" w14:textId="58D46F3D" w:rsidR="00E6456F" w:rsidRDefault="00E6456F" w:rsidP="00624235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</w:t>
      </w:r>
      <w:r w:rsidR="00C44AC6">
        <w:t xml:space="preserve"> és összekötni egy </w:t>
      </w:r>
      <w:proofErr w:type="spellStart"/>
      <w:r w:rsidR="00C44AC6">
        <w:t>bool</w:t>
      </w:r>
      <w:proofErr w:type="spellEnd"/>
      <w:r w:rsidR="00C44AC6">
        <w:t xml:space="preserve"> értékkel</w:t>
      </w:r>
      <w:r w:rsidR="0049024E">
        <w:t xml:space="preserve">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6269298E" w:rsidR="00E6456F" w:rsidRPr="0082046C" w:rsidRDefault="00E6456F" w:rsidP="0082046C">
      <w:pPr>
        <w:pStyle w:val="Kd"/>
      </w:pPr>
      <w:r w:rsidRPr="0082046C">
        <w:t>&lt;</w:t>
      </w:r>
      <w:proofErr w:type="spellStart"/>
      <w:r w:rsidRPr="0082046C">
        <w:t>MatSnackbar</w:t>
      </w:r>
      <w:proofErr w:type="spellEnd"/>
      <w:r w:rsidRPr="0082046C">
        <w:t xml:space="preserve"> @bind-IsOpen="változó_neve"&gt;</w:t>
      </w:r>
    </w:p>
    <w:p w14:paraId="4926692A" w14:textId="45A4CA2A" w:rsidR="00E6456F" w:rsidRPr="0082046C" w:rsidRDefault="00E6456F" w:rsidP="0082046C">
      <w:pPr>
        <w:pStyle w:val="Kd"/>
      </w:pPr>
      <w:r w:rsidRPr="0082046C">
        <w:t xml:space="preserve">        &lt;</w:t>
      </w:r>
      <w:proofErr w:type="spellStart"/>
      <w:r w:rsidRPr="0082046C">
        <w:t>MatSnackbarContent</w:t>
      </w:r>
      <w:proofErr w:type="spellEnd"/>
      <w:r w:rsidRPr="0082046C">
        <w:t>&gt;Üzenet&lt;/</w:t>
      </w:r>
      <w:proofErr w:type="spellStart"/>
      <w:r w:rsidRPr="0082046C">
        <w:t>MatSnackbarContent</w:t>
      </w:r>
      <w:proofErr w:type="spellEnd"/>
      <w:r w:rsidRPr="0082046C">
        <w:t>&gt;</w:t>
      </w:r>
    </w:p>
    <w:p w14:paraId="1A4F25A7" w14:textId="099DA2A4" w:rsidR="00E6456F" w:rsidRPr="0082046C" w:rsidRDefault="00E6456F" w:rsidP="0082046C">
      <w:pPr>
        <w:pStyle w:val="Kd"/>
      </w:pPr>
      <w:r w:rsidRPr="0082046C">
        <w:t>&lt;/</w:t>
      </w:r>
      <w:proofErr w:type="spellStart"/>
      <w:r w:rsidRPr="0082046C">
        <w:t>MatSnackbar</w:t>
      </w:r>
      <w:proofErr w:type="spellEnd"/>
      <w:r w:rsidRPr="0082046C">
        <w:t>&gt;</w:t>
      </w:r>
    </w:p>
    <w:p w14:paraId="7F751536" w14:textId="54DB6894" w:rsidR="00E22773" w:rsidRDefault="0068415F" w:rsidP="0068415F">
      <w:pPr>
        <w:ind w:firstLine="0"/>
      </w:pPr>
      <w:r>
        <w:t>Elhelyezés</w:t>
      </w:r>
      <w:r w:rsidR="00E22773">
        <w:t xml:space="preserve"> után a C</w:t>
      </w:r>
      <w:r w:rsidR="00E22773" w:rsidRPr="00670E93">
        <w:t>#</w:t>
      </w:r>
      <w:r w:rsidR="00E22773">
        <w:t xml:space="preserve"> kódban </w:t>
      </w:r>
      <w:r w:rsidR="0008185D">
        <w:t xml:space="preserve">az </w:t>
      </w:r>
      <w:proofErr w:type="spellStart"/>
      <w:r w:rsidR="0008185D">
        <w:t>isOpen</w:t>
      </w:r>
      <w:proofErr w:type="spellEnd"/>
      <w:r w:rsidR="0008185D">
        <w:t xml:space="preserve"> értékként megadott </w:t>
      </w:r>
      <w:proofErr w:type="spellStart"/>
      <w:r w:rsidR="0008185D">
        <w:t>bool</w:t>
      </w:r>
      <w:proofErr w:type="spellEnd"/>
      <w:r w:rsidR="0008185D">
        <w:t xml:space="preserve"> típusú változóval lehet engedélyezni a megjelenítést és frissíteni kell a státuszt.</w:t>
      </w:r>
      <w:r w:rsidR="00C44AC6">
        <w:t xml:space="preserve"> A Snackbar eltűnéséről a könyvtár gondoskodik, így a fejlesztőnek nem kell a változó értékét visszaállítania ekkor.</w:t>
      </w:r>
    </w:p>
    <w:p w14:paraId="5AA7B99D" w14:textId="77777777" w:rsidR="0008185D" w:rsidRPr="0082046C" w:rsidRDefault="0008185D" w:rsidP="0082046C">
      <w:pPr>
        <w:pStyle w:val="Kd"/>
      </w:pPr>
      <w:proofErr w:type="spellStart"/>
      <w:r w:rsidRPr="0082046C">
        <w:t>snackBarIsOpen</w:t>
      </w:r>
      <w:proofErr w:type="spellEnd"/>
      <w:r w:rsidRPr="0082046C">
        <w:t xml:space="preserve"> = </w:t>
      </w:r>
      <w:proofErr w:type="spellStart"/>
      <w:r w:rsidRPr="0082046C">
        <w:t>true</w:t>
      </w:r>
      <w:proofErr w:type="spellEnd"/>
      <w:r w:rsidRPr="0082046C">
        <w:t>;</w:t>
      </w:r>
    </w:p>
    <w:p w14:paraId="22B5848F" w14:textId="6A9B7B2C" w:rsidR="0008185D" w:rsidRPr="0082046C" w:rsidRDefault="0008185D" w:rsidP="0082046C">
      <w:pPr>
        <w:pStyle w:val="Kd"/>
      </w:pPr>
      <w:proofErr w:type="spellStart"/>
      <w:proofErr w:type="gramStart"/>
      <w:r w:rsidRPr="0082046C">
        <w:t>this.StateHasChanged</w:t>
      </w:r>
      <w:proofErr w:type="spellEnd"/>
      <w:proofErr w:type="gramEnd"/>
      <w:r w:rsidRPr="0082046C">
        <w:t>();</w:t>
      </w:r>
    </w:p>
    <w:p w14:paraId="69D13C2C" w14:textId="4D44337F" w:rsidR="006A70C0" w:rsidRDefault="006A70C0" w:rsidP="006A70C0">
      <w:pPr>
        <w:ind w:firstLine="0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</w:p>
    <w:p w14:paraId="635DC564" w14:textId="18057FE5" w:rsidR="00534866" w:rsidRDefault="00534866" w:rsidP="00534866">
      <w:pPr>
        <w:pStyle w:val="Cmsor2"/>
      </w:pPr>
      <w:bookmarkStart w:id="31" w:name="_Toc102139925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1"/>
    </w:p>
    <w:p w14:paraId="70410DEB" w14:textId="3BEC3DCC" w:rsidR="00F17CCF" w:rsidRDefault="00F17CCF" w:rsidP="00F17CCF">
      <w:pPr>
        <w:pStyle w:val="Cmsor3"/>
      </w:pPr>
      <w:bookmarkStart w:id="32" w:name="_Toc102139926"/>
      <w:proofErr w:type="spellStart"/>
      <w:r>
        <w:t>Checkbox</w:t>
      </w:r>
      <w:bookmarkEnd w:id="32"/>
      <w:proofErr w:type="spellEnd"/>
    </w:p>
    <w:p w14:paraId="220E5A23" w14:textId="019FCB05" w:rsidR="00F17CCF" w:rsidRDefault="00624235" w:rsidP="00F17CCF">
      <w:r>
        <w:t xml:space="preserve">A </w:t>
      </w:r>
      <w:proofErr w:type="spellStart"/>
      <w:r>
        <w:t>Checkbox</w:t>
      </w:r>
      <w:proofErr w:type="spellEnd"/>
      <w:r>
        <w:t xml:space="preserve"> az egyik legalapvetőbb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 egy doboz kipipálását vagy üresen hagyását </w:t>
      </w:r>
      <w:r w:rsidR="00C2279C">
        <w:t>foglalja magába. Ennek állása alapján hozhatunk a kódban további döntéseket. A doboz értéke igaz vagy hamison kívül lehet még „</w:t>
      </w:r>
      <w:proofErr w:type="spellStart"/>
      <w:r w:rsidR="00C2279C">
        <w:t>indeterminate</w:t>
      </w:r>
      <w:proofErr w:type="spellEnd"/>
      <w:r w:rsidR="00C2279C">
        <w:t>”</w:t>
      </w:r>
      <w:r w:rsidR="00BE0FF3">
        <w:t>,</w:t>
      </w:r>
      <w:r w:rsidR="00C2279C">
        <w:t xml:space="preserve"> </w:t>
      </w:r>
      <w:r w:rsidR="00BE0FF3">
        <w:t>e</w:t>
      </w:r>
      <w:r w:rsidR="00C2279C">
        <w:t>z az az állapot, amikor a felhasználó még nem választott sem igaz, sem pedig hamis értéket az adott kérdésre</w:t>
      </w:r>
      <w:r w:rsidR="00BE0FF3">
        <w:t>, viszont egyszer</w:t>
      </w:r>
      <w:r w:rsidR="00C2279C">
        <w:t xml:space="preserve"> válaszadás után </w:t>
      </w:r>
      <w:r w:rsidR="00241BAF">
        <w:t xml:space="preserve">már </w:t>
      </w:r>
      <w:r w:rsidR="00C2279C">
        <w:t xml:space="preserve">nem </w:t>
      </w:r>
      <w:r w:rsidR="00BE0FF3">
        <w:t>állítható vissza ugyan erre az állapotra többet. Ezen kívül letiltható rajta a felhasználói interakció, ekkor csak kódból lesz állítható az értéke.</w:t>
      </w:r>
    </w:p>
    <w:p w14:paraId="0FA8E3A3" w14:textId="497DCBFD" w:rsidR="0068415F" w:rsidRDefault="0098354E" w:rsidP="0068415F">
      <w:pPr>
        <w:pStyle w:val="Kp"/>
      </w:pPr>
      <w:r w:rsidRPr="0098354E">
        <w:rPr>
          <w:noProof/>
        </w:rPr>
        <w:drawing>
          <wp:inline distT="0" distB="0" distL="0" distR="0" wp14:anchorId="223ACF4D" wp14:editId="452F7A90">
            <wp:extent cx="2514951" cy="495369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567" w14:textId="1539F5F4" w:rsidR="0098354E" w:rsidRPr="0098354E" w:rsidRDefault="008A2F6B" w:rsidP="0098354E">
      <w:pPr>
        <w:pStyle w:val="Kpalrs"/>
      </w:pPr>
      <w:r>
        <w:t>9.</w:t>
      </w:r>
      <w:r w:rsidR="0098354E">
        <w:t xml:space="preserve"> ábra: </w:t>
      </w:r>
      <w:proofErr w:type="spellStart"/>
      <w:r w:rsidR="0098354E">
        <w:t>Checkbox</w:t>
      </w:r>
      <w:proofErr w:type="spellEnd"/>
    </w:p>
    <w:p w14:paraId="6CACCB60" w14:textId="62EF10FA" w:rsidR="00C2279C" w:rsidRDefault="00C2279C" w:rsidP="00F17CCF">
      <w:proofErr w:type="spellStart"/>
      <w:r>
        <w:t>Checkbox</w:t>
      </w:r>
      <w:proofErr w:type="spellEnd"/>
      <w:r>
        <w:t xml:space="preserve">-ot az </w:t>
      </w:r>
      <w:proofErr w:type="spellStart"/>
      <w:r>
        <w:t>IceCream</w:t>
      </w:r>
      <w:proofErr w:type="spellEnd"/>
      <w:r>
        <w:t xml:space="preserve"> felületen használtam, azaz azon az oldalon, ahol a termékek listája található meg szűrőkkel együtt. Ezen az oldalon </w:t>
      </w:r>
      <w:r w:rsidR="00241BAF">
        <w:t xml:space="preserve">belül </w:t>
      </w:r>
      <w:r>
        <w:t>a szűrők közt található</w:t>
      </w:r>
      <w:r w:rsidR="00241BAF">
        <w:t>.</w:t>
      </w:r>
    </w:p>
    <w:p w14:paraId="3DD01679" w14:textId="73395564" w:rsidR="00BE0FF3" w:rsidRDefault="00BE0FF3" w:rsidP="00F17CCF">
      <w:r>
        <w:t xml:space="preserve">Felhasználáshoz el kell helyezni a HTML kódunk megfelelő részén egy </w:t>
      </w:r>
      <w:proofErr w:type="spellStart"/>
      <w:r>
        <w:t>MatCheckbox</w:t>
      </w:r>
      <w:proofErr w:type="spellEnd"/>
      <w:r>
        <w:t xml:space="preserve"> komponenst és össze kell kötni az állását tároló </w:t>
      </w:r>
      <w:proofErr w:type="spellStart"/>
      <w:r>
        <w:t>bool</w:t>
      </w:r>
      <w:proofErr w:type="spellEnd"/>
      <w:r>
        <w:t xml:space="preserve"> értékkel. Ezen kívül érdemes még megadni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értékét, ami a </w:t>
      </w:r>
      <w:proofErr w:type="spellStart"/>
      <w:r>
        <w:t>Checkbox</w:t>
      </w:r>
      <w:proofErr w:type="spellEnd"/>
      <w:r>
        <w:t xml:space="preserve"> melletti szöveg értékét állítja. </w:t>
      </w:r>
    </w:p>
    <w:p w14:paraId="1A430F48" w14:textId="577093A8" w:rsidR="00BE0FF3" w:rsidRPr="0082046C" w:rsidRDefault="00BE0FF3" w:rsidP="0082046C">
      <w:pPr>
        <w:pStyle w:val="Kd"/>
      </w:pPr>
      <w:r w:rsidRPr="0082046C">
        <w:t>&lt;</w:t>
      </w:r>
      <w:proofErr w:type="spellStart"/>
      <w:r w:rsidRPr="0082046C">
        <w:t>MatCheckbox</w:t>
      </w:r>
      <w:proofErr w:type="spellEnd"/>
      <w:r w:rsidRPr="0082046C">
        <w:t xml:space="preserve"> @bind-Value="@változó" </w:t>
      </w:r>
      <w:proofErr w:type="spellStart"/>
      <w:r w:rsidRPr="0082046C">
        <w:t>Label</w:t>
      </w:r>
      <w:proofErr w:type="spellEnd"/>
      <w:r w:rsidRPr="0082046C">
        <w:t>="Felirat"&gt;&lt;/</w:t>
      </w:r>
      <w:proofErr w:type="spellStart"/>
      <w:r w:rsidRPr="0082046C">
        <w:t>MatCheckbox</w:t>
      </w:r>
      <w:proofErr w:type="spellEnd"/>
      <w:r w:rsidRPr="0082046C">
        <w:t>&gt;</w:t>
      </w:r>
    </w:p>
    <w:p w14:paraId="14DD71C5" w14:textId="10F063A6" w:rsidR="00737CE9" w:rsidRDefault="006A70C0" w:rsidP="0068415F">
      <w:pPr>
        <w:ind w:firstLine="0"/>
      </w:pPr>
      <w:r>
        <w:t xml:space="preserve">Ezek után kódból könnyen elérhető bármikor a </w:t>
      </w:r>
      <w:proofErr w:type="spellStart"/>
      <w:r>
        <w:t>checkbox</w:t>
      </w:r>
      <w:proofErr w:type="spellEnd"/>
      <w:r>
        <w:t xml:space="preserve"> állása, </w:t>
      </w:r>
      <w:r w:rsidR="00241BAF">
        <w:t>hiszen</w:t>
      </w:r>
      <w:r>
        <w:t xml:space="preserve"> csak a hozzá </w:t>
      </w:r>
      <w:proofErr w:type="spellStart"/>
      <w:r>
        <w:t>bind</w:t>
      </w:r>
      <w:proofErr w:type="spellEnd"/>
      <w:r>
        <w:t xml:space="preserve">-olt </w:t>
      </w:r>
      <w:proofErr w:type="spellStart"/>
      <w:r>
        <w:t>bool</w:t>
      </w:r>
      <w:proofErr w:type="spellEnd"/>
      <w:r>
        <w:t xml:space="preserve"> változó értékét kell lekérdeznünk.</w:t>
      </w:r>
    </w:p>
    <w:p w14:paraId="04B75329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47E2DAA2" w14:textId="1BA4A70A" w:rsidR="00F17CCF" w:rsidRDefault="00F17CCF" w:rsidP="00F17CCF">
      <w:pPr>
        <w:pStyle w:val="Cmsor3"/>
      </w:pPr>
      <w:bookmarkStart w:id="33" w:name="_Toc102139927"/>
      <w:proofErr w:type="spellStart"/>
      <w:r>
        <w:lastRenderedPageBreak/>
        <w:t>DatePicker</w:t>
      </w:r>
      <w:bookmarkEnd w:id="33"/>
      <w:proofErr w:type="spellEnd"/>
    </w:p>
    <w:p w14:paraId="6D67CA00" w14:textId="77777777" w:rsidR="00CF42AF" w:rsidRDefault="0098354E" w:rsidP="00F17CCF">
      <w:r>
        <w:t xml:space="preserve">A </w:t>
      </w:r>
      <w:proofErr w:type="spellStart"/>
      <w:r>
        <w:t>DatePicker</w:t>
      </w:r>
      <w:proofErr w:type="spellEnd"/>
      <w:r>
        <w:t xml:space="preserve"> egy </w:t>
      </w:r>
      <w:proofErr w:type="spellStart"/>
      <w:r>
        <w:t>Textfield</w:t>
      </w:r>
      <w:proofErr w:type="spellEnd"/>
      <w:r>
        <w:t xml:space="preserve"> beviteli mezőhöz kapcsolt előre elkészített kész naptár komponens, ami segít a dátum kiválasztásában és a megfelelő formátumban kitölti vele a beviteli mezőt. A mező végében elhelyezett naptár ikonnal nyitható meg és a többi elem fölött jelenik meg egy kis ablakban.</w:t>
      </w:r>
    </w:p>
    <w:p w14:paraId="762281BE" w14:textId="77777777" w:rsidR="00CF42AF" w:rsidRDefault="00CF42AF" w:rsidP="00CF42AF">
      <w:pPr>
        <w:pStyle w:val="Kp"/>
      </w:pPr>
      <w:r w:rsidRPr="00CF42AF">
        <w:rPr>
          <w:noProof/>
        </w:rPr>
        <w:drawing>
          <wp:inline distT="0" distB="0" distL="0" distR="0" wp14:anchorId="0899B128" wp14:editId="0B2E0707">
            <wp:extent cx="3010320" cy="346758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6BF" w14:textId="3BF33D35" w:rsidR="00CF42AF" w:rsidRDefault="008A2F6B" w:rsidP="00CF42AF">
      <w:pPr>
        <w:pStyle w:val="Kpalrs"/>
      </w:pPr>
      <w:r>
        <w:t>10</w:t>
      </w:r>
      <w:r w:rsidR="00CF42AF">
        <w:t xml:space="preserve">. ábra: </w:t>
      </w:r>
      <w:proofErr w:type="spellStart"/>
      <w:r w:rsidR="00CF42AF">
        <w:t>DatePicker</w:t>
      </w:r>
      <w:proofErr w:type="spellEnd"/>
    </w:p>
    <w:p w14:paraId="22E2C943" w14:textId="77777777" w:rsidR="00CF42AF" w:rsidRDefault="00CF42AF" w:rsidP="00CF42AF">
      <w:proofErr w:type="spellStart"/>
      <w:r>
        <w:t>DatePickert</w:t>
      </w:r>
      <w:proofErr w:type="spellEnd"/>
      <w:r>
        <w:t xml:space="preserve"> a </w:t>
      </w:r>
      <w:proofErr w:type="spellStart"/>
      <w:r>
        <w:t>SignUp</w:t>
      </w:r>
      <w:proofErr w:type="spellEnd"/>
      <w:r>
        <w:t xml:space="preserve"> felületen használtam a születési dátum megadásának megkönnyítésére. </w:t>
      </w:r>
    </w:p>
    <w:p w14:paraId="16A8F890" w14:textId="0E7064A0" w:rsidR="00F17CCF" w:rsidRDefault="00CF42AF" w:rsidP="00CF42AF">
      <w:r>
        <w:t xml:space="preserve">Felhasználása a vártnál egyszerűbb, csupán el kell helyezni a HTML egy </w:t>
      </w:r>
      <w:proofErr w:type="spellStart"/>
      <w:r>
        <w:t>MatDatePicker</w:t>
      </w:r>
      <w:proofErr w:type="spellEnd"/>
      <w:r>
        <w:t xml:space="preserve"> komponenst és meg kell adni a rá kerülő feliratot és a hozzá kötött </w:t>
      </w:r>
      <w:proofErr w:type="spellStart"/>
      <w:r>
        <w:t>DateTime</w:t>
      </w:r>
      <w:proofErr w:type="spellEnd"/>
      <w:r>
        <w:t xml:space="preserve"> </w:t>
      </w:r>
      <w:r w:rsidR="004E417C">
        <w:t xml:space="preserve">típusú </w:t>
      </w:r>
      <w:r>
        <w:t>változó nevét.</w:t>
      </w:r>
    </w:p>
    <w:p w14:paraId="5106F6C7" w14:textId="7FA24812" w:rsidR="00CF42AF" w:rsidRDefault="00CF42AF" w:rsidP="00CF42AF">
      <w:pPr>
        <w:pStyle w:val="Kd"/>
      </w:pPr>
      <w:r w:rsidRPr="00CF42AF">
        <w:t>&lt;</w:t>
      </w:r>
      <w:proofErr w:type="spellStart"/>
      <w:r w:rsidRPr="00CF42AF">
        <w:t>MatDatePicker</w:t>
      </w:r>
      <w:proofErr w:type="spellEnd"/>
      <w:r w:rsidRPr="00CF42AF">
        <w:t xml:space="preserve"> </w:t>
      </w:r>
      <w:proofErr w:type="spellStart"/>
      <w:r w:rsidRPr="00CF42AF">
        <w:t>Label</w:t>
      </w:r>
      <w:proofErr w:type="spellEnd"/>
      <w:r w:rsidRPr="00CF42AF">
        <w:t>="</w:t>
      </w:r>
      <w:r>
        <w:t>Felirat</w:t>
      </w:r>
      <w:r w:rsidRPr="00CF42AF">
        <w:t>" @bind-Value="</w:t>
      </w:r>
      <w:r>
        <w:t>változó</w:t>
      </w:r>
      <w:r w:rsidRPr="00CF42AF">
        <w:t>" /&gt;</w:t>
      </w:r>
    </w:p>
    <w:p w14:paraId="145F215D" w14:textId="0033AA48" w:rsidR="00737CE9" w:rsidRDefault="00CF42AF" w:rsidP="00CF42AF">
      <w:pPr>
        <w:ind w:firstLine="0"/>
      </w:pPr>
      <w:r>
        <w:t>A C# kód rész</w:t>
      </w:r>
      <w:r w:rsidR="004E417C">
        <w:t xml:space="preserve">eként pedig a változón keresztül egyből </w:t>
      </w:r>
      <w:proofErr w:type="spellStart"/>
      <w:r w:rsidR="004E417C">
        <w:t>DateTime</w:t>
      </w:r>
      <w:proofErr w:type="spellEnd"/>
      <w:r w:rsidR="004E417C">
        <w:t xml:space="preserve"> formában kezelhetjük a </w:t>
      </w:r>
      <w:proofErr w:type="spellStart"/>
      <w:r w:rsidR="004E417C">
        <w:t>DatePicker-ből</w:t>
      </w:r>
      <w:proofErr w:type="spellEnd"/>
      <w:r w:rsidR="004E417C">
        <w:t xml:space="preserve"> kapott inputot.</w:t>
      </w:r>
    </w:p>
    <w:p w14:paraId="5918330B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E92B1BD" w14:textId="6B545C30" w:rsidR="00F17CCF" w:rsidRDefault="00F17CCF" w:rsidP="00F17CCF">
      <w:pPr>
        <w:pStyle w:val="Cmsor3"/>
      </w:pPr>
      <w:bookmarkStart w:id="34" w:name="_Toc102139928"/>
      <w:proofErr w:type="spellStart"/>
      <w:r>
        <w:lastRenderedPageBreak/>
        <w:t>NumericUpDownField</w:t>
      </w:r>
      <w:bookmarkEnd w:id="34"/>
      <w:proofErr w:type="spellEnd"/>
    </w:p>
    <w:p w14:paraId="1E61A044" w14:textId="720D4817" w:rsidR="00F17CCF" w:rsidRDefault="004E417C" w:rsidP="00F17CCF">
      <w:r>
        <w:t xml:space="preserve">A </w:t>
      </w:r>
      <w:proofErr w:type="spellStart"/>
      <w:r>
        <w:t>NumerricUpDownField</w:t>
      </w:r>
      <w:proofErr w:type="spellEnd"/>
      <w:r>
        <w:t xml:space="preserve"> egy nagyon sok lehetőséget magában rejtő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amin keresztül egyszerre adhatunk meg begépelve vagy a fel-le nyilak segítségével szinte bármilyen típusú számokat.</w:t>
      </w:r>
      <w:r w:rsidR="009757E3">
        <w:t xml:space="preserve"> Megadhatunk neki alsó és felső határt, fogadhatunk benne integer-</w:t>
      </w:r>
      <w:proofErr w:type="spellStart"/>
      <w:r w:rsidR="009757E3">
        <w:t>eket</w:t>
      </w:r>
      <w:proofErr w:type="spellEnd"/>
      <w:r w:rsidR="009757E3">
        <w:t xml:space="preserve">, megadhatjuk, hány tizedes jegyig érjenek az egyes számok vagy akár százalékot vagy pénznemek értékét is kérhetjük a segítségével. Ezen </w:t>
      </w:r>
      <w:proofErr w:type="spellStart"/>
      <w:r w:rsidR="009757E3">
        <w:t>kívűl</w:t>
      </w:r>
      <w:proofErr w:type="spellEnd"/>
      <w:r w:rsidR="009757E3">
        <w:t xml:space="preserve"> megjeleníthetünk az input mezőjében ikont az intuitívabb értelmezhetőségért vagy letilthatjuk a </w:t>
      </w:r>
      <w:r w:rsidR="0096309C">
        <w:t xml:space="preserve">gépeléses inputok fogadását. </w:t>
      </w:r>
    </w:p>
    <w:p w14:paraId="0293886E" w14:textId="08BB90A1" w:rsidR="0096309C" w:rsidRDefault="0096309C" w:rsidP="0096309C">
      <w:pPr>
        <w:pStyle w:val="Kp"/>
      </w:pPr>
      <w:r w:rsidRPr="0096309C">
        <w:rPr>
          <w:noProof/>
        </w:rPr>
        <w:drawing>
          <wp:inline distT="0" distB="0" distL="0" distR="0" wp14:anchorId="4188F368" wp14:editId="3DEEAEFA">
            <wp:extent cx="2353003" cy="543001"/>
            <wp:effectExtent l="0" t="0" r="0" b="952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1DE" w14:textId="336E6156" w:rsidR="0096309C" w:rsidRDefault="008A2F6B" w:rsidP="0096309C">
      <w:pPr>
        <w:pStyle w:val="Kpalrs"/>
      </w:pPr>
      <w:r>
        <w:t>11</w:t>
      </w:r>
      <w:r w:rsidR="0096309C">
        <w:t xml:space="preserve"> ábra: </w:t>
      </w:r>
      <w:proofErr w:type="spellStart"/>
      <w:r w:rsidR="0096309C">
        <w:t>NumericUpDownField</w:t>
      </w:r>
      <w:proofErr w:type="spellEnd"/>
    </w:p>
    <w:p w14:paraId="1AD02000" w14:textId="4F66145E" w:rsidR="0096309C" w:rsidRDefault="0096309C" w:rsidP="0096309C">
      <w:r>
        <w:t xml:space="preserve">Ilyen komponenst használtam a </w:t>
      </w:r>
      <w:proofErr w:type="spellStart"/>
      <w:r w:rsidR="005135F6">
        <w:t>Cart</w:t>
      </w:r>
      <w:proofErr w:type="spellEnd"/>
      <w:r w:rsidR="005135F6">
        <w:t xml:space="preserve"> és a </w:t>
      </w:r>
      <w:proofErr w:type="spellStart"/>
      <w:r w:rsidR="005135F6">
        <w:t>Product</w:t>
      </w:r>
      <w:proofErr w:type="spellEnd"/>
      <w:r w:rsidR="005135F6">
        <w:t xml:space="preserve"> felületen, azaz azokon az oldalakon, ahol a termékmennyiség adható meg, hogy mennyit szeretnénk a kosárba helyezni.</w:t>
      </w:r>
    </w:p>
    <w:p w14:paraId="1A282DC5" w14:textId="4276B2BA" w:rsidR="005135F6" w:rsidRDefault="005135F6" w:rsidP="0096309C">
      <w:r>
        <w:t xml:space="preserve">Felhasználásához alap esetben csak a hozzákötött változó értékét kell megadni, de általánosabb esetben megadjuk neki a hozzá tartozó feliratot és egy minimum és maximum értéket, amit felvehet. </w:t>
      </w:r>
    </w:p>
    <w:p w14:paraId="325BDF4D" w14:textId="7FC614A0" w:rsidR="00737CE9" w:rsidRDefault="0082046C" w:rsidP="0082046C">
      <w:pPr>
        <w:pStyle w:val="Kd"/>
      </w:pPr>
      <w:r w:rsidRPr="0082046C">
        <w:t>&lt;</w:t>
      </w:r>
      <w:proofErr w:type="spellStart"/>
      <w:r w:rsidRPr="0082046C">
        <w:t>MatNumericUpDownField</w:t>
      </w:r>
      <w:proofErr w:type="spellEnd"/>
      <w:r w:rsidRPr="0082046C">
        <w:t xml:space="preserve"> </w:t>
      </w:r>
      <w:proofErr w:type="spellStart"/>
      <w:r w:rsidRPr="0082046C">
        <w:t>Label</w:t>
      </w:r>
      <w:proofErr w:type="spellEnd"/>
      <w:r w:rsidRPr="0082046C">
        <w:t>="</w:t>
      </w:r>
      <w:r>
        <w:t>Felirat</w:t>
      </w:r>
      <w:r w:rsidRPr="0082046C">
        <w:t>" @bind-Value=@</w:t>
      </w:r>
      <w:r>
        <w:t xml:space="preserve">&lt;változó&gt; </w:t>
      </w:r>
      <w:r w:rsidRPr="0082046C">
        <w:t>Minimum=0 Maximum=10&gt;&lt;/</w:t>
      </w:r>
      <w:proofErr w:type="spellStart"/>
      <w:r w:rsidRPr="0082046C">
        <w:t>MatNumericUpDownField</w:t>
      </w:r>
      <w:proofErr w:type="spellEnd"/>
      <w:r w:rsidRPr="0082046C">
        <w:t>&gt;</w:t>
      </w:r>
    </w:p>
    <w:p w14:paraId="6D124C1D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58136B52" w14:textId="224E09E0" w:rsidR="00F17CCF" w:rsidRDefault="00F17CCF" w:rsidP="00F17CCF">
      <w:pPr>
        <w:pStyle w:val="Cmsor3"/>
      </w:pPr>
      <w:bookmarkStart w:id="35" w:name="_Toc102139929"/>
      <w:proofErr w:type="spellStart"/>
      <w:r>
        <w:lastRenderedPageBreak/>
        <w:t>Select</w:t>
      </w:r>
      <w:bookmarkEnd w:id="35"/>
      <w:proofErr w:type="spellEnd"/>
    </w:p>
    <w:p w14:paraId="26DDA08E" w14:textId="3E2026D5" w:rsidR="00F17CCF" w:rsidRDefault="005342E0" w:rsidP="00F17CCF">
      <w:r>
        <w:t xml:space="preserve">A </w:t>
      </w:r>
      <w:proofErr w:type="spellStart"/>
      <w:r>
        <w:t>Select</w:t>
      </w:r>
      <w:proofErr w:type="spellEnd"/>
      <w:r>
        <w:t xml:space="preserve"> komponens egy legördülő listát jelent a felhasználó számára, ahonnan az előre megadott értékek közül választhat, a programozó pedig különféle típusú értékeket adhat meg a különböző választási lehetőségekhez, ami alapján később a választott elem ismert lesz. A választát könnyítése érdekében megadható hozzá </w:t>
      </w:r>
      <w:proofErr w:type="spellStart"/>
      <w:r>
        <w:t>HelperText</w:t>
      </w:r>
      <w:proofErr w:type="spellEnd"/>
      <w:r>
        <w:t>.</w:t>
      </w:r>
      <w:r w:rsidR="00E53509">
        <w:t xml:space="preserve"> A legördülő lista a többi elem fölött, a beviteli mező mellett jelenik meg.</w:t>
      </w:r>
    </w:p>
    <w:p w14:paraId="691D71F8" w14:textId="5736397B" w:rsidR="005342E0" w:rsidRDefault="00E53509" w:rsidP="00E53509">
      <w:pPr>
        <w:pStyle w:val="Kp"/>
      </w:pPr>
      <w:r w:rsidRPr="00E53509">
        <w:rPr>
          <w:noProof/>
        </w:rPr>
        <w:drawing>
          <wp:inline distT="0" distB="0" distL="0" distR="0" wp14:anchorId="22229C7B" wp14:editId="24D9EBC2">
            <wp:extent cx="1848108" cy="15432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2E0" w14:textId="041ED6E3" w:rsidR="00E53509" w:rsidRDefault="008A2F6B" w:rsidP="00E53509">
      <w:pPr>
        <w:pStyle w:val="Kpalrs"/>
      </w:pPr>
      <w:r>
        <w:t>12</w:t>
      </w:r>
      <w:r w:rsidR="00E53509">
        <w:t xml:space="preserve">. ábra: </w:t>
      </w:r>
      <w:proofErr w:type="spellStart"/>
      <w:r w:rsidR="00E53509">
        <w:t>Select</w:t>
      </w:r>
      <w:proofErr w:type="spellEnd"/>
    </w:p>
    <w:p w14:paraId="7D66D710" w14:textId="161806B7" w:rsidR="00E53509" w:rsidRDefault="00E53509" w:rsidP="00E53509">
      <w:proofErr w:type="spellStart"/>
      <w:r>
        <w:t>Select</w:t>
      </w:r>
      <w:proofErr w:type="spellEnd"/>
      <w:r>
        <w:t xml:space="preserve"> komponenst a </w:t>
      </w:r>
      <w:proofErr w:type="spellStart"/>
      <w:r>
        <w:t>SignUp</w:t>
      </w:r>
      <w:proofErr w:type="spellEnd"/>
      <w:r>
        <w:t xml:space="preserve"> felületen használtam a nem kiválasztásához, hiszen itt megadott lehetőségek közül lehet és csak egyet kiválasztani.</w:t>
      </w:r>
    </w:p>
    <w:p w14:paraId="32C648F0" w14:textId="537AD132" w:rsidR="00E53509" w:rsidRDefault="00814CFA" w:rsidP="00E53509">
      <w:r>
        <w:t xml:space="preserve">Ennek a komponensnek a felhasználása </w:t>
      </w:r>
      <w:r w:rsidR="00C00283">
        <w:t xml:space="preserve">kicsit </w:t>
      </w:r>
      <w:r>
        <w:t xml:space="preserve">bonyolultabb. Először el kell helyezni egy </w:t>
      </w:r>
      <w:proofErr w:type="spellStart"/>
      <w:r>
        <w:t>MatSelect</w:t>
      </w:r>
      <w:proofErr w:type="spellEnd"/>
      <w:r>
        <w:t xml:space="preserve"> komponenst, majd ezen belül minden lehetőséghez egy-egy </w:t>
      </w:r>
      <w:proofErr w:type="spellStart"/>
      <w:r>
        <w:t>MatOptionString-et</w:t>
      </w:r>
      <w:proofErr w:type="spellEnd"/>
      <w:r>
        <w:t xml:space="preserve">. </w:t>
      </w:r>
      <w:proofErr w:type="spellStart"/>
      <w:r>
        <w:t>MatSelect</w:t>
      </w:r>
      <w:proofErr w:type="spellEnd"/>
      <w:r>
        <w:t xml:space="preserve"> tag-en belül meg kell adni a hozzá tartozó feliratot, hogy a felhasználó tudja, mit választ, majd hozzá kell kötni egy változó értéket is.</w:t>
      </w:r>
      <w:r w:rsidR="00C00283">
        <w:t xml:space="preserve"> A </w:t>
      </w:r>
      <w:proofErr w:type="spellStart"/>
      <w:r w:rsidR="00C00283">
        <w:t>MatOptionString</w:t>
      </w:r>
      <w:proofErr w:type="spellEnd"/>
      <w:r w:rsidR="00C00283">
        <w:t xml:space="preserve"> tag használható arra, hogy a listában megjelenő elemeket és a hozzájuk kötött értékeket definiáljuk.</w:t>
      </w:r>
    </w:p>
    <w:p w14:paraId="3C670775" w14:textId="7777777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MatSelect</w:t>
      </w:r>
      <w:proofErr w:type="spellEnd"/>
      <w:r w:rsidRPr="00C00283">
        <w:t xml:space="preserve"> </w:t>
      </w:r>
      <w:proofErr w:type="spellStart"/>
      <w:r w:rsidRPr="00C00283">
        <w:t>Label</w:t>
      </w:r>
      <w:proofErr w:type="spellEnd"/>
      <w:r w:rsidRPr="00C00283">
        <w:t>="Gender" @bind-Value="myModel.Gender"&gt;</w:t>
      </w:r>
    </w:p>
    <w:p w14:paraId="5795F0A3" w14:textId="15D9E56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="Male"&gt;Male&lt;/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5E4C2620" w14:textId="77777777" w:rsidR="00C00283" w:rsidRPr="00C00283" w:rsidRDefault="00C00283" w:rsidP="00C00283">
      <w:pPr>
        <w:pStyle w:val="Kd"/>
      </w:pPr>
      <w:r w:rsidRPr="00C00283">
        <w:t xml:space="preserve">       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</w:t>
      </w:r>
      <w:proofErr w:type="spellStart"/>
      <w:r w:rsidRPr="00C00283">
        <w:t>Female</w:t>
      </w:r>
      <w:proofErr w:type="spellEnd"/>
      <w:r w:rsidRPr="00C00283">
        <w:t>"&gt;</w:t>
      </w:r>
      <w:proofErr w:type="spellStart"/>
      <w:r w:rsidRPr="00C00283">
        <w:t>Female</w:t>
      </w:r>
      <w:proofErr w:type="spellEnd"/>
      <w:r w:rsidRPr="00C00283">
        <w:t>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29B83CD6" w14:textId="6FD10104" w:rsidR="00737CE9" w:rsidRDefault="00C00283" w:rsidP="00C00283">
      <w:pPr>
        <w:pStyle w:val="Kd"/>
      </w:pPr>
      <w:r w:rsidRPr="00C00283">
        <w:t>&lt;/</w:t>
      </w:r>
      <w:proofErr w:type="spellStart"/>
      <w:r w:rsidRPr="00C00283">
        <w:t>MatSelect</w:t>
      </w:r>
      <w:proofErr w:type="spellEnd"/>
      <w:r w:rsidRPr="00C00283">
        <w:t>&gt;</w:t>
      </w:r>
    </w:p>
    <w:p w14:paraId="4020E559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2AD5085B" w14:textId="1F653AAF" w:rsidR="00F17CCF" w:rsidRDefault="00F17CCF" w:rsidP="00F17CCF">
      <w:pPr>
        <w:pStyle w:val="Cmsor3"/>
      </w:pPr>
      <w:bookmarkStart w:id="36" w:name="_Toc102139930"/>
      <w:proofErr w:type="spellStart"/>
      <w:r>
        <w:lastRenderedPageBreak/>
        <w:t>Slider</w:t>
      </w:r>
      <w:bookmarkEnd w:id="36"/>
      <w:proofErr w:type="spellEnd"/>
    </w:p>
    <w:p w14:paraId="2A181ECE" w14:textId="353B573D" w:rsidR="0026107F" w:rsidRDefault="0026107F" w:rsidP="0026107F">
      <w:r>
        <w:t xml:space="preserve">A </w:t>
      </w:r>
      <w:proofErr w:type="spellStart"/>
      <w:r>
        <w:t>Slider</w:t>
      </w:r>
      <w:proofErr w:type="spellEnd"/>
      <w:r>
        <w:t xml:space="preserve"> egy olyan csuszka, ahol a minimum és a maximum érték között választhatunk értéket. A rajta beállítható értékek lehetnek folytonosak vagy diszkrétek, diszkrét esetben pedig a diszkrét pontok megjelölhetők. </w:t>
      </w:r>
      <w:r w:rsidR="00202BBF">
        <w:t>Megadhatunk emellett akár lépésközt is, hogy csúsztatásra mennyivel nőjön vagy csökkenjen a kiválasztott érték.</w:t>
      </w:r>
    </w:p>
    <w:p w14:paraId="408E8EF6" w14:textId="763EF69D" w:rsidR="00EE2820" w:rsidRDefault="00EE2820" w:rsidP="00EE2820">
      <w:pPr>
        <w:pStyle w:val="Kp"/>
      </w:pPr>
      <w:r w:rsidRPr="00EE2820">
        <w:rPr>
          <w:noProof/>
        </w:rPr>
        <w:drawing>
          <wp:inline distT="0" distB="0" distL="0" distR="0" wp14:anchorId="14125582" wp14:editId="1E67268F">
            <wp:extent cx="1486107" cy="30484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DDA" w14:textId="7FDA579E" w:rsidR="00EE2820" w:rsidRPr="00EE2820" w:rsidRDefault="008A2F6B" w:rsidP="00EE2820">
      <w:pPr>
        <w:pStyle w:val="Kpalrs"/>
      </w:pPr>
      <w:r>
        <w:t>13</w:t>
      </w:r>
      <w:r w:rsidR="00EE2820">
        <w:t xml:space="preserve">. ábra: </w:t>
      </w:r>
      <w:proofErr w:type="spellStart"/>
      <w:r w:rsidR="00EE2820">
        <w:t>Slider</w:t>
      </w:r>
      <w:proofErr w:type="spellEnd"/>
    </w:p>
    <w:p w14:paraId="63B63966" w14:textId="58C6A879" w:rsidR="0026107F" w:rsidRDefault="0026107F" w:rsidP="0026107F">
      <w:proofErr w:type="spellStart"/>
      <w:r>
        <w:t>Slidert</w:t>
      </w:r>
      <w:proofErr w:type="spellEnd"/>
      <w:r>
        <w:t xml:space="preserve"> használtam az </w:t>
      </w:r>
      <w:proofErr w:type="spellStart"/>
      <w:r>
        <w:t>IceCream</w:t>
      </w:r>
      <w:proofErr w:type="spellEnd"/>
      <w:r>
        <w:t xml:space="preserve"> felületen a szűrök közt a minimum és a maximum ár beállításához. Nagy előnye, hogy a minimum és a maximum érték is dinamikusan változtatható, arra viszont sajnos nincs lehetőség, hogy </w:t>
      </w:r>
      <w:r w:rsidR="00A34677">
        <w:t>két csuszkával egyazon sávon állítsunk be intervallumot. Hiányzik még, hogy a minimum és maximum pontokhoz tartozó, valamint a kiválasztott értéket az adott helyek fölött megjeleníthessük, így ezeket külön komponens segítségével kell kiíratni.</w:t>
      </w:r>
    </w:p>
    <w:p w14:paraId="6E5FD19C" w14:textId="0B38EB97" w:rsidR="00A34677" w:rsidRDefault="00A34677" w:rsidP="0026107F">
      <w:r>
        <w:t xml:space="preserve">A felhasználás ennek ellenére nagyon programozóbarát, mindössze három változóra, egy minimum, egy maximum és egy beállított értékre van szükségünk, valamint el kell helyezni egy </w:t>
      </w:r>
      <w:proofErr w:type="spellStart"/>
      <w:r>
        <w:t>MatSlider</w:t>
      </w:r>
      <w:proofErr w:type="spellEnd"/>
      <w:r>
        <w:t xml:space="preserve"> komponenst a HTML kódban.</w:t>
      </w:r>
      <w:r w:rsidR="00202BBF">
        <w:t xml:space="preserve"> Itt állíthatjuk be azt is, hogy az értékek azonnal változzanak, már csúsztatás közben.</w:t>
      </w:r>
    </w:p>
    <w:p w14:paraId="42757A96" w14:textId="0183DEBA" w:rsidR="00A34677" w:rsidRPr="00202BBF" w:rsidRDefault="00202BBF" w:rsidP="00202BBF">
      <w:pPr>
        <w:pStyle w:val="Kd"/>
      </w:pPr>
      <w:r w:rsidRPr="00202BBF">
        <w:t>&lt;</w:t>
      </w:r>
      <w:proofErr w:type="spellStart"/>
      <w:r w:rsidRPr="00202BBF">
        <w:t>MatSlider</w:t>
      </w:r>
      <w:proofErr w:type="spellEnd"/>
      <w:r w:rsidRPr="00202BBF">
        <w:t xml:space="preserve"> @bind-Value="@</w:t>
      </w:r>
      <w:r>
        <w:t>&lt;áltozó</w:t>
      </w:r>
      <w:r>
        <w:rPr>
          <w:lang w:val="en-US"/>
        </w:rPr>
        <w:t>&gt;</w:t>
      </w:r>
      <w:r w:rsidRPr="00202BBF">
        <w:t xml:space="preserve">" </w:t>
      </w:r>
      <w:proofErr w:type="spellStart"/>
      <w:r w:rsidRPr="00202BBF">
        <w:t>ValueMin</w:t>
      </w:r>
      <w:proofErr w:type="spellEnd"/>
      <w:r w:rsidRPr="00202BBF">
        <w:t>="</w:t>
      </w:r>
      <w:r>
        <w:t>0</w:t>
      </w:r>
      <w:r w:rsidRPr="00202BBF">
        <w:t xml:space="preserve">" </w:t>
      </w:r>
      <w:proofErr w:type="spellStart"/>
      <w:r w:rsidRPr="00202BBF">
        <w:t>ValueMa</w:t>
      </w:r>
      <w:r>
        <w:t>x</w:t>
      </w:r>
      <w:proofErr w:type="spellEnd"/>
      <w:r>
        <w:t>=</w:t>
      </w:r>
      <w:r w:rsidRPr="00202BBF">
        <w:t>"</w:t>
      </w:r>
      <w:r>
        <w:t>10</w:t>
      </w:r>
      <w:r w:rsidRPr="00202BBF">
        <w:t xml:space="preserve">" </w:t>
      </w:r>
      <w:proofErr w:type="spellStart"/>
      <w:r w:rsidRPr="00202BBF">
        <w:t>Discrete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 xml:space="preserve">" </w:t>
      </w:r>
      <w:proofErr w:type="spellStart"/>
      <w:r w:rsidRPr="00202BBF">
        <w:t>Immediate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>"&gt;&lt;/</w:t>
      </w:r>
      <w:proofErr w:type="spellStart"/>
      <w:r w:rsidRPr="00202BBF">
        <w:t>MatSlider</w:t>
      </w:r>
      <w:proofErr w:type="spellEnd"/>
      <w:r w:rsidRPr="00202BBF">
        <w:t>&gt;</w:t>
      </w:r>
    </w:p>
    <w:p w14:paraId="0957E85E" w14:textId="6A342A4B" w:rsidR="00F17CCF" w:rsidRDefault="00F17CCF" w:rsidP="00F17CCF">
      <w:pPr>
        <w:pStyle w:val="Cmsor3"/>
      </w:pPr>
      <w:bookmarkStart w:id="37" w:name="_Toc102139931"/>
      <w:proofErr w:type="spellStart"/>
      <w:r>
        <w:t>TextField</w:t>
      </w:r>
      <w:bookmarkEnd w:id="37"/>
      <w:proofErr w:type="spellEnd"/>
    </w:p>
    <w:p w14:paraId="6E47787A" w14:textId="2B6FECD5" w:rsidR="00F17CCF" w:rsidRDefault="00EE2820" w:rsidP="00F17CCF">
      <w:r>
        <w:t xml:space="preserve">A </w:t>
      </w:r>
      <w:proofErr w:type="spellStart"/>
      <w:r>
        <w:t>TextField</w:t>
      </w:r>
      <w:proofErr w:type="spellEnd"/>
      <w:r>
        <w:t xml:space="preserve"> egy egyszerű szövegbeviteli mező rengeteg formázási lehetőséggel. Hozzáadhatunk ikonokat jobb vagy bal oldalra, hogy a felhasználó számára intuitívabbá váljon, emellett megadható az inputként várt típus is, ekkor a bevitt érték csak akkor marad meg a mezőben, ha az megfelel az elvárt típusnak.</w:t>
      </w:r>
    </w:p>
    <w:p w14:paraId="7FDD70A8" w14:textId="616FA906" w:rsidR="00EE2820" w:rsidRDefault="00AE4C6A" w:rsidP="00EE2820">
      <w:pPr>
        <w:pStyle w:val="Kp"/>
      </w:pPr>
      <w:r w:rsidRPr="00AE4C6A">
        <w:rPr>
          <w:noProof/>
        </w:rPr>
        <w:drawing>
          <wp:inline distT="0" distB="0" distL="0" distR="0" wp14:anchorId="4F33C5CC" wp14:editId="103808A4">
            <wp:extent cx="1905266" cy="1028844"/>
            <wp:effectExtent l="0" t="0" r="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32A" w14:textId="07AEC439" w:rsidR="00AE4C6A" w:rsidRDefault="008A2F6B" w:rsidP="00AE4C6A">
      <w:pPr>
        <w:pStyle w:val="Kpalrs"/>
      </w:pPr>
      <w:r>
        <w:t>14</w:t>
      </w:r>
      <w:r w:rsidR="00AE4C6A">
        <w:t xml:space="preserve">. ábra: </w:t>
      </w:r>
      <w:proofErr w:type="spellStart"/>
      <w:r w:rsidR="00AE4C6A">
        <w:t>TextField</w:t>
      </w:r>
      <w:proofErr w:type="spellEnd"/>
    </w:p>
    <w:p w14:paraId="09E32AA8" w14:textId="77777777" w:rsidR="009F4DEA" w:rsidRDefault="00AE4C6A" w:rsidP="00AE4C6A">
      <w:proofErr w:type="spellStart"/>
      <w:r>
        <w:lastRenderedPageBreak/>
        <w:t>TextField</w:t>
      </w:r>
      <w:proofErr w:type="spellEnd"/>
      <w:r>
        <w:t xml:space="preserve"> elemet használtam a Login, </w:t>
      </w:r>
      <w:proofErr w:type="spellStart"/>
      <w:r>
        <w:t>SignUp</w:t>
      </w:r>
      <w:proofErr w:type="spellEnd"/>
      <w:r>
        <w:t xml:space="preserve"> és a </w:t>
      </w:r>
      <w:proofErr w:type="spellStart"/>
      <w:r>
        <w:t>MainLayout</w:t>
      </w:r>
      <w:proofErr w:type="spellEnd"/>
      <w:r>
        <w:t xml:space="preserve"> felületen is. Hatalmas segítség volt, hogy beépített módon megadható </w:t>
      </w:r>
      <w:r w:rsidR="009F4DEA">
        <w:t>neki, hogy „</w:t>
      </w:r>
      <w:proofErr w:type="spellStart"/>
      <w:r w:rsidR="009F4DEA">
        <w:t>password</w:t>
      </w:r>
      <w:proofErr w:type="spellEnd"/>
      <w:r w:rsidR="009F4DEA">
        <w:t>” típusú legyen és ebben az esetben a begépelt szöveg nem válik láthatóvá, hanem automatikusan kis körök jelennek meg karakterenként. Külön érdekessége még, hogy Microsoft Edge böngészőben tartozik hozzá egy gomb a beviteli mező végén, amivel láthatóvá tehető vagy újra elrejthető a begépelt szöveg. Chrome felületen erre valamiért nincs lehetőség.</w:t>
      </w:r>
    </w:p>
    <w:p w14:paraId="54BCBFF5" w14:textId="327D8973" w:rsidR="009727F2" w:rsidRDefault="009727F2" w:rsidP="00AE4C6A">
      <w:r>
        <w:t xml:space="preserve">A felhasználás alap esetben egy egyszerű </w:t>
      </w:r>
      <w:proofErr w:type="spellStart"/>
      <w:r>
        <w:t>MatTextField</w:t>
      </w:r>
      <w:proofErr w:type="spellEnd"/>
      <w:r>
        <w:t xml:space="preserve"> komponens lehelyezéséből áll és a hozzá tartozó </w:t>
      </w:r>
      <w:r w:rsidR="00C34F2A">
        <w:t xml:space="preserve">felirat és </w:t>
      </w:r>
      <w:r>
        <w:t>változó nevének megadásából. Ez bővíthető tovább a különféle formázások vagy extra követelmények megadásával.</w:t>
      </w:r>
    </w:p>
    <w:p w14:paraId="20A234D8" w14:textId="0D7E6985" w:rsidR="00AE4C6A" w:rsidRPr="00C34F2A" w:rsidRDefault="009F4DEA" w:rsidP="00C34F2A">
      <w:pPr>
        <w:pStyle w:val="Kd"/>
      </w:pPr>
      <w:r w:rsidRPr="00C34F2A">
        <w:t xml:space="preserve"> </w:t>
      </w:r>
      <w:r w:rsidR="00C34F2A" w:rsidRPr="00C34F2A">
        <w:t xml:space="preserve"> &lt;</w:t>
      </w:r>
      <w:proofErr w:type="spellStart"/>
      <w:r w:rsidR="00C34F2A" w:rsidRPr="00C34F2A">
        <w:t>MatTextField</w:t>
      </w:r>
      <w:proofErr w:type="spellEnd"/>
      <w:r w:rsidR="00C34F2A" w:rsidRPr="00C34F2A">
        <w:t xml:space="preserve"> @bind-Value="</w:t>
      </w:r>
      <w:r w:rsidR="00C34F2A">
        <w:rPr>
          <w:lang w:val="en-US"/>
        </w:rPr>
        <w:t>&lt;</w:t>
      </w:r>
      <w:r w:rsidR="00C34F2A">
        <w:t>változó</w:t>
      </w:r>
      <w:r w:rsidR="00C34F2A">
        <w:rPr>
          <w:lang w:val="en-US"/>
        </w:rPr>
        <w:t>&gt;</w:t>
      </w:r>
      <w:r w:rsidR="00C34F2A" w:rsidRPr="00C34F2A">
        <w:t xml:space="preserve">" </w:t>
      </w:r>
      <w:proofErr w:type="spellStart"/>
      <w:r w:rsidR="00C34F2A" w:rsidRPr="00C34F2A">
        <w:t>Label</w:t>
      </w:r>
      <w:proofErr w:type="spellEnd"/>
      <w:r w:rsidR="00C34F2A" w:rsidRPr="00C34F2A">
        <w:t xml:space="preserve">=" </w:t>
      </w:r>
      <w:r w:rsidR="00C34F2A">
        <w:t>Felirat</w:t>
      </w:r>
      <w:r w:rsidR="00C34F2A" w:rsidRPr="00C34F2A">
        <w:t xml:space="preserve"> "&gt;&lt;/</w:t>
      </w:r>
      <w:proofErr w:type="spellStart"/>
      <w:r w:rsidR="00C34F2A" w:rsidRPr="00C34F2A">
        <w:t>MatTextField</w:t>
      </w:r>
      <w:proofErr w:type="spellEnd"/>
      <w:r w:rsidR="00C34F2A" w:rsidRPr="00C34F2A">
        <w:t>&gt;</w:t>
      </w:r>
    </w:p>
    <w:p w14:paraId="5A8FE1CC" w14:textId="101D3888" w:rsidR="00F17CCF" w:rsidRDefault="00F17CCF" w:rsidP="00F17CCF">
      <w:pPr>
        <w:pStyle w:val="Cmsor3"/>
      </w:pPr>
      <w:bookmarkStart w:id="38" w:name="_Toc102139932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8"/>
      <w:proofErr w:type="spellEnd"/>
    </w:p>
    <w:p w14:paraId="4C0E6C35" w14:textId="728F6B2D" w:rsidR="00F17CCF" w:rsidRDefault="00C34F2A" w:rsidP="00F17CCF">
      <w:r>
        <w:t xml:space="preserve">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egy olyan lehetőség, ami a felhasználó inputjait hasonlítja össze a fejlesztő által megadott kritériumokkal. </w:t>
      </w:r>
    </w:p>
    <w:p w14:paraId="030F85CD" w14:textId="316EF571" w:rsidR="00C34F2A" w:rsidRDefault="00142588" w:rsidP="00142588">
      <w:pPr>
        <w:pStyle w:val="Kp"/>
      </w:pPr>
      <w:r w:rsidRPr="00142588">
        <w:rPr>
          <w:noProof/>
        </w:rPr>
        <w:drawing>
          <wp:inline distT="0" distB="0" distL="0" distR="0" wp14:anchorId="3EE18F38" wp14:editId="6E403CF2">
            <wp:extent cx="4201111" cy="3267531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EB0" w14:textId="248DD0A4" w:rsidR="00142588" w:rsidRDefault="008A2F6B" w:rsidP="00142588">
      <w:pPr>
        <w:pStyle w:val="Kpalrs"/>
      </w:pPr>
      <w:r>
        <w:t>15</w:t>
      </w:r>
      <w:r w:rsidR="00142588">
        <w:t xml:space="preserve">. ábra: </w:t>
      </w:r>
      <w:proofErr w:type="spellStart"/>
      <w:r w:rsidR="00142588">
        <w:t>Validation</w:t>
      </w:r>
      <w:proofErr w:type="spellEnd"/>
      <w:r w:rsidR="00142588">
        <w:t xml:space="preserve"> </w:t>
      </w:r>
      <w:proofErr w:type="spellStart"/>
      <w:r w:rsidR="00142588">
        <w:t>via</w:t>
      </w:r>
      <w:proofErr w:type="spellEnd"/>
      <w:r w:rsidR="00142588">
        <w:t xml:space="preserve"> </w:t>
      </w:r>
      <w:proofErr w:type="spellStart"/>
      <w:r w:rsidR="00142588">
        <w:t>EditContext</w:t>
      </w:r>
      <w:proofErr w:type="spellEnd"/>
    </w:p>
    <w:p w14:paraId="4849D549" w14:textId="2104465D" w:rsidR="00737CE9" w:rsidRDefault="00142588" w:rsidP="00142588">
      <w:pPr>
        <w:tabs>
          <w:tab w:val="left" w:pos="5610"/>
        </w:tabs>
      </w:pPr>
      <w:r>
        <w:t xml:space="preserve">Ezt az elemet a </w:t>
      </w:r>
      <w:proofErr w:type="spellStart"/>
      <w:r>
        <w:t>SignUp</w:t>
      </w:r>
      <w:proofErr w:type="spellEnd"/>
      <w:r>
        <w:t xml:space="preserve"> felületen építettem be és mind közül ezt volt a legnehezebb megérteni. </w:t>
      </w:r>
    </w:p>
    <w:p w14:paraId="3C0C2E55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A25D0B3" w14:textId="2585DDFD" w:rsidR="009B48CD" w:rsidRDefault="004B269B" w:rsidP="00142588">
      <w:pPr>
        <w:tabs>
          <w:tab w:val="left" w:pos="5610"/>
        </w:tabs>
      </w:pPr>
      <w:r>
        <w:lastRenderedPageBreak/>
        <w:t xml:space="preserve">Első lépésként </w:t>
      </w:r>
      <w:r w:rsidR="009B48CD">
        <w:t xml:space="preserve">a C# kódban célszerű létrehozni egy validációs modellt, amiben az inputok értékeit tároljuk </w:t>
      </w:r>
      <w:r w:rsidR="00064E7F">
        <w:t xml:space="preserve">és hozzá szögletes zárójelben megadhatunk feltételeket. A 8. ábrán látható beviteli mezőkhöz tartozó modell a követelményekkel együtt a következőképpen néz ki: </w:t>
      </w:r>
    </w:p>
    <w:p w14:paraId="374B939A" w14:textId="77777777" w:rsidR="00064E7F" w:rsidRPr="00064E7F" w:rsidRDefault="00064E7F" w:rsidP="00064E7F">
      <w:pPr>
        <w:pStyle w:val="Kd"/>
      </w:pP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class</w:t>
      </w:r>
      <w:proofErr w:type="spellEnd"/>
      <w:r w:rsidRPr="00064E7F">
        <w:t xml:space="preserve"> </w:t>
      </w:r>
      <w:proofErr w:type="spellStart"/>
      <w:r w:rsidRPr="00064E7F">
        <w:t>SignUpModel</w:t>
      </w:r>
      <w:proofErr w:type="spellEnd"/>
    </w:p>
    <w:p w14:paraId="696A4D5D" w14:textId="1F9E7D67" w:rsidR="00064E7F" w:rsidRPr="00064E7F" w:rsidRDefault="00064E7F" w:rsidP="00064E7F">
      <w:pPr>
        <w:pStyle w:val="Kd"/>
      </w:pPr>
      <w:r w:rsidRPr="00064E7F">
        <w:t>{</w:t>
      </w:r>
    </w:p>
    <w:p w14:paraId="2E26E17F" w14:textId="07DDCF16" w:rsidR="00064E7F" w:rsidRPr="00064E7F" w:rsidRDefault="00064E7F" w:rsidP="00064E7F">
      <w:pPr>
        <w:pStyle w:val="Kd"/>
      </w:pPr>
      <w:r>
        <w:tab/>
      </w:r>
      <w:r w:rsidRPr="00064E7F">
        <w:t>[</w:t>
      </w:r>
      <w:proofErr w:type="spellStart"/>
      <w:r w:rsidRPr="00064E7F">
        <w:t>Required</w:t>
      </w:r>
      <w:proofErr w:type="spellEnd"/>
      <w:r w:rsidRPr="00064E7F">
        <w:t>]</w:t>
      </w:r>
    </w:p>
    <w:p w14:paraId="24A59084" w14:textId="15182FC1" w:rsidR="00064E7F" w:rsidRPr="00064E7F" w:rsidRDefault="00064E7F" w:rsidP="00064E7F">
      <w:pPr>
        <w:pStyle w:val="Kd"/>
      </w:pPr>
      <w:r>
        <w:tab/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Username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7EA5E773" w14:textId="77777777" w:rsidR="00064E7F" w:rsidRPr="00064E7F" w:rsidRDefault="00064E7F" w:rsidP="00064E7F">
      <w:pPr>
        <w:pStyle w:val="Kd"/>
      </w:pPr>
    </w:p>
    <w:p w14:paraId="3DAD1C44" w14:textId="3E6C6E41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35222F5A" w14:textId="2BD60B6C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proofErr w:type="gramStart"/>
      <w:r w:rsidRPr="00064E7F">
        <w:t>MinLength</w:t>
      </w:r>
      <w:proofErr w:type="spellEnd"/>
      <w:r w:rsidRPr="00064E7F">
        <w:t>(</w:t>
      </w:r>
      <w:proofErr w:type="gramEnd"/>
      <w:r w:rsidRPr="00064E7F">
        <w:t>8)]</w:t>
      </w:r>
    </w:p>
    <w:p w14:paraId="7B7F5094" w14:textId="292C2BFA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Password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E434981" w14:textId="77777777" w:rsidR="00064E7F" w:rsidRPr="00064E7F" w:rsidRDefault="00064E7F" w:rsidP="00064E7F">
      <w:pPr>
        <w:pStyle w:val="Kd"/>
      </w:pPr>
    </w:p>
    <w:p w14:paraId="5667D0EC" w14:textId="6E1A6E73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67C6DFA0" w14:textId="04B02D03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Gender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37DDA8F" w14:textId="77777777" w:rsidR="00064E7F" w:rsidRPr="00064E7F" w:rsidRDefault="00064E7F" w:rsidP="00064E7F">
      <w:pPr>
        <w:pStyle w:val="Kd"/>
      </w:pPr>
    </w:p>
    <w:p w14:paraId="1E368D32" w14:textId="60B5B98F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2DD38A90" w14:textId="7E914D86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CustomValidation</w:t>
      </w:r>
      <w:proofErr w:type="spellEnd"/>
      <w:r w:rsidRPr="00064E7F">
        <w:t>(</w:t>
      </w:r>
      <w:proofErr w:type="spellStart"/>
      <w:proofErr w:type="gramStart"/>
      <w:r w:rsidRPr="00064E7F">
        <w:t>typeof</w:t>
      </w:r>
      <w:proofErr w:type="spellEnd"/>
      <w:r w:rsidRPr="00064E7F">
        <w:t>(</w:t>
      </w:r>
      <w:proofErr w:type="spellStart"/>
      <w:proofErr w:type="gramEnd"/>
      <w:r w:rsidRPr="00064E7F">
        <w:t>SignUpModel</w:t>
      </w:r>
      <w:proofErr w:type="spellEnd"/>
      <w:r w:rsidRPr="00064E7F">
        <w:t xml:space="preserve">), </w:t>
      </w:r>
      <w:proofErr w:type="spellStart"/>
      <w:r w:rsidRPr="00064E7F">
        <w:t>nameof</w:t>
      </w:r>
      <w:proofErr w:type="spellEnd"/>
      <w:r w:rsidRPr="00064E7F">
        <w:t>(</w:t>
      </w:r>
      <w:proofErr w:type="spellStart"/>
      <w:r w:rsidRPr="00064E7F">
        <w:t>RequiredDateTime</w:t>
      </w:r>
      <w:proofErr w:type="spellEnd"/>
      <w:r w:rsidRPr="00064E7F">
        <w:t>))]</w:t>
      </w:r>
    </w:p>
    <w:p w14:paraId="5054841A" w14:textId="2F887C5F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DateTime</w:t>
      </w:r>
      <w:proofErr w:type="spellEnd"/>
      <w:r w:rsidRPr="00064E7F">
        <w:t xml:space="preserve"> </w:t>
      </w:r>
      <w:proofErr w:type="spellStart"/>
      <w:r w:rsidRPr="00064E7F">
        <w:t>DateOfBirth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1BA1FA8B" w14:textId="3EEDC5E2" w:rsidR="00064E7F" w:rsidRPr="00064E7F" w:rsidRDefault="00064E7F" w:rsidP="00064E7F">
      <w:pPr>
        <w:pStyle w:val="Kd"/>
      </w:pPr>
      <w:r w:rsidRPr="00064E7F">
        <w:t>}</w:t>
      </w:r>
    </w:p>
    <w:p w14:paraId="3CD7E791" w14:textId="3008C1CB" w:rsidR="00F160AA" w:rsidRDefault="00064E7F" w:rsidP="00142588">
      <w:pPr>
        <w:tabs>
          <w:tab w:val="left" w:pos="5610"/>
        </w:tabs>
      </w:pPr>
      <w:r>
        <w:t xml:space="preserve">Ebben az esetben 4 beviteli mezőről beszélünk, melyek mindegyikén megadása kötelező. Ezen kívül a </w:t>
      </w:r>
      <w:proofErr w:type="spellStart"/>
      <w:r>
        <w:t>Password</w:t>
      </w:r>
      <w:proofErr w:type="spellEnd"/>
      <w:r>
        <w:t xml:space="preserve"> mezőben megadott értéknek legalább 8 karakter hosszúnak kell lennie és a </w:t>
      </w:r>
      <w:proofErr w:type="spellStart"/>
      <w:r>
        <w:t>DatOfBirth</w:t>
      </w:r>
      <w:proofErr w:type="spellEnd"/>
      <w:r>
        <w:t xml:space="preserve"> mező értékének vizsgálatához </w:t>
      </w:r>
      <w:r w:rsidR="00F160AA">
        <w:t xml:space="preserve">saját metódust alkalmazunk egy saját függvénnyel, melynek neve </w:t>
      </w:r>
      <w:proofErr w:type="spellStart"/>
      <w:r w:rsidR="00F160AA">
        <w:t>RequiredDateTime</w:t>
      </w:r>
      <w:proofErr w:type="spellEnd"/>
      <w:r w:rsidR="00F160AA">
        <w:t xml:space="preserve"> és egy </w:t>
      </w:r>
      <w:proofErr w:type="spellStart"/>
      <w:r w:rsidR="00F160AA">
        <w:t>ValidationResult</w:t>
      </w:r>
      <w:proofErr w:type="spellEnd"/>
      <w:r w:rsidR="00F160AA">
        <w:t xml:space="preserve"> értékkel tér vissza. Ebben adhatunk meg személyre szabott validációs üzenetet is. A fenti példához a kód a következőképpen néz ki:</w:t>
      </w:r>
    </w:p>
    <w:p w14:paraId="02887A01" w14:textId="77777777" w:rsidR="00F160AA" w:rsidRPr="00F160AA" w:rsidRDefault="00F160AA" w:rsidP="00F160AA">
      <w:pPr>
        <w:pStyle w:val="Kd"/>
      </w:pPr>
      <w:proofErr w:type="spellStart"/>
      <w:r w:rsidRPr="00F160AA">
        <w:t>public</w:t>
      </w:r>
      <w:proofErr w:type="spellEnd"/>
      <w:r w:rsidRPr="00F160AA">
        <w:t xml:space="preserve"> </w:t>
      </w:r>
      <w:proofErr w:type="spellStart"/>
      <w:r w:rsidRPr="00F160AA">
        <w:t>static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 xml:space="preserve"> </w:t>
      </w:r>
      <w:proofErr w:type="spellStart"/>
      <w:proofErr w:type="gramStart"/>
      <w:r w:rsidRPr="00F160AA">
        <w:t>RequiredDateTime</w:t>
      </w:r>
      <w:proofErr w:type="spellEnd"/>
      <w:r w:rsidRPr="00F160AA">
        <w:t>(</w:t>
      </w:r>
      <w:proofErr w:type="spellStart"/>
      <w:proofErr w:type="gramEnd"/>
      <w:r w:rsidRPr="00F160AA">
        <w:t>DateTime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, </w:t>
      </w:r>
      <w:proofErr w:type="spellStart"/>
      <w:r w:rsidRPr="00F160AA">
        <w:t>ValidationContext</w:t>
      </w:r>
      <w:proofErr w:type="spellEnd"/>
      <w:r w:rsidRPr="00F160AA">
        <w:t xml:space="preserve"> </w:t>
      </w:r>
      <w:proofErr w:type="spellStart"/>
      <w:r w:rsidRPr="00F160AA">
        <w:t>vc</w:t>
      </w:r>
      <w:proofErr w:type="spellEnd"/>
      <w:r w:rsidRPr="00F160AA">
        <w:t>)</w:t>
      </w:r>
    </w:p>
    <w:p w14:paraId="48BD2459" w14:textId="77777777" w:rsidR="00F160AA" w:rsidRPr="00F160AA" w:rsidRDefault="00F160AA" w:rsidP="00F160AA">
      <w:pPr>
        <w:pStyle w:val="Kd"/>
      </w:pPr>
      <w:r w:rsidRPr="00F160AA">
        <w:t>{</w:t>
      </w:r>
    </w:p>
    <w:p w14:paraId="1B2835B7" w14:textId="77777777" w:rsidR="00F160AA" w:rsidRPr="00F160AA" w:rsidRDefault="00F160AA" w:rsidP="00F160AA">
      <w:pPr>
        <w:pStyle w:val="Kd"/>
      </w:pPr>
      <w:r w:rsidRPr="00F160AA">
        <w:t xml:space="preserve">    </w:t>
      </w:r>
      <w:proofErr w:type="spellStart"/>
      <w:r w:rsidRPr="00F160AA">
        <w:t>return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 &gt; </w:t>
      </w:r>
      <w:proofErr w:type="spellStart"/>
      <w:r w:rsidRPr="00F160AA">
        <w:t>DateTime.MinValue</w:t>
      </w:r>
      <w:proofErr w:type="spellEnd"/>
      <w:r w:rsidRPr="00F160AA">
        <w:t xml:space="preserve"> &amp;&amp; </w:t>
      </w:r>
      <w:proofErr w:type="spellStart"/>
      <w:r w:rsidRPr="00F160AA">
        <w:t>value</w:t>
      </w:r>
      <w:proofErr w:type="spellEnd"/>
      <w:r w:rsidRPr="00F160AA">
        <w:t xml:space="preserve"> &lt;= </w:t>
      </w:r>
      <w:proofErr w:type="spellStart"/>
      <w:r w:rsidRPr="00F160AA">
        <w:t>DateTime.Today</w:t>
      </w:r>
      <w:proofErr w:type="spellEnd"/>
    </w:p>
    <w:p w14:paraId="70A16D9E" w14:textId="77777777" w:rsidR="00F160AA" w:rsidRPr="00F160AA" w:rsidRDefault="00F160AA" w:rsidP="00F160AA">
      <w:pPr>
        <w:pStyle w:val="Kd"/>
      </w:pPr>
      <w:r w:rsidRPr="00F160AA">
        <w:t xml:space="preserve">        ? </w:t>
      </w:r>
      <w:proofErr w:type="spellStart"/>
      <w:r w:rsidRPr="00F160AA">
        <w:t>ValidationResult.Success</w:t>
      </w:r>
      <w:proofErr w:type="spellEnd"/>
    </w:p>
    <w:p w14:paraId="7BF732D1" w14:textId="77777777" w:rsidR="00F160AA" w:rsidRPr="00F160AA" w:rsidRDefault="00F160AA" w:rsidP="00F160AA">
      <w:pPr>
        <w:pStyle w:val="Kd"/>
      </w:pPr>
      <w:r w:rsidRPr="00F160AA">
        <w:t xml:space="preserve">        : </w:t>
      </w:r>
      <w:proofErr w:type="spellStart"/>
      <w:r w:rsidRPr="00F160AA">
        <w:t>new</w:t>
      </w:r>
      <w:proofErr w:type="spellEnd"/>
      <w:r w:rsidRPr="00F160AA">
        <w:t xml:space="preserve"> </w:t>
      </w:r>
      <w:proofErr w:type="spellStart"/>
      <w:proofErr w:type="gramStart"/>
      <w:r w:rsidRPr="00F160AA">
        <w:t>ValidationResult</w:t>
      </w:r>
      <w:proofErr w:type="spellEnd"/>
      <w:r w:rsidRPr="00F160AA">
        <w:t>(</w:t>
      </w:r>
      <w:proofErr w:type="gramEnd"/>
      <w:r w:rsidRPr="00F160AA">
        <w:t>$"The {</w:t>
      </w:r>
      <w:proofErr w:type="spellStart"/>
      <w:r w:rsidRPr="00F160AA">
        <w:t>vc.MemberName</w:t>
      </w:r>
      <w:proofErr w:type="spellEnd"/>
      <w:r w:rsidRPr="00F160AA">
        <w:t xml:space="preserve">} </w:t>
      </w:r>
      <w:proofErr w:type="spellStart"/>
      <w:r w:rsidRPr="00F160AA">
        <w:t>field</w:t>
      </w:r>
      <w:proofErr w:type="spellEnd"/>
      <w:r w:rsidRPr="00F160AA">
        <w:t xml:space="preserve"> is </w:t>
      </w:r>
      <w:proofErr w:type="spellStart"/>
      <w:r w:rsidRPr="00F160AA">
        <w:t>required</w:t>
      </w:r>
      <w:proofErr w:type="spellEnd"/>
      <w:r w:rsidRPr="00F160AA">
        <w:t xml:space="preserve"> and </w:t>
      </w:r>
      <w:proofErr w:type="spellStart"/>
      <w:r w:rsidRPr="00F160AA">
        <w:t>cannot</w:t>
      </w:r>
      <w:proofErr w:type="spellEnd"/>
      <w:r w:rsidRPr="00F160AA">
        <w:t xml:space="preserve"> be </w:t>
      </w:r>
      <w:proofErr w:type="spellStart"/>
      <w:r w:rsidRPr="00F160AA">
        <w:t>later</w:t>
      </w:r>
      <w:proofErr w:type="spellEnd"/>
      <w:r w:rsidRPr="00F160AA">
        <w:t xml:space="preserve"> </w:t>
      </w:r>
      <w:proofErr w:type="spellStart"/>
      <w:r w:rsidRPr="00F160AA">
        <w:t>than</w:t>
      </w:r>
      <w:proofErr w:type="spellEnd"/>
      <w:r w:rsidRPr="00F160AA">
        <w:t xml:space="preserve"> </w:t>
      </w:r>
      <w:proofErr w:type="spellStart"/>
      <w:r w:rsidRPr="00F160AA">
        <w:t>today</w:t>
      </w:r>
      <w:proofErr w:type="spellEnd"/>
      <w:r w:rsidRPr="00F160AA">
        <w:t xml:space="preserve">.", </w:t>
      </w:r>
      <w:proofErr w:type="spellStart"/>
      <w:r w:rsidRPr="00F160AA">
        <w:t>new</w:t>
      </w:r>
      <w:proofErr w:type="spellEnd"/>
      <w:r w:rsidRPr="00F160AA">
        <w:t xml:space="preserve">[] { </w:t>
      </w:r>
      <w:proofErr w:type="spellStart"/>
      <w:r w:rsidRPr="00F160AA">
        <w:t>vc.MemberName</w:t>
      </w:r>
      <w:proofErr w:type="spellEnd"/>
      <w:r w:rsidRPr="00F160AA">
        <w:t xml:space="preserve"> });</w:t>
      </w:r>
    </w:p>
    <w:p w14:paraId="5AFF48CF" w14:textId="556575D5" w:rsidR="00F160AA" w:rsidRPr="00F160AA" w:rsidRDefault="00F160AA" w:rsidP="00F160AA">
      <w:pPr>
        <w:pStyle w:val="Kd"/>
      </w:pPr>
      <w:r w:rsidRPr="00F160AA">
        <w:t>}</w:t>
      </w:r>
    </w:p>
    <w:p w14:paraId="51E2182B" w14:textId="4ABC8BBB" w:rsidR="00737CE9" w:rsidRDefault="009B48CD" w:rsidP="00C129AE">
      <w:pPr>
        <w:tabs>
          <w:tab w:val="left" w:pos="5610"/>
        </w:tabs>
      </w:pPr>
      <w:r>
        <w:t xml:space="preserve">Ezután </w:t>
      </w:r>
      <w:r w:rsidR="004B269B">
        <w:t xml:space="preserve">a HTML kódban a megfelelő beviteli mezőkhöz meg kell adni </w:t>
      </w:r>
      <w:proofErr w:type="spellStart"/>
      <w:r w:rsidR="00C129AE">
        <w:t>ValidationMessage</w:t>
      </w:r>
      <w:proofErr w:type="spellEnd"/>
      <w:r w:rsidR="00C129AE">
        <w:t xml:space="preserve"> (</w:t>
      </w:r>
      <w:r w:rsidR="004B269B">
        <w:t>validációs üzenet</w:t>
      </w:r>
      <w:r w:rsidR="00C129AE">
        <w:t>) tag-</w:t>
      </w:r>
      <w:proofErr w:type="spellStart"/>
      <w:r w:rsidR="00C129AE">
        <w:t>et</w:t>
      </w:r>
      <w:proofErr w:type="spellEnd"/>
      <w:r w:rsidR="00C129AE">
        <w:t xml:space="preserve"> is. </w:t>
      </w:r>
    </w:p>
    <w:p w14:paraId="3E4963B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1E89D70" w14:textId="605A0CF0" w:rsidR="00706E43" w:rsidRDefault="00706E43" w:rsidP="00706E43">
      <w:pPr>
        <w:pStyle w:val="Cmsor2"/>
      </w:pPr>
      <w:bookmarkStart w:id="39" w:name="_Toc102139933"/>
      <w:r>
        <w:lastRenderedPageBreak/>
        <w:t>Gombok</w:t>
      </w:r>
      <w:bookmarkEnd w:id="39"/>
    </w:p>
    <w:p w14:paraId="79AF2B4D" w14:textId="3AE1046C" w:rsidR="00F17CCF" w:rsidRDefault="00F17CCF" w:rsidP="00F17CCF">
      <w:pPr>
        <w:pStyle w:val="Cmsor3"/>
      </w:pPr>
      <w:bookmarkStart w:id="40" w:name="_Toc102139934"/>
      <w:r>
        <w:t>Button</w:t>
      </w:r>
      <w:bookmarkEnd w:id="40"/>
    </w:p>
    <w:p w14:paraId="5D2CB7FA" w14:textId="0B5F20CF" w:rsidR="00C129AE" w:rsidRDefault="00C129AE" w:rsidP="00C129AE">
      <w:r>
        <w:t xml:space="preserve">Az egyszerű gombok nagyon gyakori elemei a felhasználókkal </w:t>
      </w:r>
      <w:proofErr w:type="spellStart"/>
      <w:r>
        <w:t>interaktáló</w:t>
      </w:r>
      <w:proofErr w:type="spellEnd"/>
      <w:r>
        <w:t xml:space="preserve"> weblapoknak, hiszen gyakran szeretnénk, ha egyes folyamatok a felhasználó jelzésére </w:t>
      </w:r>
      <w:proofErr w:type="spellStart"/>
      <w:r>
        <w:t>hajtódjanak</w:t>
      </w:r>
      <w:proofErr w:type="spellEnd"/>
      <w:r>
        <w:t xml:space="preserve"> végre.</w:t>
      </w:r>
      <w:r w:rsidR="00C66F3B">
        <w:t xml:space="preserve"> A formázásokon kívül lehetőség van még a gombnyomáshoz tartozó parancsok változatos megadására és a gombok letiltására is.</w:t>
      </w:r>
    </w:p>
    <w:p w14:paraId="5B7A4E69" w14:textId="007EF1E8" w:rsidR="00EE1670" w:rsidRDefault="00EE1670" w:rsidP="00EE1670">
      <w:pPr>
        <w:pStyle w:val="Kp"/>
      </w:pPr>
      <w:r w:rsidRPr="00EE1670">
        <w:rPr>
          <w:noProof/>
        </w:rPr>
        <w:drawing>
          <wp:inline distT="0" distB="0" distL="0" distR="0" wp14:anchorId="600D4357" wp14:editId="77DD5125">
            <wp:extent cx="1428949" cy="45726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F54" w14:textId="344B3148" w:rsidR="00EE1670" w:rsidRPr="00EE1670" w:rsidRDefault="008A2F6B" w:rsidP="00EE1670">
      <w:pPr>
        <w:pStyle w:val="Kpalrs"/>
      </w:pPr>
      <w:r>
        <w:t>16</w:t>
      </w:r>
      <w:r w:rsidR="00EE1670">
        <w:t>. ábra: Button</w:t>
      </w:r>
    </w:p>
    <w:p w14:paraId="3AEABF5E" w14:textId="79E5BA93" w:rsidR="00C129AE" w:rsidRDefault="00C129AE" w:rsidP="00C129AE">
      <w:r>
        <w:t xml:space="preserve">Gombokat használtam </w:t>
      </w:r>
      <w:r w:rsidR="00C66F3B">
        <w:t xml:space="preserve">a Login, a </w:t>
      </w:r>
      <w:proofErr w:type="spellStart"/>
      <w:r w:rsidR="00C66F3B">
        <w:t>SignUp</w:t>
      </w:r>
      <w:proofErr w:type="spellEnd"/>
      <w:r w:rsidR="00C66F3B">
        <w:t xml:space="preserve"> és a </w:t>
      </w:r>
      <w:proofErr w:type="spellStart"/>
      <w:r w:rsidR="00C66F3B">
        <w:t>Product</w:t>
      </w:r>
      <w:proofErr w:type="spellEnd"/>
      <w:r w:rsidR="00C66F3B">
        <w:t xml:space="preserve"> felületen is, hogy a felhasználó érvényre juttathassa a többi komponensben megadott inputjait.</w:t>
      </w:r>
    </w:p>
    <w:p w14:paraId="7D338406" w14:textId="2181CB40" w:rsidR="00C66F3B" w:rsidRDefault="00C66F3B" w:rsidP="00C129AE">
      <w:r>
        <w:t xml:space="preserve">A felhasználáshoz mindössze egy </w:t>
      </w:r>
      <w:proofErr w:type="spellStart"/>
      <w:r>
        <w:t>MatButton</w:t>
      </w:r>
      <w:proofErr w:type="spellEnd"/>
      <w:r>
        <w:t xml:space="preserve"> komponens elhelyezésére van szükség a HTML kódban és az </w:t>
      </w:r>
      <w:proofErr w:type="spellStart"/>
      <w:r>
        <w:t>OnClick</w:t>
      </w:r>
      <w:proofErr w:type="spellEnd"/>
      <w:r>
        <w:t xml:space="preserve"> parancs összekötésére </w:t>
      </w:r>
      <w:r w:rsidR="00EE1670">
        <w:t xml:space="preserve">egy megadott függvénnyel, ami akkor </w:t>
      </w:r>
      <w:proofErr w:type="spellStart"/>
      <w:r w:rsidR="00EE1670">
        <w:t>hajtódik</w:t>
      </w:r>
      <w:proofErr w:type="spellEnd"/>
      <w:r w:rsidR="00EE1670">
        <w:t xml:space="preserve"> végre, ha a felhasználó megnyomja a gombot. Lehetőség van még link megadására, ha azt szeretnénk, hogy a gombnyomás átirányítsa a felhasználót, de erre célszerűbb a külön erre a célra létrehozott ButtonLink komponenst használni. A gombon olvasható feliratot a nyitó és a záró tag között adhatjuk meg.</w:t>
      </w:r>
    </w:p>
    <w:p w14:paraId="423FACBF" w14:textId="6D19ADC9" w:rsidR="00EE1670" w:rsidRPr="00EE1670" w:rsidRDefault="00EE1670" w:rsidP="00EE1670">
      <w:pPr>
        <w:pStyle w:val="Kd"/>
      </w:pPr>
      <w:r w:rsidRPr="00EE1670">
        <w:rPr>
          <w:rStyle w:val="mtk10"/>
        </w:rPr>
        <w:t>&lt;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"/>
        </w:rPr>
        <w:t> </w:t>
      </w:r>
      <w:proofErr w:type="spellStart"/>
      <w:r w:rsidRPr="00EE1670">
        <w:rPr>
          <w:rStyle w:val="mtk4"/>
        </w:rPr>
        <w:t>OnClick</w:t>
      </w:r>
      <w:proofErr w:type="spellEnd"/>
      <w:r w:rsidRPr="00EE1670">
        <w:rPr>
          <w:rStyle w:val="mtk1"/>
        </w:rPr>
        <w:t>=</w:t>
      </w:r>
      <w:r w:rsidRPr="00EE1670">
        <w:rPr>
          <w:rStyle w:val="mtk5"/>
        </w:rPr>
        <w:t>"@</w:t>
      </w:r>
      <w:proofErr w:type="spellStart"/>
      <w:r w:rsidRPr="00EE1670">
        <w:rPr>
          <w:rStyle w:val="mtk5"/>
        </w:rPr>
        <w:t>Click</w:t>
      </w:r>
      <w:proofErr w:type="spellEnd"/>
      <w:r w:rsidRPr="00EE1670">
        <w:rPr>
          <w:rStyle w:val="mtk5"/>
        </w:rPr>
        <w:t>"</w:t>
      </w:r>
      <w:r w:rsidRPr="00EE1670">
        <w:rPr>
          <w:rStyle w:val="mtk10"/>
        </w:rPr>
        <w:t>&gt;</w:t>
      </w:r>
      <w:r>
        <w:rPr>
          <w:rStyle w:val="mtk1"/>
        </w:rPr>
        <w:t>Felirat</w:t>
      </w:r>
      <w:r w:rsidRPr="00EE1670">
        <w:rPr>
          <w:rStyle w:val="mtk10"/>
        </w:rPr>
        <w:t>&lt;/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0"/>
        </w:rPr>
        <w:t>&gt;</w:t>
      </w:r>
    </w:p>
    <w:p w14:paraId="53E4C2BF" w14:textId="65C2FFA6" w:rsidR="00F17CCF" w:rsidRDefault="00F17CCF" w:rsidP="00F17CCF">
      <w:pPr>
        <w:pStyle w:val="Cmsor3"/>
      </w:pPr>
      <w:bookmarkStart w:id="41" w:name="_Toc102139935"/>
      <w:proofErr w:type="spellStart"/>
      <w:r>
        <w:t>Icon</w:t>
      </w:r>
      <w:bookmarkEnd w:id="41"/>
      <w:proofErr w:type="spellEnd"/>
    </w:p>
    <w:p w14:paraId="04D66038" w14:textId="66C6E9DC" w:rsidR="00140742" w:rsidRDefault="00EE1670" w:rsidP="00140742">
      <w:r>
        <w:t>Az ikonok a nevüknek megfelelően egyszerű kis képek, amik bárhol elhelyezhetők egy oldalon. Alap esetben nem tartozik hozzájuk semmilyen működés</w:t>
      </w:r>
      <w:r w:rsidR="0038445C">
        <w:t xml:space="preserve">, ha pedig mégis szeretnénk hozzá valamilyen parancsot rendelni, az </w:t>
      </w:r>
      <w:proofErr w:type="spellStart"/>
      <w:r w:rsidR="0038445C">
        <w:t>IconButton</w:t>
      </w:r>
      <w:proofErr w:type="spellEnd"/>
      <w:r w:rsidR="0038445C">
        <w:t xml:space="preserve"> használata javasolt, melynek viselkedését a 3.3.3 fejezet írja le.</w:t>
      </w:r>
    </w:p>
    <w:p w14:paraId="78068BAA" w14:textId="090FC8A0" w:rsidR="0038445C" w:rsidRDefault="0038445C" w:rsidP="00140742">
      <w:proofErr w:type="spellStart"/>
      <w:r>
        <w:t>Ikonokoat</w:t>
      </w:r>
      <w:proofErr w:type="spellEnd"/>
      <w:r>
        <w:t xml:space="preserve"> főleg más komponensekbe ágyazva, az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megadásával vagy gombként használtam, így önálló, működés nélküli ikonok nincsenek a projektben.</w:t>
      </w:r>
    </w:p>
    <w:p w14:paraId="3D9069AF" w14:textId="458A91B5" w:rsidR="0038445C" w:rsidRPr="0038445C" w:rsidRDefault="0038445C" w:rsidP="00140742">
      <w:pPr>
        <w:rPr>
          <w:i/>
          <w:iCs/>
        </w:rPr>
      </w:pPr>
      <w:r>
        <w:t xml:space="preserve">A </w:t>
      </w:r>
      <w:proofErr w:type="spellStart"/>
      <w:r>
        <w:t>MatBlazor</w:t>
      </w:r>
      <w:proofErr w:type="spellEnd"/>
      <w:r>
        <w:t xml:space="preserve"> könyvtár szerencsére rengeteg különféle ikonnal</w:t>
      </w:r>
      <w:r w:rsidR="00045557">
        <w:t xml:space="preserve"> </w:t>
      </w:r>
      <w:r>
        <w:t>rendelkezik</w:t>
      </w:r>
      <w:r w:rsidR="00045557">
        <w:rPr>
          <w:rStyle w:val="Lbjegyzet-hivatkozs"/>
        </w:rPr>
        <w:footnoteReference w:id="1"/>
      </w:r>
      <w:r>
        <w:t>,</w:t>
      </w:r>
      <w:r w:rsidR="00045557" w:rsidRPr="00045557">
        <w:rPr>
          <w:rStyle w:val="Lbjegyzet-hivatkozs"/>
        </w:rPr>
        <w:t xml:space="preserve"> </w:t>
      </w:r>
      <w:r>
        <w:t>ami</w:t>
      </w:r>
      <w:r w:rsidR="00045557">
        <w:t xml:space="preserve">k számomra minden igényt lefedtek, akármilyen célra kerestem képet. </w:t>
      </w:r>
    </w:p>
    <w:p w14:paraId="59F5F16D" w14:textId="2F3600D0" w:rsidR="00F17CCF" w:rsidRDefault="00F17CCF" w:rsidP="00F17CCF">
      <w:pPr>
        <w:pStyle w:val="Cmsor3"/>
      </w:pPr>
      <w:bookmarkStart w:id="42" w:name="_Toc102139936"/>
      <w:proofErr w:type="spellStart"/>
      <w:r>
        <w:lastRenderedPageBreak/>
        <w:t>IconButton</w:t>
      </w:r>
      <w:bookmarkEnd w:id="42"/>
      <w:proofErr w:type="spellEnd"/>
    </w:p>
    <w:p w14:paraId="45C9F571" w14:textId="1DE9C9C3" w:rsidR="00140742" w:rsidRDefault="00683013" w:rsidP="00140742">
      <w:r>
        <w:t xml:space="preserve">Az </w:t>
      </w:r>
      <w:proofErr w:type="spellStart"/>
      <w:r>
        <w:t>IconButton</w:t>
      </w:r>
      <w:proofErr w:type="spellEnd"/>
      <w:r>
        <w:t xml:space="preserve"> olyan komponens, amit egyből a hozzá tartozó paranccsal is elláthatunk, hogy az </w:t>
      </w:r>
      <w:proofErr w:type="spellStart"/>
      <w:r>
        <w:t>végrehajtódjon</w:t>
      </w:r>
      <w:proofErr w:type="spellEnd"/>
      <w:r>
        <w:t xml:space="preserve"> az ikonra kattintáskor.</w:t>
      </w:r>
      <w:r w:rsidR="009F6D5B">
        <w:t xml:space="preserve"> A működése ugyan olyan, mint a 3.3.1 fejezetben leírt egyszerű gomboké, annyi különbséggel, hogy nem adható meg neki felirat, viszont kötelezően ki kell választani, hogy melyik ikon jelenítse meg az a gombot. További lehetőség még a sima ikon mellett egy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 megadása. Ekkor a gombnak tulajdonképpen két állása lesz. Egyik állásban az </w:t>
      </w:r>
      <w:proofErr w:type="spellStart"/>
      <w:r w:rsidR="009F6D5B">
        <w:t>Icon</w:t>
      </w:r>
      <w:proofErr w:type="spellEnd"/>
      <w:r w:rsidR="009F6D5B">
        <w:t xml:space="preserve">, másikban pedig a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-ben megadott kép jelenik meg és egy </w:t>
      </w:r>
      <w:proofErr w:type="spellStart"/>
      <w:r w:rsidR="009F6D5B">
        <w:t>bool</w:t>
      </w:r>
      <w:proofErr w:type="spellEnd"/>
      <w:r w:rsidR="009F6D5B">
        <w:t xml:space="preserve"> érték is hozzákapcsolható, hogy bármikor lekérdezhessük, hogy éppen melyik állapotában van a gomb.</w:t>
      </w:r>
    </w:p>
    <w:p w14:paraId="5049DCA7" w14:textId="544F71C7" w:rsidR="00683013" w:rsidRDefault="00683013" w:rsidP="00683013">
      <w:pPr>
        <w:pStyle w:val="Kp"/>
      </w:pPr>
      <w:r w:rsidRPr="00683013">
        <w:rPr>
          <w:noProof/>
        </w:rPr>
        <w:drawing>
          <wp:inline distT="0" distB="0" distL="0" distR="0" wp14:anchorId="0A65A1D1" wp14:editId="77FD87CB">
            <wp:extent cx="1152686" cy="36200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307" w14:textId="1600DA83" w:rsidR="00683013" w:rsidRDefault="00683013" w:rsidP="00683013">
      <w:pPr>
        <w:pStyle w:val="Kpalrs"/>
      </w:pPr>
      <w:r>
        <w:t>1</w:t>
      </w:r>
      <w:r w:rsidR="008A2F6B">
        <w:t>7</w:t>
      </w:r>
      <w:r>
        <w:t xml:space="preserve">. ábra: </w:t>
      </w:r>
      <w:proofErr w:type="spellStart"/>
      <w:r>
        <w:t>IconButton</w:t>
      </w:r>
      <w:proofErr w:type="spellEnd"/>
    </w:p>
    <w:p w14:paraId="2C5BBEE4" w14:textId="13A3EAAF" w:rsidR="00683013" w:rsidRDefault="00683013" w:rsidP="00683013">
      <w:proofErr w:type="spellStart"/>
      <w:r>
        <w:t>IconButton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 </w:t>
      </w:r>
      <w:proofErr w:type="spellStart"/>
      <w:r>
        <w:t>fejlécébn</w:t>
      </w:r>
      <w:proofErr w:type="spellEnd"/>
      <w:r>
        <w:t xml:space="preserve"> használtam </w:t>
      </w:r>
      <w:r w:rsidR="009F6D5B">
        <w:t xml:space="preserve">a </w:t>
      </w:r>
      <w:proofErr w:type="spellStart"/>
      <w:r w:rsidR="009F6D5B">
        <w:t>home</w:t>
      </w:r>
      <w:proofErr w:type="spellEnd"/>
      <w:r w:rsidR="009F6D5B">
        <w:t xml:space="preserve"> </w:t>
      </w:r>
      <w:proofErr w:type="spellStart"/>
      <w:r w:rsidR="009F6D5B">
        <w:t>page-re</w:t>
      </w:r>
      <w:proofErr w:type="spellEnd"/>
      <w:r w:rsidR="009F6D5B">
        <w:t xml:space="preserve"> navigáláshoz, kereséshez, valamint a kosár és a profil eléréséhez. Mivel ezek a gombok egyértelműek a felhasználó számára, így nem kell hozzájuk külön felirat, elég a kép.</w:t>
      </w:r>
      <w:r w:rsidR="00AF1A88">
        <w:t xml:space="preserve"> Elhelyezésük a HTML kódban egy </w:t>
      </w:r>
      <w:proofErr w:type="spellStart"/>
      <w:r w:rsidR="00AF1A88">
        <w:t>MatIconButton</w:t>
      </w:r>
      <w:proofErr w:type="spellEnd"/>
      <w:r w:rsidR="00AF1A88">
        <w:t xml:space="preserve"> tag-</w:t>
      </w:r>
      <w:proofErr w:type="spellStart"/>
      <w:r w:rsidR="00AF1A88">
        <w:t>gel</w:t>
      </w:r>
      <w:proofErr w:type="spellEnd"/>
      <w:r w:rsidR="00AF1A88">
        <w:t xml:space="preserve"> lehetséges és a megfelelő </w:t>
      </w:r>
      <w:proofErr w:type="spellStart"/>
      <w:r w:rsidR="00AF1A88">
        <w:t>property</w:t>
      </w:r>
      <w:proofErr w:type="spellEnd"/>
      <w:r w:rsidR="00AF1A88">
        <w:t>-k kitöltésével.</w:t>
      </w:r>
    </w:p>
    <w:p w14:paraId="126F0648" w14:textId="1E8572DA" w:rsidR="00737CE9" w:rsidRDefault="00AF1A88" w:rsidP="00AF1A88">
      <w:pPr>
        <w:pStyle w:val="Kd"/>
        <w:rPr>
          <w:rStyle w:val="Kiemels2"/>
        </w:rPr>
      </w:pPr>
      <w:r w:rsidRPr="00AF1A88">
        <w:rPr>
          <w:rStyle w:val="Kiemels2"/>
        </w:rPr>
        <w:t>&lt;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 xml:space="preserve"> </w:t>
      </w:r>
      <w:proofErr w:type="spellStart"/>
      <w:r w:rsidRPr="00AF1A88">
        <w:rPr>
          <w:rStyle w:val="Kiemels2"/>
        </w:rPr>
        <w:t>Icon</w:t>
      </w:r>
      <w:proofErr w:type="spellEnd"/>
      <w:r w:rsidRPr="00AF1A88">
        <w:rPr>
          <w:rStyle w:val="Kiemels2"/>
        </w:rPr>
        <w:t>="</w:t>
      </w:r>
      <w:proofErr w:type="spellStart"/>
      <w:r>
        <w:rPr>
          <w:rStyle w:val="Kiemels2"/>
        </w:rPr>
        <w:t>ikon_neve</w:t>
      </w:r>
      <w:proofErr w:type="spellEnd"/>
      <w:r w:rsidRPr="00AF1A88">
        <w:rPr>
          <w:rStyle w:val="Kiemels2"/>
        </w:rPr>
        <w:t xml:space="preserve">" </w:t>
      </w:r>
      <w:proofErr w:type="spellStart"/>
      <w:r w:rsidRPr="00AF1A88">
        <w:rPr>
          <w:rStyle w:val="Kiemels2"/>
        </w:rPr>
        <w:t>OnClick</w:t>
      </w:r>
      <w:proofErr w:type="spellEnd"/>
      <w:r w:rsidRPr="00AF1A88">
        <w:rPr>
          <w:rStyle w:val="Kiemels2"/>
        </w:rPr>
        <w:t>="@</w:t>
      </w:r>
      <w:r>
        <w:rPr>
          <w:rStyle w:val="Kiemels2"/>
        </w:rPr>
        <w:t>függvény</w:t>
      </w:r>
      <w:r w:rsidRPr="00AF1A88">
        <w:rPr>
          <w:rStyle w:val="Kiemels2"/>
        </w:rPr>
        <w:t>"&gt;&lt;/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>&gt;</w:t>
      </w:r>
    </w:p>
    <w:p w14:paraId="0093DEB4" w14:textId="77777777" w:rsidR="00737CE9" w:rsidRDefault="00737CE9">
      <w:pPr>
        <w:spacing w:after="0" w:line="240" w:lineRule="auto"/>
        <w:ind w:firstLine="0"/>
        <w:jc w:val="left"/>
        <w:rPr>
          <w:rStyle w:val="Kiemels2"/>
          <w:rFonts w:ascii="Consolas" w:hAnsi="Consolas"/>
          <w:sz w:val="20"/>
        </w:rPr>
      </w:pPr>
      <w:r>
        <w:rPr>
          <w:rStyle w:val="Kiemels2"/>
        </w:rPr>
        <w:br w:type="page"/>
      </w:r>
    </w:p>
    <w:p w14:paraId="11B2BB09" w14:textId="5B2ADF43" w:rsidR="00140742" w:rsidRPr="00140742" w:rsidRDefault="00706E43" w:rsidP="00140742">
      <w:pPr>
        <w:pStyle w:val="Cmsor2"/>
      </w:pPr>
      <w:bookmarkStart w:id="43" w:name="_Toc102139937"/>
      <w:proofErr w:type="spellStart"/>
      <w:r>
        <w:lastRenderedPageBreak/>
        <w:t>Layout</w:t>
      </w:r>
      <w:proofErr w:type="spellEnd"/>
      <w:r>
        <w:t>-ok</w:t>
      </w:r>
      <w:bookmarkEnd w:id="43"/>
    </w:p>
    <w:p w14:paraId="0FC051F7" w14:textId="65E5B24A" w:rsidR="00F17CCF" w:rsidRDefault="00F17CCF" w:rsidP="00F17CCF">
      <w:pPr>
        <w:pStyle w:val="Cmsor3"/>
      </w:pPr>
      <w:bookmarkStart w:id="44" w:name="_Toc102139938"/>
      <w:proofErr w:type="spellStart"/>
      <w:r>
        <w:t>Card</w:t>
      </w:r>
      <w:bookmarkEnd w:id="44"/>
      <w:proofErr w:type="spellEnd"/>
    </w:p>
    <w:p w14:paraId="780F38C5" w14:textId="33C44B61" w:rsidR="00140742" w:rsidRDefault="00A044E7" w:rsidP="00140742">
      <w:r>
        <w:t xml:space="preserve">A </w:t>
      </w:r>
      <w:proofErr w:type="spellStart"/>
      <w:r>
        <w:t>Card</w:t>
      </w:r>
      <w:proofErr w:type="spellEnd"/>
      <w:r>
        <w:t xml:space="preserve">, vagy más néven kártya egy egységes megjelenítést ad összetartozó adatok megjelenítésére. Egy téglalap alakú területet oszt fel kisebb egységekre. A tetején jeleníthető meg egy kép. A képen vagy a kép alatt legfelső elemként helyezhető el egy cím vagy egy kiemelt megjegyzés. Ezután következik egy leírásnak dedikált rész. Ide bármilyen szöveg kerülhet, ez alapvetően nincs kiemelve. A kártya legalján találhatóak végezetük a gombok. Bal oldalt egy egyszerű gomboknak fenntartott régió, míg jobb oldalt egy </w:t>
      </w:r>
      <w:proofErr w:type="spellStart"/>
      <w:r>
        <w:t>Icon</w:t>
      </w:r>
      <w:proofErr w:type="spellEnd"/>
      <w:r>
        <w:t xml:space="preserve"> Button-</w:t>
      </w:r>
      <w:proofErr w:type="spellStart"/>
      <w:r>
        <w:t>öknek</w:t>
      </w:r>
      <w:proofErr w:type="spellEnd"/>
      <w:r>
        <w:t xml:space="preserve"> fenntartott terület </w:t>
      </w:r>
      <w:r w:rsidR="00B553A3">
        <w:t>van. Ez egy jól kitalált koncepció egy kártyára szánt adatok megjelenítésének, de ezekben a régiókban nem feltétlenül szükséges tartani magunkat ehhez, mint ahogy azt én se tettem.</w:t>
      </w:r>
    </w:p>
    <w:p w14:paraId="0C8C878E" w14:textId="3E54CE37" w:rsidR="00B553A3" w:rsidRDefault="00B553A3" w:rsidP="00B553A3">
      <w:pPr>
        <w:pStyle w:val="Kp"/>
      </w:pPr>
      <w:r w:rsidRPr="00B553A3">
        <w:rPr>
          <w:noProof/>
        </w:rPr>
        <w:drawing>
          <wp:inline distT="0" distB="0" distL="0" distR="0" wp14:anchorId="5677EA99" wp14:editId="516FC885">
            <wp:extent cx="3629532" cy="3153215"/>
            <wp:effectExtent l="0" t="0" r="9525" b="9525"/>
            <wp:docPr id="24" name="Kép 24" descr="A képen szöveg,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étel, desszert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BE1" w14:textId="4EF85522" w:rsidR="00B553A3" w:rsidRDefault="00B553A3" w:rsidP="00616387">
      <w:pPr>
        <w:pStyle w:val="Kpalrs"/>
      </w:pPr>
      <w:r>
        <w:t>1</w:t>
      </w:r>
      <w:r w:rsidR="008A2F6B">
        <w:t>8</w:t>
      </w:r>
      <w:r>
        <w:t xml:space="preserve">. ábra: </w:t>
      </w:r>
      <w:proofErr w:type="spellStart"/>
      <w:r>
        <w:t>Card</w:t>
      </w:r>
      <w:proofErr w:type="spellEnd"/>
    </w:p>
    <w:p w14:paraId="67A238B4" w14:textId="56D640C6" w:rsidR="00616387" w:rsidRDefault="00616387" w:rsidP="00616387">
      <w:r>
        <w:t xml:space="preserve">Ezt a komponenst az </w:t>
      </w:r>
      <w:proofErr w:type="spellStart"/>
      <w:r>
        <w:t>IceCream</w:t>
      </w:r>
      <w:proofErr w:type="spellEnd"/>
      <w:r>
        <w:t xml:space="preserve"> felületen, a fagylaltok listázásához használtam fel. A rengeteg szekció könnyen kezelhetővé tette magát a kártyát, így nem volt szükség semmilyen további formázásra és rugalmasan tudtam a szekciók adta formázásokat kihasználni. </w:t>
      </w:r>
    </w:p>
    <w:p w14:paraId="49DC4FD0" w14:textId="6F73262E" w:rsidR="00A0364B" w:rsidRDefault="00616387" w:rsidP="00064A8C">
      <w:r>
        <w:t xml:space="preserve">A kártya létrehozásához mindenekelőtt szükség van egy </w:t>
      </w:r>
      <w:proofErr w:type="spellStart"/>
      <w:r>
        <w:t>MatCard</w:t>
      </w:r>
      <w:proofErr w:type="spellEnd"/>
      <w:r>
        <w:t xml:space="preserve"> komponens elhelyezésére. Ebbe fognak kerülni a további komponensek, a </w:t>
      </w:r>
      <w:proofErr w:type="spellStart"/>
      <w:r>
        <w:t>MatCardContent</w:t>
      </w:r>
      <w:proofErr w:type="spellEnd"/>
      <w:r>
        <w:t xml:space="preserve"> és a </w:t>
      </w:r>
      <w:proofErr w:type="spellStart"/>
      <w:r>
        <w:t>MatCardActions</w:t>
      </w:r>
      <w:proofErr w:type="spellEnd"/>
      <w:r>
        <w:t xml:space="preserve">. A </w:t>
      </w:r>
      <w:proofErr w:type="spellStart"/>
      <w:r>
        <w:t>MatCardContent</w:t>
      </w:r>
      <w:proofErr w:type="spellEnd"/>
      <w:r>
        <w:t xml:space="preserve"> része a </w:t>
      </w:r>
      <w:proofErr w:type="spellStart"/>
      <w:r>
        <w:t>MatCardMedia</w:t>
      </w:r>
      <w:proofErr w:type="spellEnd"/>
      <w:r>
        <w:t xml:space="preserve">, ami a kép megjelenítéséért </w:t>
      </w:r>
      <w:r>
        <w:lastRenderedPageBreak/>
        <w:t>felelős,</w:t>
      </w:r>
      <w:r w:rsidR="00D36790">
        <w:t xml:space="preserve"> majd ezután helyezhetők el valamilyen kiemelt szövegtípussal a képhez tartozó fontos információk</w:t>
      </w:r>
      <w:r w:rsidR="00F56DA9">
        <w:t xml:space="preserve"> és valamilyen alap stílussal a leírások. A </w:t>
      </w:r>
      <w:proofErr w:type="spellStart"/>
      <w:r w:rsidR="00F56DA9">
        <w:t>MatCardActions</w:t>
      </w:r>
      <w:proofErr w:type="spellEnd"/>
      <w:r w:rsidR="00F56DA9">
        <w:t xml:space="preserve"> rész jelenti az alsó, gombokat tartalmazó sávot. Bal oldalt a </w:t>
      </w:r>
      <w:proofErr w:type="spellStart"/>
      <w:r w:rsidR="00F56DA9">
        <w:t>MatCardActionButtons</w:t>
      </w:r>
      <w:proofErr w:type="spellEnd"/>
      <w:r w:rsidR="00F56DA9">
        <w:t xml:space="preserve"> tag-be írhatók a gombok, vagy egyéb elemek, amiket balra igazítva szeretnénk megjeleníteni, valamint jobb oldalt a </w:t>
      </w:r>
      <w:proofErr w:type="spellStart"/>
      <w:r w:rsidR="00F56DA9">
        <w:t>MatCardActionIcons</w:t>
      </w:r>
      <w:proofErr w:type="spellEnd"/>
      <w:r w:rsidR="00F56DA9">
        <w:t xml:space="preserve"> tag-be írhatók az ikon</w:t>
      </w:r>
      <w:r w:rsidR="00A0364B">
        <w:t xml:space="preserve"> gombok, vagy egyéb elemek, amiket bal oldalt szeretnénk megjeleníteni.</w:t>
      </w:r>
    </w:p>
    <w:p w14:paraId="3C783B72" w14:textId="77777777" w:rsidR="00A0364B" w:rsidRDefault="00A0364B" w:rsidP="00A0364B">
      <w:pPr>
        <w:pStyle w:val="Kd"/>
      </w:pP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class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demo-mat-card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</w:t>
      </w:r>
    </w:p>
    <w:p w14:paraId="39107248" w14:textId="33835745" w:rsidR="00064A8C" w:rsidRDefault="00A0364B" w:rsidP="00A0364B">
      <w:pPr>
        <w:pStyle w:val="Kd"/>
      </w:pPr>
      <w: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"/>
        </w:rPr>
        <w:t> </w:t>
      </w:r>
      <w:r w:rsidRPr="00A0364B">
        <w:rPr>
          <w:rStyle w:val="mtk4"/>
        </w:rPr>
        <w:t>Wide</w:t>
      </w:r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true</w:t>
      </w:r>
      <w:proofErr w:type="spellEnd"/>
      <w:r w:rsidRPr="00A0364B">
        <w:rPr>
          <w:rStyle w:val="mtk5"/>
        </w:rPr>
        <w:t>"</w:t>
      </w:r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ImageUrl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>
        <w:rPr>
          <w:rStyle w:val="mtk5"/>
        </w:rPr>
        <w:t>url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&gt;&lt;/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</w:t>
      </w:r>
      <w:r>
        <w:rPr>
          <w:rStyle w:val="mtk1"/>
        </w:rPr>
        <w:tab/>
      </w:r>
      <w:r w:rsidRPr="00A0364B">
        <w:rPr>
          <w:rStyle w:val="mtk10"/>
        </w:rPr>
        <w:t>&lt;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>
        <w:rPr>
          <w:rStyle w:val="mtk1"/>
        </w:rPr>
        <w:t>Cím</w:t>
      </w:r>
      <w:r w:rsidRPr="00A0364B">
        <w:rPr>
          <w:rStyle w:val="mtk10"/>
        </w:rPr>
        <w:t>&lt;/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      </w:t>
      </w:r>
      <w:r w:rsidRPr="00A0364B">
        <w:rPr>
          <w:rStyle w:val="mtk10"/>
        </w:rPr>
        <w:t>&lt;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>
        <w:rPr>
          <w:rStyle w:val="mtk1"/>
        </w:rPr>
        <w:t>leírás</w:t>
      </w:r>
      <w:r w:rsidRPr="00A0364B">
        <w:rPr>
          <w:rStyle w:val="mtk10"/>
        </w:rPr>
        <w:t>&lt;/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>
        <w:rPr>
          <w:rStyle w:val="mtk1"/>
        </w:rPr>
        <w:t>Gomb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t> 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MatCardActionIcons</w:t>
      </w:r>
      <w:proofErr w:type="spellEnd"/>
      <w:r w:rsidRPr="00A0364B">
        <w:rPr>
          <w:rStyle w:val="mtk10"/>
        </w:rPr>
        <w:t>&gt;</w:t>
      </w:r>
    </w:p>
    <w:p w14:paraId="642B629E" w14:textId="77777777" w:rsidR="00064A8C" w:rsidRDefault="00064A8C" w:rsidP="00A0364B">
      <w:pPr>
        <w:pStyle w:val="Kd"/>
      </w:pPr>
      <w:r>
        <w:tab/>
      </w:r>
      <w:r>
        <w:tab/>
      </w:r>
      <w:r>
        <w:tab/>
      </w:r>
      <w:r w:rsidR="00A0364B" w:rsidRPr="00A0364B">
        <w:rPr>
          <w:rStyle w:val="mtk10"/>
        </w:rPr>
        <w:t>&lt;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"/>
        </w:rPr>
        <w:t> </w:t>
      </w:r>
      <w:proofErr w:type="spellStart"/>
      <w:r w:rsidR="00A0364B" w:rsidRPr="00A0364B">
        <w:rPr>
          <w:rStyle w:val="mtk4"/>
        </w:rPr>
        <w:t>Icon</w:t>
      </w:r>
      <w:proofErr w:type="spellEnd"/>
      <w:r w:rsidR="00A0364B" w:rsidRPr="00A0364B">
        <w:rPr>
          <w:rStyle w:val="mtk1"/>
        </w:rPr>
        <w:t>=</w:t>
      </w:r>
      <w:r w:rsidR="00A0364B" w:rsidRPr="00A0364B">
        <w:rPr>
          <w:rStyle w:val="mtk5"/>
        </w:rPr>
        <w:t>"</w:t>
      </w:r>
      <w:r>
        <w:rPr>
          <w:rStyle w:val="mtk5"/>
        </w:rPr>
        <w:t>ikon</w:t>
      </w:r>
      <w:r w:rsidR="00A0364B" w:rsidRPr="00A0364B">
        <w:rPr>
          <w:rStyle w:val="mtk5"/>
        </w:rPr>
        <w:t>"</w:t>
      </w:r>
      <w:r w:rsidR="00A0364B" w:rsidRPr="00A0364B">
        <w:rPr>
          <w:rStyle w:val="mtk10"/>
        </w:rPr>
        <w:t>&gt;&lt;/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MatCardActionIcons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</w:t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MatCardActions</w:t>
      </w:r>
      <w:proofErr w:type="spellEnd"/>
      <w:r w:rsidR="00A0364B" w:rsidRPr="00A0364B">
        <w:rPr>
          <w:rStyle w:val="mtk10"/>
        </w:rPr>
        <w:t>&gt;</w:t>
      </w:r>
    </w:p>
    <w:p w14:paraId="2C93C123" w14:textId="1BDF64D1" w:rsidR="00A0364B" w:rsidRPr="00A0364B" w:rsidRDefault="00A0364B" w:rsidP="00A0364B">
      <w:pPr>
        <w:pStyle w:val="Kd"/>
      </w:pP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0"/>
        </w:rPr>
        <w:t>&gt;</w:t>
      </w:r>
    </w:p>
    <w:p w14:paraId="7106BD08" w14:textId="7B01E7A8" w:rsidR="00F17CCF" w:rsidRDefault="00F17CCF" w:rsidP="00F17CCF">
      <w:pPr>
        <w:pStyle w:val="Cmsor3"/>
      </w:pPr>
      <w:bookmarkStart w:id="45" w:name="_Toc102139939"/>
      <w:proofErr w:type="spellStart"/>
      <w:r>
        <w:t>Divider</w:t>
      </w:r>
      <w:bookmarkEnd w:id="45"/>
      <w:proofErr w:type="spellEnd"/>
    </w:p>
    <w:p w14:paraId="13210F3F" w14:textId="67FA9F20" w:rsidR="00140742" w:rsidRDefault="00064A8C" w:rsidP="00140742">
      <w:r>
        <w:t xml:space="preserve">A </w:t>
      </w:r>
      <w:proofErr w:type="spellStart"/>
      <w:r>
        <w:t>Divider</w:t>
      </w:r>
      <w:proofErr w:type="spellEnd"/>
      <w:r>
        <w:t xml:space="preserve"> komponens tulajdonképpen egy két másik komponenst elválasztó egyenes vonal. Vízszintesen húzható ki bármely két komponens közé vagy listaelem mellé folytatólagosan az </w:t>
      </w:r>
      <w:proofErr w:type="spellStart"/>
      <w:r>
        <w:t>Inset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igazra állításával.</w:t>
      </w:r>
      <w:r w:rsidR="00760D6A">
        <w:t xml:space="preserve"> Emellett beállítható, hogy az őt tároló komponens széleitől tartson-e valamennyi távolságot, vagy teljes széltében töltse ki azt.</w:t>
      </w:r>
    </w:p>
    <w:p w14:paraId="5BD999A6" w14:textId="1160054A" w:rsidR="00064A8C" w:rsidRDefault="00064A8C" w:rsidP="00064A8C">
      <w:pPr>
        <w:pStyle w:val="Kp"/>
      </w:pPr>
      <w:r w:rsidRPr="00064A8C">
        <w:rPr>
          <w:noProof/>
        </w:rPr>
        <w:drawing>
          <wp:inline distT="0" distB="0" distL="0" distR="0" wp14:anchorId="2516414B" wp14:editId="61D3B1FC">
            <wp:extent cx="2610214" cy="752580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B36" w14:textId="5E5D63AB" w:rsidR="00064A8C" w:rsidRDefault="00292FA0" w:rsidP="00064A8C">
      <w:pPr>
        <w:pStyle w:val="Kpalrs"/>
      </w:pPr>
      <w:r>
        <w:t>1</w:t>
      </w:r>
      <w:r w:rsidR="008A2F6B">
        <w:t>9</w:t>
      </w:r>
      <w:r>
        <w:t xml:space="preserve">. ábra: </w:t>
      </w:r>
      <w:proofErr w:type="spellStart"/>
      <w:r>
        <w:t>Divider</w:t>
      </w:r>
      <w:proofErr w:type="spellEnd"/>
    </w:p>
    <w:p w14:paraId="15AF265F" w14:textId="2C57E6DC" w:rsidR="00292FA0" w:rsidRDefault="00292FA0" w:rsidP="00292FA0">
      <w:proofErr w:type="spellStart"/>
      <w:r>
        <w:t>Divider</w:t>
      </w:r>
      <w:proofErr w:type="spellEnd"/>
      <w:r>
        <w:t xml:space="preserve">-t használtam az </w:t>
      </w:r>
      <w:proofErr w:type="spellStart"/>
      <w:r>
        <w:t>IceCream</w:t>
      </w:r>
      <w:proofErr w:type="spellEnd"/>
      <w:r>
        <w:t xml:space="preserve"> oldalon a szűrők elválasztásához és a </w:t>
      </w:r>
      <w:proofErr w:type="spellStart"/>
      <w:r>
        <w:t>Product</w:t>
      </w:r>
      <w:proofErr w:type="spellEnd"/>
      <w:r>
        <w:t xml:space="preserve"> felületen a termék nevének az oldal többi részétől való elválasztására.</w:t>
      </w:r>
    </w:p>
    <w:p w14:paraId="43404D2E" w14:textId="577B5DEC" w:rsidR="00292FA0" w:rsidRDefault="00292FA0" w:rsidP="00292FA0">
      <w:r>
        <w:t>Az egyik legegyszerűbben felhasználható komponens, mindenféle paraméter megadása nélkül beilleszthető a HTML kódba.</w:t>
      </w:r>
    </w:p>
    <w:p w14:paraId="32CF1661" w14:textId="3C6A600B" w:rsidR="00292FA0" w:rsidRPr="00760D6A" w:rsidRDefault="00760D6A" w:rsidP="00760D6A">
      <w:pPr>
        <w:pStyle w:val="Kd"/>
      </w:pPr>
      <w:r w:rsidRPr="00760D6A">
        <w:t>&lt;</w:t>
      </w:r>
      <w:proofErr w:type="spellStart"/>
      <w:r w:rsidRPr="00760D6A">
        <w:t>MatDivider</w:t>
      </w:r>
      <w:proofErr w:type="spellEnd"/>
      <w:r w:rsidRPr="00760D6A">
        <w:t>&gt;&lt;/</w:t>
      </w:r>
      <w:proofErr w:type="spellStart"/>
      <w:r w:rsidRPr="00760D6A">
        <w:t>MatDivider</w:t>
      </w:r>
      <w:proofErr w:type="spellEnd"/>
      <w:r w:rsidRPr="00760D6A">
        <w:t>&gt;</w:t>
      </w:r>
    </w:p>
    <w:p w14:paraId="0207C390" w14:textId="7652970F" w:rsidR="00F17CCF" w:rsidRDefault="00F17CCF" w:rsidP="00F17CCF">
      <w:pPr>
        <w:pStyle w:val="Cmsor3"/>
      </w:pPr>
      <w:bookmarkStart w:id="46" w:name="_Toc102139940"/>
      <w:proofErr w:type="spellStart"/>
      <w:r>
        <w:lastRenderedPageBreak/>
        <w:t>Layout</w:t>
      </w:r>
      <w:proofErr w:type="spellEnd"/>
      <w:r>
        <w:t xml:space="preserve"> </w:t>
      </w:r>
      <w:proofErr w:type="spellStart"/>
      <w:r>
        <w:t>Grid</w:t>
      </w:r>
      <w:bookmarkEnd w:id="46"/>
      <w:proofErr w:type="spellEnd"/>
    </w:p>
    <w:p w14:paraId="597A1CF9" w14:textId="1608123F" w:rsidR="00140742" w:rsidRDefault="00504E00" w:rsidP="00140742">
      <w:r>
        <w:t xml:space="preserve">A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egy láthatatlan komponens, ami 12 egyforma egységre osztja széltében az őt tartalmazó elemet. Ezáltal oszlopokra és sorokra bonthatóvá válik az ablak. A cellák egymásba is ágyazhatók, valamint megadható, hogy egy cella a 12-ből hányat foglaljon el. Amennyiben egy cella nem fér már el a sorban található 12 egység közül még üresen állókban, úgy a következő sorba tolódik. Beállítható a cellák jobb vagy bal oldalhoz igazítása, vagy a felső és alsó határtól függően is igazíthatók felülre, középre és alulra. </w:t>
      </w:r>
    </w:p>
    <w:p w14:paraId="4EB0B69B" w14:textId="5707CB4C" w:rsidR="00861402" w:rsidRDefault="00861402" w:rsidP="00861402">
      <w:pPr>
        <w:pStyle w:val="Kp"/>
      </w:pPr>
      <w:r w:rsidRPr="00861402">
        <w:rPr>
          <w:noProof/>
        </w:rPr>
        <w:drawing>
          <wp:inline distT="0" distB="0" distL="0" distR="0" wp14:anchorId="65F837DC" wp14:editId="51B2E4FE">
            <wp:extent cx="5400040" cy="2345055"/>
            <wp:effectExtent l="0" t="0" r="0" b="0"/>
            <wp:docPr id="26" name="Kép 26" descr="A képen különböző, különféle, képernyőkép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különböző, különféle, képernyőkép, desszert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972" w14:textId="3992BA3C" w:rsidR="00861402" w:rsidRDefault="008A2F6B" w:rsidP="00861402">
      <w:pPr>
        <w:pStyle w:val="Kpalrs"/>
      </w:pPr>
      <w:r>
        <w:t>20</w:t>
      </w:r>
      <w:r w:rsidR="00861402">
        <w:t xml:space="preserve">. ábra: </w:t>
      </w:r>
      <w:proofErr w:type="spellStart"/>
      <w:r w:rsidR="00861402">
        <w:t>Grid</w:t>
      </w:r>
      <w:proofErr w:type="spellEnd"/>
      <w:r w:rsidR="00861402">
        <w:t xml:space="preserve"> </w:t>
      </w:r>
      <w:proofErr w:type="spellStart"/>
      <w:r w:rsidR="00861402">
        <w:t>Layout</w:t>
      </w:r>
      <w:proofErr w:type="spellEnd"/>
    </w:p>
    <w:p w14:paraId="45AB6BC7" w14:textId="42FAFBD7" w:rsidR="00861402" w:rsidRDefault="00861402" w:rsidP="00861402">
      <w:r>
        <w:t xml:space="preserve">Ezt az elrendezést használtam a </w:t>
      </w:r>
      <w:proofErr w:type="spellStart"/>
      <w:r>
        <w:t>Cart</w:t>
      </w:r>
      <w:proofErr w:type="spellEnd"/>
      <w:r>
        <w:t xml:space="preserve">, Home, </w:t>
      </w:r>
      <w:proofErr w:type="spellStart"/>
      <w:r>
        <w:t>IceCream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és </w:t>
      </w:r>
      <w:proofErr w:type="spellStart"/>
      <w:r>
        <w:t>Profile</w:t>
      </w:r>
      <w:proofErr w:type="spellEnd"/>
      <w:r>
        <w:t xml:space="preserve"> oldalakon is.</w:t>
      </w:r>
    </w:p>
    <w:p w14:paraId="319C431E" w14:textId="13775AD1" w:rsidR="00861402" w:rsidRPr="00670E93" w:rsidRDefault="00861402" w:rsidP="00861402">
      <w:r>
        <w:t>A felhasználása a többi komponensétől eltérő. Önálló tag-ek helyett egyszerű div tag-</w:t>
      </w:r>
      <w:proofErr w:type="spellStart"/>
      <w:r>
        <w:t>ek</w:t>
      </w:r>
      <w:r w:rsidR="001E0DA1">
        <w:t>et</w:t>
      </w:r>
      <w:proofErr w:type="spellEnd"/>
      <w:r w:rsidR="001E0DA1">
        <w:t xml:space="preserve"> kell csak elhelyezni és ezen tag-</w:t>
      </w:r>
      <w:proofErr w:type="spellStart"/>
      <w:r w:rsidR="001E0DA1">
        <w:t>eknek</w:t>
      </w:r>
      <w:proofErr w:type="spellEnd"/>
      <w:r w:rsidR="001E0DA1">
        <w:t xml:space="preserve"> kell megadni a megfelelő </w:t>
      </w:r>
      <w:proofErr w:type="spellStart"/>
      <w:r w:rsidR="001E0DA1">
        <w:t>css</w:t>
      </w:r>
      <w:proofErr w:type="spellEnd"/>
      <w:r w:rsidR="001E0DA1">
        <w:t xml:space="preserve"> osztályokat a </w:t>
      </w:r>
      <w:proofErr w:type="spellStart"/>
      <w:r w:rsidR="001E0DA1">
        <w:t>class</w:t>
      </w:r>
      <w:proofErr w:type="spellEnd"/>
      <w:r w:rsidR="001E0DA1">
        <w:t xml:space="preserve"> </w:t>
      </w:r>
      <w:proofErr w:type="spellStart"/>
      <w:r w:rsidR="001E0DA1">
        <w:t>property</w:t>
      </w:r>
      <w:proofErr w:type="spellEnd"/>
      <w:r w:rsidR="001E0DA1">
        <w:t xml:space="preserve">-ben. Az elrendezés legfelső szintjébe kerül a </w:t>
      </w:r>
      <w:proofErr w:type="spellStart"/>
      <w:r w:rsidR="001E0DA1">
        <w:t>mat-layout-grid</w:t>
      </w:r>
      <w:proofErr w:type="spellEnd"/>
      <w:r w:rsidR="001E0DA1">
        <w:t xml:space="preserve"> tag</w:t>
      </w:r>
      <w:r w:rsidR="00D2570D">
        <w:t>, e</w:t>
      </w:r>
      <w:r w:rsidR="001E0DA1">
        <w:t>z adja meg az elrendezés alapját</w:t>
      </w:r>
      <w:r w:rsidR="00D2570D">
        <w:t xml:space="preserve">. Itt adható meg továbbá, hogy a cellákat jobbra vagy balra szeretnénk-e igazítani a </w:t>
      </w:r>
      <w:proofErr w:type="spellStart"/>
      <w:r w:rsidR="00D2570D">
        <w:t>mat-layout-grid-align</w:t>
      </w:r>
      <w:proofErr w:type="spellEnd"/>
      <w:r w:rsidR="00D2570D">
        <w:t>-</w:t>
      </w:r>
      <w:r w:rsidR="00D2570D" w:rsidRPr="00670E93">
        <w:t>&lt;i</w:t>
      </w:r>
      <w:r w:rsidR="00D2570D">
        <w:t>rány</w:t>
      </w:r>
      <w:r w:rsidR="00D2570D" w:rsidRPr="00670E93">
        <w:t xml:space="preserve">&gt; osztállyal, ahol az irány </w:t>
      </w:r>
      <w:proofErr w:type="spellStart"/>
      <w:r w:rsidR="00D2570D" w:rsidRPr="00670E93">
        <w:t>right</w:t>
      </w:r>
      <w:proofErr w:type="spellEnd"/>
      <w:r w:rsidR="00D2570D" w:rsidRPr="00670E93">
        <w:t xml:space="preserve"> vagy </w:t>
      </w:r>
      <w:proofErr w:type="spellStart"/>
      <w:r w:rsidR="00D2570D" w:rsidRPr="00670E93">
        <w:t>left</w:t>
      </w:r>
      <w:proofErr w:type="spellEnd"/>
      <w:r w:rsidR="00D2570D" w:rsidRPr="00670E93">
        <w:t xml:space="preserve"> lehet</w:t>
      </w:r>
      <w:r w:rsidR="001E0DA1">
        <w:t xml:space="preserve">. Ebbe kerül a </w:t>
      </w:r>
      <w:proofErr w:type="spellStart"/>
      <w:r w:rsidR="001E0DA1">
        <w:t>mat-layout-grid-inner</w:t>
      </w:r>
      <w:proofErr w:type="spellEnd"/>
      <w:r w:rsidR="001E0DA1">
        <w:t xml:space="preserve"> tag, ami megadja, hogy az elrendezésen belül cellákat szeretnénk lerakni. Levégül egy legbelső tagben beállítjuk a </w:t>
      </w:r>
      <w:proofErr w:type="spellStart"/>
      <w:r w:rsidR="001E0DA1" w:rsidRPr="001E0DA1">
        <w:t>mat-layout-grid-cell</w:t>
      </w:r>
      <w:proofErr w:type="spellEnd"/>
      <w:r w:rsidR="001E0DA1">
        <w:t xml:space="preserve"> osztályt. Ez utolsó div-ben adható még meg, hogy hány egységet foglaljon el az adott cella, </w:t>
      </w:r>
      <w:r w:rsidR="001509CA">
        <w:t>amihez</w:t>
      </w:r>
      <w:r w:rsidR="00D2570D">
        <w:t xml:space="preserve"> a </w:t>
      </w:r>
      <w:proofErr w:type="spellStart"/>
      <w:r w:rsidR="00D2570D">
        <w:t>mat-layout-grid-cell-span</w:t>
      </w:r>
      <w:proofErr w:type="spellEnd"/>
      <w:r w:rsidR="00D2570D">
        <w:t>-</w:t>
      </w:r>
      <w:r w:rsidR="00D2570D" w:rsidRPr="00670E93">
        <w:t xml:space="preserve">&lt;n&gt; osztály használható, ahol n megegyezik az elfoglalni kívánt egységek számával. Itt adható még meg az alsó és felső határhoz igazítás is a </w:t>
      </w:r>
      <w:proofErr w:type="spellStart"/>
      <w:r w:rsidR="00D2570D" w:rsidRPr="00670E93">
        <w:t>mat-layout-grid-cell-align</w:t>
      </w:r>
      <w:proofErr w:type="spellEnd"/>
      <w:r w:rsidR="00D2570D" w:rsidRPr="00670E93">
        <w:t>-&lt;i</w:t>
      </w:r>
      <w:r w:rsidR="00D2570D">
        <w:t>rány</w:t>
      </w:r>
      <w:r w:rsidR="00D2570D" w:rsidRPr="00670E93">
        <w:t xml:space="preserve">&gt; osztállyal, ahol az irány top, </w:t>
      </w:r>
      <w:proofErr w:type="spellStart"/>
      <w:r w:rsidR="00D2570D" w:rsidRPr="00670E93">
        <w:t>bottom</w:t>
      </w:r>
      <w:proofErr w:type="spellEnd"/>
      <w:r w:rsidR="00D2570D" w:rsidRPr="00670E93">
        <w:t xml:space="preserve"> vagy </w:t>
      </w:r>
      <w:proofErr w:type="spellStart"/>
      <w:r w:rsidR="00D2570D" w:rsidRPr="00670E93">
        <w:t>middle</w:t>
      </w:r>
      <w:proofErr w:type="spellEnd"/>
      <w:r w:rsidR="00D2570D" w:rsidRPr="00670E93">
        <w:t xml:space="preserve"> lehet</w:t>
      </w:r>
      <w:r w:rsidR="001509CA" w:rsidRPr="00670E93">
        <w:t>.</w:t>
      </w:r>
    </w:p>
    <w:p w14:paraId="64E3BAD9" w14:textId="02814851" w:rsidR="00737CE9" w:rsidRPr="00670E93" w:rsidRDefault="00737CE9" w:rsidP="00861402">
      <w:r w:rsidRPr="00670E93">
        <w:lastRenderedPageBreak/>
        <w:t xml:space="preserve">Ez HTML kódban így néz ki: </w:t>
      </w:r>
    </w:p>
    <w:p w14:paraId="4A3B060F" w14:textId="77777777" w:rsidR="001509CA" w:rsidRPr="001509CA" w:rsidRDefault="001509CA" w:rsidP="001509CA">
      <w:pPr>
        <w:pStyle w:val="Kd"/>
      </w:pP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</w:t>
      </w:r>
      <w:proofErr w:type="spellEnd"/>
      <w:r w:rsidRPr="001509CA">
        <w:t>"&gt;</w:t>
      </w:r>
    </w:p>
    <w:p w14:paraId="013B28A4" w14:textId="178FA6E2" w:rsidR="001509CA" w:rsidRPr="001509CA" w:rsidRDefault="001509CA" w:rsidP="001509CA">
      <w:pPr>
        <w:pStyle w:val="Kd"/>
      </w:pP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mat-layout-grid-inner</w:t>
      </w:r>
      <w:proofErr w:type="spellEnd"/>
      <w:r w:rsidRPr="001509CA">
        <w:t>"&gt;</w:t>
      </w:r>
    </w:p>
    <w:p w14:paraId="70C03109" w14:textId="0D3EAE0A" w:rsidR="001509CA" w:rsidRDefault="001509CA" w:rsidP="001509CA">
      <w:pPr>
        <w:pStyle w:val="Kd"/>
      </w:pPr>
      <w:r w:rsidRPr="001509CA">
        <w:t xml:space="preserve">        </w:t>
      </w: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mat-layout-grid-cell</w:t>
      </w:r>
      <w:proofErr w:type="spellEnd"/>
      <w:r w:rsidRPr="001509CA">
        <w:t xml:space="preserve"> mat-layout-grid-cell-span</w:t>
      </w:r>
      <w:r>
        <w:t>-</w:t>
      </w:r>
      <w:r w:rsidRPr="001509CA">
        <w:t>2"&gt;</w:t>
      </w:r>
    </w:p>
    <w:p w14:paraId="38A779D1" w14:textId="0F824400" w:rsidR="00737CE9" w:rsidRDefault="00737CE9" w:rsidP="001509CA">
      <w:pPr>
        <w:pStyle w:val="Kd"/>
      </w:pPr>
      <w:r>
        <w:tab/>
      </w:r>
      <w:r>
        <w:tab/>
      </w:r>
      <w:r>
        <w:tab/>
        <w:t>…</w:t>
      </w:r>
    </w:p>
    <w:p w14:paraId="15FB14EB" w14:textId="067A1181" w:rsidR="001509CA" w:rsidRPr="001509CA" w:rsidRDefault="001509CA" w:rsidP="001509CA">
      <w:pPr>
        <w:pStyle w:val="Kd"/>
      </w:pPr>
      <w:r>
        <w:tab/>
      </w:r>
      <w:r>
        <w:tab/>
      </w:r>
      <w:r w:rsidRPr="001509CA">
        <w:t>&lt;/div&gt;</w:t>
      </w:r>
    </w:p>
    <w:p w14:paraId="40E4FB89" w14:textId="185A3B27" w:rsidR="001509CA" w:rsidRPr="001509CA" w:rsidRDefault="001509CA" w:rsidP="001509CA">
      <w:pPr>
        <w:pStyle w:val="Kd"/>
      </w:pPr>
      <w:r w:rsidRPr="001509CA">
        <w:t xml:space="preserve">     &lt;/div&gt;</w:t>
      </w:r>
    </w:p>
    <w:p w14:paraId="1D63C998" w14:textId="589C09C7" w:rsidR="001509CA" w:rsidRPr="00D2570D" w:rsidRDefault="001509CA" w:rsidP="001509CA">
      <w:pPr>
        <w:pStyle w:val="Kd"/>
      </w:pPr>
      <w:r w:rsidRPr="001509CA">
        <w:t>&lt;/div&gt;</w:t>
      </w:r>
    </w:p>
    <w:p w14:paraId="4E02B757" w14:textId="05E18C17" w:rsidR="001509CA" w:rsidRDefault="00F17CCF" w:rsidP="001509CA">
      <w:pPr>
        <w:pStyle w:val="Cmsor3"/>
      </w:pPr>
      <w:bookmarkStart w:id="47" w:name="_Toc102139941"/>
      <w:r>
        <w:t>List</w:t>
      </w:r>
      <w:bookmarkEnd w:id="47"/>
    </w:p>
    <w:p w14:paraId="38C7F279" w14:textId="2CD3EE6B" w:rsidR="001509CA" w:rsidRDefault="001509CA" w:rsidP="001509CA">
      <w:r>
        <w:t>A List egy beépített lista komponens, ami a felsorolásokat teszi esztétikusabbá és átláthatóbbá.</w:t>
      </w:r>
      <w:r w:rsidR="00990760">
        <w:t xml:space="preserve"> A listában szereplő listaelemeket egymás alatt jeleníti meg. Ezekhez köthető link, ami kattintásra átirányítja a felhasznál</w:t>
      </w:r>
      <w:r w:rsidR="00E23D89">
        <w:t>ót vagy tovább ágyazható bele elsődleges és másodlagos szöveg.</w:t>
      </w:r>
    </w:p>
    <w:p w14:paraId="01F615BD" w14:textId="5667312A" w:rsidR="001509CA" w:rsidRPr="00E23D89" w:rsidRDefault="00E23D89" w:rsidP="001509CA">
      <w:pPr>
        <w:pStyle w:val="Kp"/>
      </w:pPr>
      <w:r w:rsidRPr="00E23D89">
        <w:rPr>
          <w:noProof/>
        </w:rPr>
        <w:drawing>
          <wp:inline distT="0" distB="0" distL="0" distR="0" wp14:anchorId="4FD5F970" wp14:editId="5ECF2E14">
            <wp:extent cx="5172797" cy="4429743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265" w14:textId="539B7ED0" w:rsidR="001509CA" w:rsidRDefault="008A2F6B" w:rsidP="001509CA">
      <w:pPr>
        <w:pStyle w:val="Kpalrs"/>
      </w:pPr>
      <w:r>
        <w:t>21</w:t>
      </w:r>
      <w:r w:rsidR="001509CA">
        <w:t>. ábra: List</w:t>
      </w:r>
    </w:p>
    <w:p w14:paraId="438EC20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2145BB6A" w14:textId="34BFF7B6" w:rsidR="00E6154E" w:rsidRDefault="00E6154E" w:rsidP="00E6154E">
      <w:r>
        <w:lastRenderedPageBreak/>
        <w:t xml:space="preserve">Listát </w:t>
      </w:r>
      <w:proofErr w:type="spellStart"/>
      <w:r>
        <w:t>Profile</w:t>
      </w:r>
      <w:proofErr w:type="spellEnd"/>
      <w:r>
        <w:t xml:space="preserve"> oldal</w:t>
      </w:r>
      <w:r w:rsidR="00E23D89">
        <w:t>o</w:t>
      </w:r>
      <w:r>
        <w:t>n</w:t>
      </w:r>
      <w:r w:rsidR="00E23D89">
        <w:t xml:space="preserve"> használtam a személyes adatok felsorolására két soros listaelemekkel egymástól elválasztva</w:t>
      </w:r>
      <w:r w:rsidR="009F41FF">
        <w:t>.</w:t>
      </w:r>
    </w:p>
    <w:p w14:paraId="27EC1486" w14:textId="06FD3EE0" w:rsidR="00022661" w:rsidRDefault="009F41FF" w:rsidP="00022661">
      <w:r>
        <w:t xml:space="preserve">A </w:t>
      </w:r>
      <w:proofErr w:type="spellStart"/>
      <w:r>
        <w:t>MatList</w:t>
      </w:r>
      <w:proofErr w:type="spellEnd"/>
      <w:r>
        <w:t xml:space="preserve"> tag </w:t>
      </w:r>
      <w:r w:rsidR="00990760">
        <w:t xml:space="preserve">szolgál a komponens elhelyezésére és ezen belül a </w:t>
      </w:r>
      <w:proofErr w:type="spellStart"/>
      <w:r w:rsidR="00990760">
        <w:t>MatListItem</w:t>
      </w:r>
      <w:proofErr w:type="spellEnd"/>
      <w:r w:rsidR="00990760">
        <w:t xml:space="preserve"> tag-</w:t>
      </w:r>
      <w:proofErr w:type="spellStart"/>
      <w:r w:rsidR="00990760">
        <w:t>ekben</w:t>
      </w:r>
      <w:proofErr w:type="spellEnd"/>
      <w:r w:rsidR="00990760">
        <w:t xml:space="preserve"> helyezhetők el a listaelemek egyesével</w:t>
      </w:r>
      <w:r w:rsidR="00E23D89">
        <w:t xml:space="preserve">, amik </w:t>
      </w:r>
      <w:r w:rsidR="00990760">
        <w:t xml:space="preserve">egy vízszintes vonallal választhatók </w:t>
      </w:r>
      <w:r w:rsidR="009445EB">
        <w:t xml:space="preserve">el </w:t>
      </w:r>
      <w:r w:rsidR="00990760">
        <w:t xml:space="preserve">a </w:t>
      </w:r>
      <w:proofErr w:type="spellStart"/>
      <w:r w:rsidR="00990760">
        <w:t>MatListDivider</w:t>
      </w:r>
      <w:proofErr w:type="spellEnd"/>
      <w:r w:rsidR="00990760">
        <w:t xml:space="preserve"> tag-</w:t>
      </w:r>
      <w:proofErr w:type="spellStart"/>
      <w:r w:rsidR="00990760">
        <w:t>ge</w:t>
      </w:r>
      <w:r w:rsidR="00E23D89">
        <w:t>l</w:t>
      </w:r>
      <w:proofErr w:type="spellEnd"/>
      <w:r w:rsidR="00E23D89">
        <w:t xml:space="preserve">. </w:t>
      </w:r>
      <w:r w:rsidR="009445EB">
        <w:t xml:space="preserve">Az egyes listaelemekbe ezen túl ágyazható elsődleges és másodlagos szöveg, ehhez azonban előbb érdemes beállítani a </w:t>
      </w:r>
      <w:proofErr w:type="spellStart"/>
      <w:r w:rsidR="009445EB">
        <w:t>MatList</w:t>
      </w:r>
      <w:proofErr w:type="spellEnd"/>
      <w:r w:rsidR="009445EB">
        <w:t xml:space="preserve"> tag-en belül a </w:t>
      </w:r>
      <w:proofErr w:type="spellStart"/>
      <w:r w:rsidR="009445EB">
        <w:t>TwoLine</w:t>
      </w:r>
      <w:proofErr w:type="spellEnd"/>
      <w:r w:rsidR="009445EB">
        <w:t xml:space="preserve"> </w:t>
      </w:r>
      <w:proofErr w:type="spellStart"/>
      <w:r w:rsidR="004250E5">
        <w:t>property</w:t>
      </w:r>
      <w:proofErr w:type="spellEnd"/>
      <w:r w:rsidR="004250E5">
        <w:t>-t igazra, hogy elég helyet hagyjon a komponens a kétsoros listaelemeknek</w:t>
      </w:r>
      <w:r w:rsidR="009445EB">
        <w:t xml:space="preserve">. </w:t>
      </w:r>
      <w:r w:rsidR="004250E5">
        <w:t>Magukat a szövegeket</w:t>
      </w:r>
      <w:r w:rsidR="009445EB">
        <w:t xml:space="preserve"> egy </w:t>
      </w:r>
      <w:proofErr w:type="spellStart"/>
      <w:r w:rsidR="009445EB">
        <w:t>MatListItemText</w:t>
      </w:r>
      <w:proofErr w:type="spellEnd"/>
      <w:r w:rsidR="009445EB">
        <w:t xml:space="preserve"> tag-be helyezett </w:t>
      </w:r>
      <w:proofErr w:type="spellStart"/>
      <w:r w:rsidR="009445EB" w:rsidRPr="009445EB">
        <w:t>MatListItemPrimaryText</w:t>
      </w:r>
      <w:proofErr w:type="spellEnd"/>
      <w:r w:rsidR="009445EB">
        <w:t xml:space="preserve"> és </w:t>
      </w:r>
      <w:proofErr w:type="spellStart"/>
      <w:r w:rsidR="009445EB" w:rsidRPr="009445EB">
        <w:t>MatListItemSecondaryText</w:t>
      </w:r>
      <w:proofErr w:type="spellEnd"/>
      <w:r w:rsidR="009445EB">
        <w:t xml:space="preserve"> tag-</w:t>
      </w:r>
      <w:proofErr w:type="spellStart"/>
      <w:r w:rsidR="009445EB">
        <w:t>ekkel</w:t>
      </w:r>
      <w:proofErr w:type="spellEnd"/>
      <w:r w:rsidR="009445EB">
        <w:t xml:space="preserve"> lehet </w:t>
      </w:r>
      <w:r w:rsidR="004250E5">
        <w:t>beépíteni</w:t>
      </w:r>
      <w:r w:rsidR="009445EB">
        <w:t>.</w:t>
      </w:r>
    </w:p>
    <w:p w14:paraId="6A81FA9D" w14:textId="23F277D6" w:rsidR="00A72F10" w:rsidRPr="00A72F10" w:rsidRDefault="00A72F10" w:rsidP="00A72F10">
      <w:pPr>
        <w:pStyle w:val="Kd"/>
      </w:pPr>
      <w:r w:rsidRPr="00A72F10">
        <w:t>&lt;</w:t>
      </w:r>
      <w:proofErr w:type="spellStart"/>
      <w:r w:rsidRPr="00A72F10">
        <w:t>MatList</w:t>
      </w:r>
      <w:proofErr w:type="spellEnd"/>
      <w:r w:rsidRPr="00A72F10">
        <w:t xml:space="preserve"> </w:t>
      </w:r>
      <w:proofErr w:type="spellStart"/>
      <w:r w:rsidRPr="00A72F10">
        <w:t>TwoLine</w:t>
      </w:r>
      <w:proofErr w:type="spellEnd"/>
      <w:r w:rsidRPr="00A72F10">
        <w:t>="</w:t>
      </w:r>
      <w:proofErr w:type="spellStart"/>
      <w:r w:rsidRPr="00A72F10">
        <w:t>true</w:t>
      </w:r>
      <w:proofErr w:type="spellEnd"/>
      <w:r w:rsidRPr="00A72F10">
        <w:t>"&gt;</w:t>
      </w:r>
    </w:p>
    <w:p w14:paraId="17784203" w14:textId="1251FE9A" w:rsidR="00A72F10" w:rsidRP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MatListItem</w:t>
      </w:r>
      <w:proofErr w:type="spellEnd"/>
      <w:r w:rsidR="00A72F10" w:rsidRPr="00A72F10">
        <w:t>&gt;</w:t>
      </w:r>
    </w:p>
    <w:p w14:paraId="7B8932EB" w14:textId="7A40E066" w:rsidR="00A72F10" w:rsidRPr="00A72F10" w:rsidRDefault="00A72F10" w:rsidP="00A72F10">
      <w:pPr>
        <w:pStyle w:val="Kd"/>
      </w:pPr>
      <w:r w:rsidRPr="00A72F10">
        <w:t xml:space="preserve">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59736CA9" w14:textId="6808E881" w:rsidR="00A72F10" w:rsidRPr="00A72F10" w:rsidRDefault="00022661" w:rsidP="00A72F10">
      <w:pPr>
        <w:pStyle w:val="Kd"/>
      </w:pPr>
      <w:r>
        <w:tab/>
      </w:r>
      <w:r>
        <w:tab/>
      </w:r>
      <w:r>
        <w:tab/>
      </w:r>
      <w:r w:rsidR="00A72F10" w:rsidRPr="00A72F10">
        <w:t>&lt;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  <w:r>
        <w:t>szöveg1</w:t>
      </w:r>
      <w:r w:rsidR="00A72F10" w:rsidRPr="00A72F10">
        <w:t>&lt;/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</w:p>
    <w:p w14:paraId="665209A6" w14:textId="77777777" w:rsidR="00022661" w:rsidRDefault="00A72F10" w:rsidP="00022661">
      <w:pPr>
        <w:pStyle w:val="Kd"/>
        <w:ind w:left="0"/>
      </w:pPr>
      <w:r w:rsidRPr="00A72F10">
        <w:t xml:space="preserve">     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MatListItemSecondaryText</w:t>
      </w:r>
      <w:proofErr w:type="spellEnd"/>
      <w:r w:rsidRPr="00A72F10">
        <w:t>&gt;</w:t>
      </w:r>
      <w:r w:rsidR="00022661">
        <w:t>szöveg2</w:t>
      </w:r>
    </w:p>
    <w:p w14:paraId="3C1C8302" w14:textId="67D252A3" w:rsidR="00A72F10" w:rsidRPr="00A72F10" w:rsidRDefault="00022661" w:rsidP="00022661">
      <w:pPr>
        <w:pStyle w:val="Kd"/>
        <w:ind w:left="0"/>
      </w:pPr>
      <w:r>
        <w:tab/>
      </w:r>
      <w:r>
        <w:tab/>
      </w:r>
      <w:r>
        <w:tab/>
      </w:r>
      <w:r w:rsidR="00A72F10" w:rsidRPr="00A72F10">
        <w:t>&lt;/</w:t>
      </w:r>
      <w:proofErr w:type="spellStart"/>
      <w:r w:rsidR="00A72F10" w:rsidRPr="00A72F10">
        <w:t>MatListItemSecondaryText</w:t>
      </w:r>
      <w:proofErr w:type="spellEnd"/>
      <w:r w:rsidR="00A72F10" w:rsidRPr="00A72F10">
        <w:t>&gt;</w:t>
      </w:r>
    </w:p>
    <w:p w14:paraId="2CDAC7FB" w14:textId="6B8B9D17" w:rsidR="00A72F10" w:rsidRPr="00A72F10" w:rsidRDefault="00A72F10" w:rsidP="00A72F10">
      <w:pPr>
        <w:pStyle w:val="Kd"/>
      </w:pPr>
      <w:r w:rsidRPr="00A72F10">
        <w:t xml:space="preserve">          &lt;/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6036C35F" w14:textId="537F3D46" w:rsidR="00A72F10" w:rsidRPr="00A72F10" w:rsidRDefault="00A72F10" w:rsidP="00A72F10">
      <w:pPr>
        <w:pStyle w:val="Kd"/>
      </w:pPr>
      <w:r w:rsidRPr="00A72F10">
        <w:t xml:space="preserve">     &lt;/</w:t>
      </w:r>
      <w:proofErr w:type="spellStart"/>
      <w:r w:rsidRPr="00A72F10">
        <w:t>MatListItem</w:t>
      </w:r>
      <w:proofErr w:type="spellEnd"/>
      <w:r w:rsidRPr="00A72F10">
        <w:t>&gt;</w:t>
      </w:r>
    </w:p>
    <w:p w14:paraId="2FF1EF86" w14:textId="73D7F8B1" w:rsid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MatListDivider</w:t>
      </w:r>
      <w:proofErr w:type="spellEnd"/>
      <w:r w:rsidR="00A72F10" w:rsidRPr="00A72F10">
        <w:t>&gt;&lt;/</w:t>
      </w:r>
      <w:proofErr w:type="spellStart"/>
      <w:r w:rsidR="00A72F10" w:rsidRPr="00A72F10">
        <w:t>MatListDivider</w:t>
      </w:r>
      <w:proofErr w:type="spellEnd"/>
      <w:r w:rsidR="00A72F10" w:rsidRPr="00A72F10">
        <w:t>&gt;</w:t>
      </w:r>
    </w:p>
    <w:p w14:paraId="3F6CA0C0" w14:textId="3E02A83F" w:rsidR="00022661" w:rsidRPr="00022661" w:rsidRDefault="00022661" w:rsidP="00A72F10">
      <w:pPr>
        <w:pStyle w:val="Kd"/>
      </w:pPr>
      <w:r>
        <w:rPr>
          <w:lang w:val="en-US"/>
        </w:rPr>
        <w:t>&lt;/</w:t>
      </w:r>
      <w:proofErr w:type="spellStart"/>
      <w:r>
        <w:rPr>
          <w:lang w:val="en-US"/>
        </w:rPr>
        <w:t>MatList</w:t>
      </w:r>
      <w:proofErr w:type="spellEnd"/>
      <w:r>
        <w:rPr>
          <w:lang w:val="en-US"/>
        </w:rPr>
        <w:t>&gt;</w:t>
      </w:r>
    </w:p>
    <w:p w14:paraId="7500A7D1" w14:textId="71022E25" w:rsidR="00F17CCF" w:rsidRDefault="00F17CCF" w:rsidP="00F17CCF">
      <w:pPr>
        <w:pStyle w:val="Cmsor3"/>
      </w:pPr>
      <w:bookmarkStart w:id="48" w:name="_Toc102139942"/>
      <w:proofErr w:type="spellStart"/>
      <w:r>
        <w:t>Paper</w:t>
      </w:r>
      <w:proofErr w:type="spellEnd"/>
      <w:r w:rsidR="00F73B1E">
        <w:t xml:space="preserve"> &amp; </w:t>
      </w:r>
      <w:proofErr w:type="spellStart"/>
      <w:r w:rsidR="00F73B1E">
        <w:t>Elevation</w:t>
      </w:r>
      <w:bookmarkEnd w:id="48"/>
      <w:proofErr w:type="spellEnd"/>
    </w:p>
    <w:p w14:paraId="722FF6E1" w14:textId="49C71DDE" w:rsidR="00140742" w:rsidRDefault="00F73B1E" w:rsidP="00140742">
      <w:r>
        <w:t xml:space="preserve">A </w:t>
      </w:r>
      <w:proofErr w:type="spellStart"/>
      <w:r>
        <w:t>Paper</w:t>
      </w:r>
      <w:proofErr w:type="spellEnd"/>
      <w:r>
        <w:t xml:space="preserve"> komponens egy kiemelhető egységes hátteret ad az azon elhelyezett többi elemnek.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adja meg a kiemelés mértékét, ami tulajdonképpen egy 3D-s hatást kelt árnyékolás segítségével.</w:t>
      </w:r>
    </w:p>
    <w:p w14:paraId="76D1A89C" w14:textId="67F60321" w:rsidR="00F73B1E" w:rsidRDefault="00F73B1E" w:rsidP="00F73B1E">
      <w:pPr>
        <w:pStyle w:val="Kp"/>
      </w:pPr>
      <w:r>
        <w:rPr>
          <w:noProof/>
        </w:rPr>
        <w:drawing>
          <wp:inline distT="0" distB="0" distL="0" distR="0" wp14:anchorId="3E2F59C2" wp14:editId="47D0D146">
            <wp:extent cx="5391150" cy="10382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FE66" w14:textId="5801426F" w:rsidR="00F73B1E" w:rsidRDefault="008A2F6B" w:rsidP="00F73B1E">
      <w:pPr>
        <w:pStyle w:val="Kpalrs"/>
      </w:pPr>
      <w:r>
        <w:t>22</w:t>
      </w:r>
      <w:r w:rsidR="00F73B1E">
        <w:t xml:space="preserve">. ábra: </w:t>
      </w:r>
      <w:proofErr w:type="spellStart"/>
      <w:r w:rsidR="00F73B1E">
        <w:t>Paper</w:t>
      </w:r>
      <w:proofErr w:type="spellEnd"/>
      <w:r w:rsidR="00F73B1E">
        <w:t xml:space="preserve"> &amp; </w:t>
      </w:r>
      <w:proofErr w:type="spellStart"/>
      <w:r w:rsidR="00F73B1E">
        <w:t>Elevation</w:t>
      </w:r>
      <w:proofErr w:type="spellEnd"/>
    </w:p>
    <w:p w14:paraId="4B43BC0F" w14:textId="3D68091B" w:rsidR="00F73B1E" w:rsidRDefault="00F73B1E" w:rsidP="00F73B1E">
      <w:r>
        <w:t xml:space="preserve">Ezt a komponenst a </w:t>
      </w:r>
      <w:proofErr w:type="spellStart"/>
      <w:r>
        <w:t>Cart</w:t>
      </w:r>
      <w:proofErr w:type="spellEnd"/>
      <w:r>
        <w:t xml:space="preserve"> felületen használtam a kosárba helyezett elemek hátterének</w:t>
      </w:r>
      <w:r w:rsidR="00737CE9">
        <w:t xml:space="preserve">, hogy egységet biztosítson az egyes soroknak. </w:t>
      </w:r>
    </w:p>
    <w:p w14:paraId="104B12F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683D1A28" w14:textId="56B59CBE" w:rsidR="00F73B1E" w:rsidRDefault="00F73B1E" w:rsidP="00F73B1E">
      <w:pPr>
        <w:rPr>
          <w:lang w:val="en-US"/>
        </w:rPr>
      </w:pPr>
      <w:r>
        <w:lastRenderedPageBreak/>
        <w:t xml:space="preserve">Felhasználása egy egyszerű </w:t>
      </w:r>
      <w:proofErr w:type="spellStart"/>
      <w:r>
        <w:t>MatPaper</w:t>
      </w:r>
      <w:proofErr w:type="spellEnd"/>
      <w:r>
        <w:t xml:space="preserve"> tag elhelyezésével lehetséges. Ezen belül adható meg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értéke </w:t>
      </w:r>
      <w:r w:rsidR="00BD0ADC">
        <w:t xml:space="preserve">0 és 24 között. Ezen kívül a div tag is kiemelhető, nem csak a </w:t>
      </w:r>
      <w:proofErr w:type="spellStart"/>
      <w:r w:rsidR="00BD0ADC">
        <w:t>MatPaper</w:t>
      </w:r>
      <w:proofErr w:type="spellEnd"/>
      <w:r w:rsidR="00BD0ADC">
        <w:t xml:space="preserve">. Ehhez a </w:t>
      </w:r>
      <w:proofErr w:type="spellStart"/>
      <w:r w:rsidR="00BD0ADC">
        <w:t>class</w:t>
      </w:r>
      <w:proofErr w:type="spellEnd"/>
      <w:r w:rsidR="00BD0ADC">
        <w:t xml:space="preserve"> </w:t>
      </w:r>
      <w:proofErr w:type="spellStart"/>
      <w:r w:rsidR="00BD0ADC">
        <w:t>property</w:t>
      </w:r>
      <w:proofErr w:type="spellEnd"/>
      <w:r w:rsidR="00BD0ADC">
        <w:t xml:space="preserve"> beállítása szükséges </w:t>
      </w:r>
      <w:proofErr w:type="spellStart"/>
      <w:r w:rsidR="00BD0ADC">
        <w:t>mat</w:t>
      </w:r>
      <w:proofErr w:type="spellEnd"/>
      <w:r w:rsidR="00BD0ADC">
        <w:t>-</w:t>
      </w:r>
      <w:proofErr w:type="spellStart"/>
      <w:r w:rsidR="00BD0ADC">
        <w:t>elevation</w:t>
      </w:r>
      <w:proofErr w:type="spellEnd"/>
      <w:r w:rsidR="00BD0ADC">
        <w:t>-z</w:t>
      </w:r>
      <w:r w:rsidR="00BD0ADC">
        <w:rPr>
          <w:lang w:val="en-US"/>
        </w:rPr>
        <w:t xml:space="preserve">&lt;n&gt; -re, </w:t>
      </w:r>
      <w:proofErr w:type="spellStart"/>
      <w:r w:rsidR="00BD0ADC">
        <w:rPr>
          <w:lang w:val="en-US"/>
        </w:rPr>
        <w:t>ahol</w:t>
      </w:r>
      <w:proofErr w:type="spellEnd"/>
      <w:r w:rsidR="00BD0ADC">
        <w:rPr>
          <w:lang w:val="en-US"/>
        </w:rPr>
        <w:t xml:space="preserve"> n a </w:t>
      </w:r>
      <w:proofErr w:type="spellStart"/>
      <w:r w:rsidR="00BD0ADC">
        <w:rPr>
          <w:lang w:val="en-US"/>
        </w:rPr>
        <w:t>kiemelés</w:t>
      </w:r>
      <w:proofErr w:type="spellEnd"/>
      <w:r w:rsidR="00BD0ADC">
        <w:rPr>
          <w:lang w:val="en-US"/>
        </w:rPr>
        <w:t xml:space="preserve"> </w:t>
      </w:r>
      <w:proofErr w:type="spellStart"/>
      <w:r w:rsidR="00BD0ADC">
        <w:rPr>
          <w:lang w:val="en-US"/>
        </w:rPr>
        <w:t>mértéke</w:t>
      </w:r>
      <w:proofErr w:type="spellEnd"/>
      <w:r w:rsidR="00BD0ADC">
        <w:rPr>
          <w:lang w:val="en-US"/>
        </w:rPr>
        <w:t>.</w:t>
      </w:r>
    </w:p>
    <w:p w14:paraId="5884E36D" w14:textId="6A64BE24" w:rsidR="00BD0ADC" w:rsidRPr="00BD0ADC" w:rsidRDefault="00BD0ADC" w:rsidP="00BD0ADC">
      <w:pPr>
        <w:pStyle w:val="Kd"/>
      </w:pPr>
      <w:r w:rsidRPr="00BD0ADC">
        <w:t xml:space="preserve">        &lt;</w:t>
      </w:r>
      <w:proofErr w:type="spellStart"/>
      <w:r w:rsidRPr="00BD0ADC">
        <w:t>MatPaper</w:t>
      </w:r>
      <w:proofErr w:type="spellEnd"/>
      <w:r w:rsidRPr="00BD0ADC">
        <w:t xml:space="preserve"> </w:t>
      </w:r>
      <w:proofErr w:type="spellStart"/>
      <w:r w:rsidRPr="00BD0ADC">
        <w:t>Elevation</w:t>
      </w:r>
      <w:proofErr w:type="spellEnd"/>
      <w:r w:rsidRPr="00BD0ADC">
        <w:t>="</w:t>
      </w:r>
      <w:r>
        <w:t>5</w:t>
      </w:r>
      <w:r w:rsidRPr="00BD0ADC">
        <w:t>"&gt;</w:t>
      </w:r>
    </w:p>
    <w:p w14:paraId="7E2908A0" w14:textId="7B092B89" w:rsidR="00BD0ADC" w:rsidRPr="00BD0ADC" w:rsidRDefault="00BD0ADC" w:rsidP="00BD0ADC">
      <w:pPr>
        <w:pStyle w:val="Kd"/>
      </w:pPr>
      <w:r w:rsidRPr="00BD0ADC">
        <w:tab/>
      </w:r>
      <w:r w:rsidRPr="00BD0ADC">
        <w:tab/>
        <w:t>…</w:t>
      </w:r>
    </w:p>
    <w:p w14:paraId="13CB5682" w14:textId="35DF5AB9" w:rsidR="00BD0ADC" w:rsidRPr="00BD0ADC" w:rsidRDefault="00BD0ADC" w:rsidP="00BD0ADC">
      <w:pPr>
        <w:pStyle w:val="Kd"/>
      </w:pPr>
      <w:r w:rsidRPr="00BD0ADC">
        <w:t xml:space="preserve">        &lt;/</w:t>
      </w:r>
      <w:proofErr w:type="spellStart"/>
      <w:r w:rsidRPr="00BD0ADC">
        <w:t>MatPaper</w:t>
      </w:r>
      <w:proofErr w:type="spellEnd"/>
      <w:r w:rsidRPr="00BD0ADC">
        <w:t>&gt;</w:t>
      </w:r>
    </w:p>
    <w:p w14:paraId="0E584589" w14:textId="351F0E73" w:rsidR="00140742" w:rsidRDefault="00140742" w:rsidP="00140742">
      <w:pPr>
        <w:pStyle w:val="Cmsor3"/>
      </w:pPr>
      <w:bookmarkStart w:id="49" w:name="_Toc102139943"/>
      <w:proofErr w:type="spellStart"/>
      <w:r>
        <w:t>Themes</w:t>
      </w:r>
      <w:bookmarkEnd w:id="49"/>
      <w:proofErr w:type="spellEnd"/>
    </w:p>
    <w:p w14:paraId="037A1D3C" w14:textId="45436D19" w:rsidR="00140742" w:rsidRDefault="00BD0ADC" w:rsidP="00140742">
      <w:r>
        <w:t>A témák az alkalmazásban elhelyezett komponensek fő színeit adják meg, így azoknak az oldalon belül egységes megjelenítést biztosít</w:t>
      </w:r>
      <w:r w:rsidR="0024459F">
        <w:t>.</w:t>
      </w:r>
    </w:p>
    <w:p w14:paraId="46BD2170" w14:textId="32E20626" w:rsidR="0024459F" w:rsidRDefault="0024459F" w:rsidP="0024459F">
      <w:pPr>
        <w:pStyle w:val="Kp"/>
      </w:pPr>
      <w:r w:rsidRPr="0024459F">
        <w:rPr>
          <w:noProof/>
        </w:rPr>
        <w:drawing>
          <wp:inline distT="0" distB="0" distL="0" distR="0" wp14:anchorId="30FDFB41" wp14:editId="4BA9244A">
            <wp:extent cx="5400040" cy="124142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C6C" w14:textId="75B77420" w:rsidR="0024459F" w:rsidRDefault="008A2F6B" w:rsidP="0024459F">
      <w:pPr>
        <w:pStyle w:val="Kpalrs"/>
      </w:pPr>
      <w:r>
        <w:t>23</w:t>
      </w:r>
      <w:r w:rsidR="0024459F">
        <w:t xml:space="preserve">. ábra: </w:t>
      </w:r>
      <w:proofErr w:type="spellStart"/>
      <w:r w:rsidR="0024459F">
        <w:t>Themes</w:t>
      </w:r>
      <w:proofErr w:type="spellEnd"/>
    </w:p>
    <w:p w14:paraId="46401630" w14:textId="310BAF4D" w:rsidR="0024459F" w:rsidRDefault="0024459F" w:rsidP="0024459F">
      <w:r>
        <w:t xml:space="preserve">Az általam beállított témát az egész oldalra alkalmaztam, így a </w:t>
      </w:r>
      <w:proofErr w:type="spellStart"/>
      <w:r>
        <w:t>MainLayout</w:t>
      </w:r>
      <w:proofErr w:type="spellEnd"/>
      <w:r>
        <w:t xml:space="preserve"> felületét ágyaztam ebbe a komponensbe.</w:t>
      </w:r>
    </w:p>
    <w:p w14:paraId="2850E9B3" w14:textId="7BD3FB3B" w:rsidR="0024459F" w:rsidRDefault="0024459F" w:rsidP="0024459F">
      <w:r>
        <w:t xml:space="preserve">Felhasználásához mindössze egy </w:t>
      </w:r>
      <w:proofErr w:type="spellStart"/>
      <w:r>
        <w:t>MatThemeProvider</w:t>
      </w:r>
      <w:proofErr w:type="spellEnd"/>
      <w:r>
        <w:t xml:space="preserve"> tag-</w:t>
      </w:r>
      <w:proofErr w:type="spellStart"/>
      <w:r>
        <w:t>et</w:t>
      </w:r>
      <w:proofErr w:type="spellEnd"/>
      <w:r>
        <w:t xml:space="preserve"> kell rakni a komponensek köré</w:t>
      </w:r>
      <w:r w:rsidR="00D91FE5">
        <w:t xml:space="preserve"> a HTML kódban</w:t>
      </w:r>
      <w:r>
        <w:t xml:space="preserve">. Ebben a tag-ben beállítjuk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 egy, a kódban létrehozott </w:t>
      </w:r>
      <w:proofErr w:type="spellStart"/>
      <w:r>
        <w:t>MatTheme</w:t>
      </w:r>
      <w:proofErr w:type="spellEnd"/>
      <w:r>
        <w:t xml:space="preserve"> típusú változóéra. </w:t>
      </w:r>
      <w:r w:rsidR="00D91FE5">
        <w:t xml:space="preserve">C# kódban a </w:t>
      </w:r>
      <w:proofErr w:type="spellStart"/>
      <w:r w:rsidR="00D91FE5">
        <w:t>MatBlazor</w:t>
      </w:r>
      <w:proofErr w:type="spellEnd"/>
      <w:r w:rsidR="00D91FE5">
        <w:t xml:space="preserve"> könyvtár importálásával lesz elérhető a </w:t>
      </w:r>
      <w:proofErr w:type="spellStart"/>
      <w:r w:rsidR="00D91FE5">
        <w:t>MatTheme</w:t>
      </w:r>
      <w:proofErr w:type="spellEnd"/>
      <w:r w:rsidR="00D91FE5">
        <w:t xml:space="preserve"> típus. Létrehozása az alábbi módon történik.</w:t>
      </w:r>
    </w:p>
    <w:p w14:paraId="2E23DF80" w14:textId="77777777" w:rsidR="00D91FE5" w:rsidRPr="00D91FE5" w:rsidRDefault="00D91FE5" w:rsidP="00D91FE5">
      <w:pPr>
        <w:pStyle w:val="Kd"/>
      </w:pPr>
      <w:proofErr w:type="spellStart"/>
      <w:r w:rsidRPr="00D91FE5">
        <w:t>public</w:t>
      </w:r>
      <w:proofErr w:type="spellEnd"/>
      <w:r w:rsidRPr="00D91FE5">
        <w:t xml:space="preserve"> </w:t>
      </w:r>
      <w:proofErr w:type="spellStart"/>
      <w:r w:rsidRPr="00D91FE5">
        <w:t>MatTheme</w:t>
      </w:r>
      <w:proofErr w:type="spellEnd"/>
      <w:r w:rsidRPr="00D91FE5">
        <w:t xml:space="preserve"> </w:t>
      </w:r>
      <w:proofErr w:type="spellStart"/>
      <w:r w:rsidRPr="00D91FE5">
        <w:t>theme</w:t>
      </w:r>
      <w:proofErr w:type="spellEnd"/>
      <w:r w:rsidRPr="00D91FE5">
        <w:t xml:space="preserve"> = </w:t>
      </w:r>
      <w:proofErr w:type="spellStart"/>
      <w:r w:rsidRPr="00D91FE5">
        <w:t>new</w:t>
      </w:r>
      <w:proofErr w:type="spellEnd"/>
      <w:r w:rsidRPr="00D91FE5">
        <w:t xml:space="preserve"> </w:t>
      </w:r>
      <w:proofErr w:type="spellStart"/>
      <w:proofErr w:type="gramStart"/>
      <w:r w:rsidRPr="00D91FE5">
        <w:t>MatTheme</w:t>
      </w:r>
      <w:proofErr w:type="spellEnd"/>
      <w:r w:rsidRPr="00D91FE5">
        <w:t>(</w:t>
      </w:r>
      <w:proofErr w:type="gramEnd"/>
      <w:r w:rsidRPr="00D91FE5">
        <w:t>)</w:t>
      </w:r>
    </w:p>
    <w:p w14:paraId="3141EF52" w14:textId="3D49543C" w:rsidR="00D91FE5" w:rsidRPr="00D91FE5" w:rsidRDefault="00D91FE5" w:rsidP="00D91FE5">
      <w:pPr>
        <w:pStyle w:val="Kd"/>
      </w:pPr>
      <w:r w:rsidRPr="00D91FE5">
        <w:t>{</w:t>
      </w:r>
    </w:p>
    <w:p w14:paraId="4986E1A6" w14:textId="11C821EC" w:rsidR="00D91FE5" w:rsidRPr="00D91FE5" w:rsidRDefault="00D91FE5" w:rsidP="00D91FE5">
      <w:pPr>
        <w:pStyle w:val="Kd"/>
      </w:pPr>
      <w:r>
        <w:tab/>
      </w:r>
      <w:proofErr w:type="spellStart"/>
      <w:r w:rsidRPr="00D91FE5">
        <w:t>Primary</w:t>
      </w:r>
      <w:proofErr w:type="spellEnd"/>
      <w:r w:rsidRPr="00D91FE5">
        <w:t xml:space="preserve"> = "#bcaaa4",</w:t>
      </w:r>
    </w:p>
    <w:p w14:paraId="568B745F" w14:textId="29111DAF" w:rsidR="00D91FE5" w:rsidRPr="00D91FE5" w:rsidRDefault="00D91FE5" w:rsidP="00D91FE5">
      <w:pPr>
        <w:pStyle w:val="Kd"/>
      </w:pPr>
      <w:r w:rsidRPr="00D91FE5">
        <w:t xml:space="preserve">     </w:t>
      </w:r>
      <w:proofErr w:type="spellStart"/>
      <w:r>
        <w:t>S</w:t>
      </w:r>
      <w:r w:rsidRPr="00D91FE5">
        <w:t>econdary</w:t>
      </w:r>
      <w:proofErr w:type="spellEnd"/>
      <w:r w:rsidRPr="00D91FE5">
        <w:t xml:space="preserve"> = "#</w:t>
      </w:r>
      <w:proofErr w:type="spellStart"/>
      <w:r w:rsidRPr="00D91FE5">
        <w:t>bdbdbd</w:t>
      </w:r>
      <w:proofErr w:type="spellEnd"/>
      <w:r w:rsidRPr="00D91FE5">
        <w:t>"</w:t>
      </w:r>
    </w:p>
    <w:p w14:paraId="0E5A0477" w14:textId="7BF4BB99" w:rsidR="00D91FE5" w:rsidRDefault="00D91FE5" w:rsidP="00D91FE5">
      <w:pPr>
        <w:pStyle w:val="Kd"/>
      </w:pPr>
      <w:r w:rsidRPr="00D91FE5">
        <w:t>};</w:t>
      </w:r>
    </w:p>
    <w:p w14:paraId="76CDC4CE" w14:textId="65FC4DE2" w:rsidR="00737CE9" w:rsidRDefault="00D91FE5" w:rsidP="00D91FE5">
      <w:pPr>
        <w:ind w:firstLine="0"/>
      </w:pPr>
      <w:r>
        <w:t xml:space="preserve">Itt meg kell adni neki egy elsődleges és egy másodlagos színt, amit megtehetünk </w:t>
      </w:r>
      <w:proofErr w:type="spellStart"/>
      <w:r>
        <w:t>string</w:t>
      </w:r>
      <w:proofErr w:type="spellEnd"/>
      <w:r>
        <w:t xml:space="preserve">-ként egy kettőskereszt után a szín hexadecimális kódjával, vagy beépített </w:t>
      </w:r>
      <w:proofErr w:type="spellStart"/>
      <w:r>
        <w:t>MatBlazor</w:t>
      </w:r>
      <w:proofErr w:type="spellEnd"/>
      <w:r>
        <w:t xml:space="preserve"> színeket is megadhatunk.</w:t>
      </w:r>
    </w:p>
    <w:p w14:paraId="1B44BE6E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7AA96948" w14:textId="7EC036E6" w:rsidR="00140742" w:rsidRDefault="00140742" w:rsidP="00140742">
      <w:pPr>
        <w:pStyle w:val="Cmsor3"/>
      </w:pPr>
      <w:bookmarkStart w:id="50" w:name="_Toc102139944"/>
      <w:proofErr w:type="spellStart"/>
      <w:r>
        <w:lastRenderedPageBreak/>
        <w:t>Typography</w:t>
      </w:r>
      <w:bookmarkEnd w:id="50"/>
      <w:proofErr w:type="spellEnd"/>
    </w:p>
    <w:p w14:paraId="2F0706EC" w14:textId="6631BA1D" w:rsidR="00140742" w:rsidRDefault="00024A00" w:rsidP="00140742">
      <w:r>
        <w:t xml:space="preserve">A </w:t>
      </w:r>
      <w:proofErr w:type="spellStart"/>
      <w:r>
        <w:t>Typography</w:t>
      </w:r>
      <w:proofErr w:type="spellEnd"/>
      <w:r>
        <w:t xml:space="preserve"> a beépített </w:t>
      </w:r>
      <w:proofErr w:type="spellStart"/>
      <w:r>
        <w:t>MatBlazor</w:t>
      </w:r>
      <w:proofErr w:type="spellEnd"/>
      <w:r>
        <w:t xml:space="preserve"> </w:t>
      </w:r>
      <w:r w:rsidR="00F35D3F">
        <w:t>betűtípusokat jelenti. Ezek beállíthatók tag-</w:t>
      </w:r>
      <w:proofErr w:type="spellStart"/>
      <w:r w:rsidR="00F35D3F">
        <w:t>ekkel</w:t>
      </w:r>
      <w:proofErr w:type="spellEnd"/>
      <w:r w:rsidR="00F35D3F">
        <w:t xml:space="preserve"> vagy </w:t>
      </w:r>
      <w:proofErr w:type="spellStart"/>
      <w:r w:rsidR="00F35D3F">
        <w:t>class</w:t>
      </w:r>
      <w:proofErr w:type="spellEnd"/>
      <w:r w:rsidR="00F35D3F">
        <w:t xml:space="preserve"> </w:t>
      </w:r>
      <w:proofErr w:type="spellStart"/>
      <w:r w:rsidR="00F35D3F">
        <w:t>property</w:t>
      </w:r>
      <w:proofErr w:type="spellEnd"/>
      <w:r w:rsidR="00F35D3F">
        <w:t xml:space="preserve"> megfelelő beállításával. Vannak HeadLine, </w:t>
      </w:r>
      <w:proofErr w:type="spellStart"/>
      <w:r w:rsidR="00F35D3F">
        <w:t>Subtitle</w:t>
      </w:r>
      <w:proofErr w:type="spellEnd"/>
      <w:r w:rsidR="00F35D3F">
        <w:t xml:space="preserve">, Body, </w:t>
      </w:r>
      <w:proofErr w:type="spellStart"/>
      <w:r w:rsidR="00F35D3F">
        <w:t>Caption</w:t>
      </w:r>
      <w:proofErr w:type="spellEnd"/>
      <w:r w:rsidR="00F35D3F">
        <w:t xml:space="preserve"> és Overline szövegtípusok. A fejlesztő találhat akármekkora méretű és kiemelt betűtípusokat is, könnyen felhasználható és változatos.</w:t>
      </w:r>
    </w:p>
    <w:p w14:paraId="55ED31A5" w14:textId="248DB709" w:rsidR="00F35D3F" w:rsidRPr="00F35D3F" w:rsidRDefault="00F35D3F" w:rsidP="00F35D3F">
      <w:pPr>
        <w:pStyle w:val="Kd"/>
      </w:pPr>
      <w:r w:rsidRPr="00F35D3F">
        <w:t>&lt;MatH2&gt;</w:t>
      </w:r>
    </w:p>
    <w:p w14:paraId="09B1943A" w14:textId="189BD5AD" w:rsidR="00F35D3F" w:rsidRPr="00F35D3F" w:rsidRDefault="00F35D3F" w:rsidP="00F35D3F">
      <w:pPr>
        <w:pStyle w:val="Kd"/>
      </w:pPr>
      <w:r>
        <w:tab/>
      </w:r>
      <w:r w:rsidRPr="00F35D3F">
        <w:t>Szöveg</w:t>
      </w:r>
    </w:p>
    <w:p w14:paraId="4274137D" w14:textId="6432BE0B" w:rsidR="00F35D3F" w:rsidRPr="00F35D3F" w:rsidRDefault="00F35D3F" w:rsidP="00F35D3F">
      <w:pPr>
        <w:pStyle w:val="Kd"/>
      </w:pPr>
      <w:r w:rsidRPr="00F35D3F">
        <w:t>&lt;/MatH2&gt;</w:t>
      </w:r>
    </w:p>
    <w:p w14:paraId="2A2D2013" w14:textId="3BA15ED5" w:rsidR="00534866" w:rsidRDefault="00706E43" w:rsidP="00534866">
      <w:pPr>
        <w:pStyle w:val="Cmsor2"/>
      </w:pPr>
      <w:bookmarkStart w:id="51" w:name="_Toc102139945"/>
      <w:r>
        <w:t>Navigáció</w:t>
      </w:r>
      <w:bookmarkEnd w:id="51"/>
    </w:p>
    <w:p w14:paraId="38BFD5B7" w14:textId="5CD6F6C2" w:rsidR="00140742" w:rsidRDefault="00140742" w:rsidP="00140742">
      <w:pPr>
        <w:pStyle w:val="Cmsor3"/>
      </w:pPr>
      <w:bookmarkStart w:id="52" w:name="_Toc102139946"/>
      <w:r>
        <w:t>AppBar</w:t>
      </w:r>
      <w:bookmarkEnd w:id="52"/>
    </w:p>
    <w:p w14:paraId="79A8139A" w14:textId="68550D28" w:rsidR="00140742" w:rsidRDefault="005735AE" w:rsidP="00140742">
      <w:r>
        <w:t xml:space="preserve">Az Appbar egy felső navigációs sávot biztosít az oldalnak. Elhelyezhető rajta az oldal neve, gombok vagy akár keresősáv is. </w:t>
      </w:r>
      <w:r w:rsidR="00423864">
        <w:t>Ezen a komponensen belül helyezhető el az oldal tartalma is.</w:t>
      </w:r>
    </w:p>
    <w:p w14:paraId="2AD88B73" w14:textId="1A02667C" w:rsidR="00423864" w:rsidRDefault="00423864" w:rsidP="00423864">
      <w:pPr>
        <w:pStyle w:val="Kp"/>
      </w:pPr>
      <w:r w:rsidRPr="00423864">
        <w:rPr>
          <w:noProof/>
        </w:rPr>
        <w:drawing>
          <wp:inline distT="0" distB="0" distL="0" distR="0" wp14:anchorId="2C572C18" wp14:editId="45E5BFF8">
            <wp:extent cx="5400040" cy="4895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145" w14:textId="7F9B606B" w:rsidR="00423864" w:rsidRDefault="008A2F6B" w:rsidP="00423864">
      <w:pPr>
        <w:pStyle w:val="Kpalrs"/>
      </w:pPr>
      <w:r>
        <w:t>24</w:t>
      </w:r>
      <w:r w:rsidR="00423864">
        <w:t>. ábra: AppBar</w:t>
      </w:r>
    </w:p>
    <w:p w14:paraId="6E09ACB7" w14:textId="5E6A17F5" w:rsidR="00423864" w:rsidRDefault="00423864" w:rsidP="00423864">
      <w:r>
        <w:t xml:space="preserve">Az </w:t>
      </w:r>
      <w:proofErr w:type="spellStart"/>
      <w:r>
        <w:t>AppBar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-ban helyeztem el, így az összes oldalon elérhető és könnyen átnavigálhatunk vele a főbb oldalakra vagy kereshetünk a termékek közt. </w:t>
      </w:r>
    </w:p>
    <w:p w14:paraId="2725E7A6" w14:textId="374A47F2" w:rsidR="00423864" w:rsidRDefault="00423864" w:rsidP="00423864">
      <w:r>
        <w:t>Az elhelyezés</w:t>
      </w:r>
      <w:r w:rsidR="00283F99">
        <w:t xml:space="preserve"> egy </w:t>
      </w:r>
      <w:proofErr w:type="spellStart"/>
      <w:r w:rsidR="00283F99">
        <w:t>MatAppBarContainer</w:t>
      </w:r>
      <w:proofErr w:type="spellEnd"/>
      <w:r w:rsidR="00283F99">
        <w:t xml:space="preserve"> tag-</w:t>
      </w:r>
      <w:proofErr w:type="spellStart"/>
      <w:r w:rsidR="00283F99">
        <w:t>gel</w:t>
      </w:r>
      <w:proofErr w:type="spellEnd"/>
      <w:r w:rsidR="00283F99">
        <w:t xml:space="preserve"> kezdődik, ez biztosítja az AppBar helyét, a nevéből is mutatja, hogy ez lesz a tároló. Ezen belül helyezhető el maga a </w:t>
      </w:r>
      <w:proofErr w:type="spellStart"/>
      <w:r w:rsidR="00283F99">
        <w:t>MatAppBar</w:t>
      </w:r>
      <w:proofErr w:type="spellEnd"/>
      <w:r w:rsidR="00283F99">
        <w:t xml:space="preserve">, ami további sorokra osztható és azon belül szekciók hozhatók létre, ezzel könnyítve az elrendezést. </w:t>
      </w:r>
      <w:proofErr w:type="spellStart"/>
      <w:r w:rsidR="00283F99">
        <w:t>MatAppBar</w:t>
      </w:r>
      <w:proofErr w:type="spellEnd"/>
      <w:r w:rsidR="00283F99">
        <w:t xml:space="preserve"> után helyezhető el még az </w:t>
      </w:r>
      <w:proofErr w:type="spellStart"/>
      <w:r w:rsidR="00283F99">
        <w:t>AppBarContainer</w:t>
      </w:r>
      <w:proofErr w:type="spellEnd"/>
      <w:r w:rsidR="00283F99">
        <w:t xml:space="preserve">-en belül a </w:t>
      </w:r>
      <w:proofErr w:type="spellStart"/>
      <w:r w:rsidR="00283F99">
        <w:t>MatAppBarContent</w:t>
      </w:r>
      <w:proofErr w:type="spellEnd"/>
      <w:r w:rsidR="00283F99">
        <w:t>.</w:t>
      </w:r>
    </w:p>
    <w:p w14:paraId="5DF7ABF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37B6DB6B" w14:textId="7B76A60D" w:rsidR="00737CE9" w:rsidRDefault="00737CE9" w:rsidP="00423864">
      <w:r>
        <w:lastRenderedPageBreak/>
        <w:t>A HTML kódban ez az alábbi</w:t>
      </w:r>
      <w:r w:rsidR="006A5B99">
        <w:t xml:space="preserve"> </w:t>
      </w:r>
      <w:r>
        <w:t xml:space="preserve">módon néz ki: </w:t>
      </w:r>
    </w:p>
    <w:p w14:paraId="3D33E2A7" w14:textId="66AB40C7" w:rsidR="00283F99" w:rsidRPr="00283F99" w:rsidRDefault="00283F99" w:rsidP="00283F99">
      <w:pPr>
        <w:pStyle w:val="Kd"/>
      </w:pPr>
      <w:r w:rsidRPr="00283F99">
        <w:t>&lt;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0A8B04A0" w14:textId="3A4DF08B" w:rsidR="00283F99" w:rsidRPr="00283F99" w:rsidRDefault="00283F99" w:rsidP="00283F99">
      <w:pPr>
        <w:pStyle w:val="Kd"/>
      </w:pPr>
      <w:r>
        <w:tab/>
      </w:r>
      <w:r w:rsidRPr="00283F99">
        <w:t>&lt;</w:t>
      </w:r>
      <w:proofErr w:type="spellStart"/>
      <w:r w:rsidRPr="00283F99">
        <w:t>MatAppBar</w:t>
      </w:r>
      <w:proofErr w:type="spellEnd"/>
      <w:r w:rsidRPr="00283F99">
        <w:t xml:space="preserve"> Fixed="</w:t>
      </w:r>
      <w:proofErr w:type="spellStart"/>
      <w:r w:rsidRPr="00283F99">
        <w:t>true</w:t>
      </w:r>
      <w:proofErr w:type="spellEnd"/>
      <w:r w:rsidRPr="00283F99">
        <w:t>"&gt;</w:t>
      </w:r>
    </w:p>
    <w:p w14:paraId="123D2D71" w14:textId="5BBE93F9" w:rsidR="00283F99" w:rsidRPr="00283F99" w:rsidRDefault="00283F99" w:rsidP="00283F99">
      <w:pPr>
        <w:pStyle w:val="Kd"/>
      </w:pPr>
      <w:r>
        <w:tab/>
      </w:r>
      <w:r>
        <w:tab/>
      </w:r>
      <w:r w:rsidRPr="00283F99">
        <w:t>&lt;</w:t>
      </w:r>
      <w:proofErr w:type="spellStart"/>
      <w:r w:rsidRPr="00283F99">
        <w:t>MatAppBarRow</w:t>
      </w:r>
      <w:proofErr w:type="spellEnd"/>
      <w:r w:rsidRPr="00283F99">
        <w:t>&gt;</w:t>
      </w:r>
    </w:p>
    <w:p w14:paraId="1F75DC79" w14:textId="21EF9A59" w:rsidR="00283F99" w:rsidRPr="00283F99" w:rsidRDefault="00283F99" w:rsidP="00283F99">
      <w:pPr>
        <w:pStyle w:val="Kd"/>
      </w:pPr>
      <w:r>
        <w:tab/>
      </w:r>
      <w:r>
        <w:tab/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797CF4C" w14:textId="19877EDC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>
        <w:tab/>
      </w:r>
      <w:r w:rsidRPr="00283F99">
        <w:t>&lt;</w:t>
      </w:r>
      <w:proofErr w:type="spellStart"/>
      <w:r w:rsidRPr="00283F99">
        <w:t>MatAppBarTitle</w:t>
      </w:r>
      <w:proofErr w:type="spellEnd"/>
      <w:r w:rsidRPr="00283F99">
        <w:t>&gt;Oldal címe&lt;/</w:t>
      </w:r>
      <w:proofErr w:type="spellStart"/>
      <w:r w:rsidRPr="00283F99">
        <w:t>MatAppBarTitle</w:t>
      </w:r>
      <w:proofErr w:type="spellEnd"/>
      <w:r w:rsidRPr="00283F99">
        <w:t>&gt;</w:t>
      </w:r>
    </w:p>
    <w:p w14:paraId="65F85912" w14:textId="3C5780A9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37DE5CE" w14:textId="10CA8E39" w:rsid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 xml:space="preserve"> </w:t>
      </w:r>
      <w:proofErr w:type="spellStart"/>
      <w:r w:rsidRPr="00283F99">
        <w:t>Align</w:t>
      </w:r>
      <w:proofErr w:type="spellEnd"/>
      <w:r w:rsidRPr="00283F99">
        <w:t>="@</w:t>
      </w:r>
      <w:proofErr w:type="spellStart"/>
      <w:r w:rsidRPr="00283F99">
        <w:t>MatAppBarSectionAlign.End</w:t>
      </w:r>
      <w:proofErr w:type="spellEnd"/>
      <w:r w:rsidRPr="00283F99">
        <w:t>"&gt;</w:t>
      </w:r>
    </w:p>
    <w:p w14:paraId="45BEE09F" w14:textId="77979CCA" w:rsidR="00BE732C" w:rsidRPr="00283F99" w:rsidRDefault="00BE732C" w:rsidP="00283F99">
      <w:pPr>
        <w:pStyle w:val="Kd"/>
      </w:pPr>
      <w:r>
        <w:tab/>
      </w:r>
      <w:r>
        <w:tab/>
      </w:r>
      <w:r>
        <w:tab/>
      </w:r>
      <w:r>
        <w:tab/>
        <w:t>…</w:t>
      </w:r>
    </w:p>
    <w:p w14:paraId="0AEB2329" w14:textId="26A9E469" w:rsidR="00283F99" w:rsidRPr="00283F99" w:rsidRDefault="00283F99" w:rsidP="00283F99">
      <w:pPr>
        <w:pStyle w:val="Kd"/>
      </w:pPr>
      <w:r w:rsidRPr="00283F99">
        <w:t xml:space="preserve">               </w:t>
      </w:r>
      <w:r w:rsidR="00BE732C"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79B08DB8" w14:textId="4184F44C" w:rsidR="00283F99" w:rsidRPr="00283F99" w:rsidRDefault="00283F99" w:rsidP="00283F99">
      <w:pPr>
        <w:pStyle w:val="Kd"/>
      </w:pPr>
      <w:r w:rsidRPr="00283F99">
        <w:t xml:space="preserve">         </w:t>
      </w:r>
      <w:r w:rsidR="00BE732C">
        <w:tab/>
      </w:r>
      <w:r w:rsidRPr="00283F99">
        <w:t>&lt;/</w:t>
      </w:r>
      <w:proofErr w:type="spellStart"/>
      <w:r w:rsidRPr="00283F99">
        <w:t>MatAppBarRow</w:t>
      </w:r>
      <w:proofErr w:type="spellEnd"/>
      <w:r w:rsidRPr="00283F99">
        <w:t>&gt;</w:t>
      </w:r>
    </w:p>
    <w:p w14:paraId="0539C408" w14:textId="101F2D8E" w:rsidR="00283F99" w:rsidRPr="00283F99" w:rsidRDefault="00283F99" w:rsidP="00283F99">
      <w:pPr>
        <w:pStyle w:val="Kd"/>
      </w:pPr>
      <w:r w:rsidRPr="00283F99">
        <w:t xml:space="preserve">     </w:t>
      </w:r>
      <w:r w:rsidR="00BE732C">
        <w:rPr>
          <w:lang w:val="en-US"/>
        </w:rPr>
        <w:t>&lt;</w:t>
      </w:r>
      <w:r w:rsidRPr="00283F99">
        <w:t>/</w:t>
      </w:r>
      <w:proofErr w:type="spellStart"/>
      <w:r w:rsidRPr="00283F99">
        <w:t>MatAppBar</w:t>
      </w:r>
      <w:proofErr w:type="spellEnd"/>
      <w:r w:rsidRPr="00283F99">
        <w:t>&gt;</w:t>
      </w:r>
    </w:p>
    <w:p w14:paraId="07E2B417" w14:textId="5E812DF1" w:rsidR="00283F99" w:rsidRPr="00283F99" w:rsidRDefault="00283F99" w:rsidP="00283F99">
      <w:pPr>
        <w:pStyle w:val="Kd"/>
      </w:pPr>
      <w:r w:rsidRPr="00283F99">
        <w:t xml:space="preserve">     &lt;</w:t>
      </w:r>
      <w:proofErr w:type="spellStart"/>
      <w:r w:rsidRPr="00283F99">
        <w:t>MatAppBarContent</w:t>
      </w:r>
      <w:proofErr w:type="spellEnd"/>
      <w:r w:rsidRPr="00283F99">
        <w:t>&gt;</w:t>
      </w:r>
    </w:p>
    <w:p w14:paraId="331AAEA7" w14:textId="4F3D5938" w:rsidR="00283F99" w:rsidRPr="00283F99" w:rsidRDefault="00283F99" w:rsidP="00283F99">
      <w:pPr>
        <w:pStyle w:val="Kd"/>
      </w:pPr>
      <w:r w:rsidRPr="00283F99">
        <w:t xml:space="preserve">          </w:t>
      </w:r>
      <w:r w:rsidR="00BE732C">
        <w:tab/>
      </w:r>
      <w:r w:rsidR="00BE732C">
        <w:tab/>
        <w:t>…</w:t>
      </w:r>
    </w:p>
    <w:p w14:paraId="582AB9F1" w14:textId="08912D08" w:rsidR="00283F99" w:rsidRPr="00283F99" w:rsidRDefault="00BE732C" w:rsidP="00283F99">
      <w:pPr>
        <w:pStyle w:val="Kd"/>
      </w:pPr>
      <w:r>
        <w:tab/>
      </w:r>
      <w:r w:rsidR="00283F99" w:rsidRPr="00283F99">
        <w:t>&lt;/</w:t>
      </w:r>
      <w:proofErr w:type="spellStart"/>
      <w:r w:rsidR="00283F99" w:rsidRPr="00283F99">
        <w:t>MatAppBarContent</w:t>
      </w:r>
      <w:proofErr w:type="spellEnd"/>
      <w:r w:rsidR="00283F99" w:rsidRPr="00283F99">
        <w:t>&gt;</w:t>
      </w:r>
    </w:p>
    <w:p w14:paraId="2901C6B8" w14:textId="736185A3" w:rsidR="00283F99" w:rsidRPr="00283F99" w:rsidRDefault="00283F99" w:rsidP="00BE732C">
      <w:pPr>
        <w:pStyle w:val="Kd"/>
      </w:pPr>
      <w:r w:rsidRPr="00283F99">
        <w:t>&lt;/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44EB37E5" w14:textId="76AA555D" w:rsidR="00140742" w:rsidRDefault="00140742" w:rsidP="00140742">
      <w:pPr>
        <w:pStyle w:val="Cmsor3"/>
      </w:pPr>
      <w:bookmarkStart w:id="53" w:name="_Toc102139947"/>
      <w:r>
        <w:t>ButtonLink</w:t>
      </w:r>
      <w:bookmarkEnd w:id="53"/>
    </w:p>
    <w:p w14:paraId="182CA91C" w14:textId="284508FD" w:rsidR="00140742" w:rsidRDefault="005735AE" w:rsidP="00140742">
      <w:r>
        <w:t xml:space="preserve">A ButtonLink egy olyan gomb komponens, ami egyből magába foglalja, hogy valamilyen navigációs feladatot fog ellátni, tehát megnyomására egy másik oldalra navigálja a felhasználót. </w:t>
      </w:r>
      <w:r w:rsidR="00FA5B59">
        <w:t>Kinézhet egyszerű szövegként, de adható neki keret vagy egyéb módokon is formázható, teljes mértékben a fejlesztőre van bízva, alap esetben egyszer</w:t>
      </w:r>
      <w:r w:rsidR="006A5B99">
        <w:t>ű</w:t>
      </w:r>
      <w:r w:rsidR="00FA5B59">
        <w:t>, átszínezett szövegként jelenik meg a beállított téma színeitől függően.</w:t>
      </w:r>
    </w:p>
    <w:p w14:paraId="7B906BAB" w14:textId="406D1691" w:rsidR="00FA5B59" w:rsidRDefault="00FA5B59" w:rsidP="00FA5B59">
      <w:pPr>
        <w:pStyle w:val="Kp"/>
      </w:pPr>
      <w:r w:rsidRPr="00FA5B59">
        <w:rPr>
          <w:noProof/>
        </w:rPr>
        <w:drawing>
          <wp:inline distT="0" distB="0" distL="0" distR="0" wp14:anchorId="1656B673" wp14:editId="17A21785">
            <wp:extent cx="1886213" cy="752580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CEE" w14:textId="2275863C" w:rsidR="00FA5B59" w:rsidRDefault="008A2F6B" w:rsidP="00FA5B59">
      <w:pPr>
        <w:pStyle w:val="Kpalrs"/>
      </w:pPr>
      <w:r>
        <w:t>25</w:t>
      </w:r>
      <w:r w:rsidR="00FA5B59">
        <w:t>. ábra: ButtonLink</w:t>
      </w:r>
    </w:p>
    <w:p w14:paraId="5A9B15BF" w14:textId="5FDC0950" w:rsidR="00FA5B59" w:rsidRDefault="004C469B" w:rsidP="00FA5B59">
      <w:r>
        <w:t>ButtonLink-</w:t>
      </w:r>
      <w:proofErr w:type="spellStart"/>
      <w:r>
        <w:t>et</w:t>
      </w:r>
      <w:proofErr w:type="spellEnd"/>
      <w:r>
        <w:t xml:space="preserve"> a Login felületen használtam, hiszen itt volt olyan lehetőség, hogy ha a felhasználó még nem rendelkezik fiókkal, akkor átirányíttassa magát a regisztrációs felületre. </w:t>
      </w:r>
    </w:p>
    <w:p w14:paraId="175E3E99" w14:textId="626985B9" w:rsidR="004C469B" w:rsidRDefault="004C469B" w:rsidP="00FA5B59">
      <w:r>
        <w:t xml:space="preserve">Elhelyezése A </w:t>
      </w:r>
      <w:proofErr w:type="spellStart"/>
      <w:r>
        <w:t>MatButtonLink</w:t>
      </w:r>
      <w:proofErr w:type="spellEnd"/>
      <w:r>
        <w:t xml:space="preserve"> tag-</w:t>
      </w:r>
      <w:proofErr w:type="spellStart"/>
      <w:r>
        <w:t>gel</w:t>
      </w:r>
      <w:proofErr w:type="spellEnd"/>
      <w:r>
        <w:t xml:space="preserve"> lehetséges, ezen belül pedig a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beállításával adható meg az útvonal, hogy hova irányítson tovább a gomb megnyomása. A gomb felirata a nyitó és záró tag-ek közt adható meg.</w:t>
      </w:r>
    </w:p>
    <w:p w14:paraId="053BF85B" w14:textId="664E5E05" w:rsidR="004C469B" w:rsidRPr="004C469B" w:rsidRDefault="004C469B" w:rsidP="004C469B">
      <w:pPr>
        <w:pStyle w:val="Kd"/>
      </w:pPr>
      <w:r w:rsidRPr="004C469B">
        <w:t xml:space="preserve">    &lt;</w:t>
      </w:r>
      <w:proofErr w:type="spellStart"/>
      <w:r w:rsidRPr="004C469B">
        <w:t>MatButtonLink</w:t>
      </w:r>
      <w:proofErr w:type="spellEnd"/>
      <w:r w:rsidRPr="004C469B">
        <w:t xml:space="preserve"> </w:t>
      </w:r>
      <w:proofErr w:type="spellStart"/>
      <w:r w:rsidRPr="004C469B">
        <w:t>Href</w:t>
      </w:r>
      <w:proofErr w:type="spellEnd"/>
      <w:r w:rsidRPr="004C469B">
        <w:t>="/</w:t>
      </w:r>
      <w:proofErr w:type="spellStart"/>
      <w:r>
        <w:t>masik_oldal</w:t>
      </w:r>
      <w:proofErr w:type="spellEnd"/>
      <w:r w:rsidRPr="004C469B">
        <w:t xml:space="preserve"> "&gt;</w:t>
      </w:r>
      <w:r>
        <w:t>Felirat</w:t>
      </w:r>
      <w:r w:rsidRPr="004C469B">
        <w:t>&lt;/</w:t>
      </w:r>
      <w:proofErr w:type="spellStart"/>
      <w:r w:rsidRPr="004C469B">
        <w:t>MatButtonLink</w:t>
      </w:r>
      <w:proofErr w:type="spellEnd"/>
      <w:r w:rsidRPr="004C469B">
        <w:t>&gt;</w:t>
      </w:r>
    </w:p>
    <w:p w14:paraId="7A103F9D" w14:textId="77777777" w:rsidR="004C469B" w:rsidRPr="00FA5B59" w:rsidRDefault="004C469B" w:rsidP="00FA5B59"/>
    <w:p w14:paraId="1B7A85EF" w14:textId="77777777" w:rsidR="00FA5B59" w:rsidRPr="00FA5B59" w:rsidRDefault="00FA5B59" w:rsidP="00FA5B59"/>
    <w:p w14:paraId="4F10FC53" w14:textId="046068D9" w:rsidR="00706E43" w:rsidRDefault="00706E43" w:rsidP="00706E43">
      <w:pPr>
        <w:pStyle w:val="Cmsor2"/>
      </w:pPr>
      <w:bookmarkStart w:id="54" w:name="_Toc102139948"/>
      <w:r>
        <w:lastRenderedPageBreak/>
        <w:t>Táblázatok</w:t>
      </w:r>
      <w:bookmarkEnd w:id="54"/>
    </w:p>
    <w:p w14:paraId="01A2FFDD" w14:textId="2B5E8FF7" w:rsidR="00140742" w:rsidRDefault="00140742" w:rsidP="00140742">
      <w:pPr>
        <w:pStyle w:val="Cmsor3"/>
      </w:pPr>
      <w:bookmarkStart w:id="55" w:name="_Toc102139949"/>
      <w:proofErr w:type="spellStart"/>
      <w:r>
        <w:t>Table</w:t>
      </w:r>
      <w:bookmarkEnd w:id="55"/>
      <w:proofErr w:type="spellEnd"/>
    </w:p>
    <w:p w14:paraId="3B34854C" w14:textId="79C5CD59" w:rsidR="00140742" w:rsidRDefault="004C469B" w:rsidP="00140742">
      <w:r>
        <w:t xml:space="preserve">A </w:t>
      </w:r>
      <w:proofErr w:type="spellStart"/>
      <w:r>
        <w:t>Table</w:t>
      </w:r>
      <w:proofErr w:type="spellEnd"/>
      <w:r>
        <w:t xml:space="preserve"> komponens egy táblázatmegjelenítő eszköze a </w:t>
      </w:r>
      <w:proofErr w:type="spellStart"/>
      <w:r>
        <w:t>MatBlazor</w:t>
      </w:r>
      <w:proofErr w:type="spellEnd"/>
      <w:r>
        <w:t xml:space="preserve"> komponenskönyvtárnak</w:t>
      </w:r>
      <w:r w:rsidR="00903A5B">
        <w:t xml:space="preserve">, beállíthatók a fejléc szövegei és a sorokba kerülő adatok. Ezen kívül lehetőség van még a komponensen belül rendezések megadására saját függvényekkel vagy a sorok kiválaszthatóvá tételére. </w:t>
      </w:r>
      <w:r w:rsidR="0017698B">
        <w:t>A</w:t>
      </w:r>
      <w:r w:rsidR="00903A5B">
        <w:t xml:space="preserve">z elemek lapozhatóvá tételéhez rendelkezésre áll egy elrejthető vagy megjeleníthető lapozó eszköz a táblázat alatt, de még a </w:t>
      </w:r>
      <w:proofErr w:type="spellStart"/>
      <w:r w:rsidR="00903A5B">
        <w:t>Table</w:t>
      </w:r>
      <w:proofErr w:type="spellEnd"/>
      <w:r w:rsidR="00903A5B">
        <w:t xml:space="preserve"> komponensen belül. </w:t>
      </w:r>
    </w:p>
    <w:p w14:paraId="1A0BBB65" w14:textId="33E55C1A" w:rsidR="00903A5B" w:rsidRDefault="00903A5B" w:rsidP="00903A5B">
      <w:pPr>
        <w:pStyle w:val="Kp"/>
      </w:pPr>
      <w:r w:rsidRPr="00903A5B">
        <w:rPr>
          <w:noProof/>
        </w:rPr>
        <w:drawing>
          <wp:inline distT="0" distB="0" distL="0" distR="0" wp14:anchorId="5926D09D" wp14:editId="411DEBA1">
            <wp:extent cx="3010320" cy="2724530"/>
            <wp:effectExtent l="0" t="0" r="0" b="0"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868" w14:textId="328F9C5B" w:rsidR="00903A5B" w:rsidRDefault="008A2F6B" w:rsidP="00903A5B">
      <w:pPr>
        <w:pStyle w:val="Kpalrs"/>
      </w:pPr>
      <w:r>
        <w:t>26</w:t>
      </w:r>
      <w:r w:rsidR="00903A5B">
        <w:t xml:space="preserve">. ábra: </w:t>
      </w:r>
      <w:proofErr w:type="spellStart"/>
      <w:r w:rsidR="00F44E98">
        <w:t>Table</w:t>
      </w:r>
      <w:proofErr w:type="spellEnd"/>
    </w:p>
    <w:p w14:paraId="549B8029" w14:textId="7FE103FE" w:rsidR="00F44E98" w:rsidRDefault="00F44E98" w:rsidP="00F44E98">
      <w:r>
        <w:t xml:space="preserve">Táblázatot a </w:t>
      </w:r>
      <w:proofErr w:type="spellStart"/>
      <w:r>
        <w:t>Product</w:t>
      </w:r>
      <w:proofErr w:type="spellEnd"/>
      <w:r>
        <w:t xml:space="preserve"> felületen alkalmaztam az allergének megjelenítésére. Az egyik oszlop tartalmazza az allergének nevét, a másik pedig egy igaz vagy hamis értéket, hogy a termék tartalmazza-e az adott allergént.</w:t>
      </w:r>
    </w:p>
    <w:p w14:paraId="76631916" w14:textId="018D26D5" w:rsidR="00F44E98" w:rsidRDefault="00F44E98" w:rsidP="00F44E98">
      <w:r>
        <w:t xml:space="preserve">A táblázat beépítéséhez egy </w:t>
      </w:r>
      <w:proofErr w:type="spellStart"/>
      <w:r>
        <w:t>MatTable</w:t>
      </w:r>
      <w:proofErr w:type="spellEnd"/>
      <w:r>
        <w:t xml:space="preserve"> komponens elhelyezésére van szükség a HTML kódban. Ezen belül szükséges megadni az </w:t>
      </w:r>
      <w:proofErr w:type="spellStart"/>
      <w:r>
        <w:t>Items</w:t>
      </w:r>
      <w:proofErr w:type="spellEnd"/>
      <w:r>
        <w:t xml:space="preserve"> </w:t>
      </w:r>
      <w:proofErr w:type="spellStart"/>
      <w:proofErr w:type="gramStart"/>
      <w:r>
        <w:t>property</w:t>
      </w:r>
      <w:proofErr w:type="spellEnd"/>
      <w:r>
        <w:t>-t</w:t>
      </w:r>
      <w:proofErr w:type="gramEnd"/>
      <w:r>
        <w:t xml:space="preserve"> ami a táblázatban szereplő objektumok listáját jelenti. Ezután a táblázaton belül megadjuk a </w:t>
      </w:r>
      <w:proofErr w:type="spellStart"/>
      <w:r>
        <w:t>MatTableHeader</w:t>
      </w:r>
      <w:proofErr w:type="spellEnd"/>
      <w:r>
        <w:t xml:space="preserve"> tag-ben a fejléc elemeit, majd a </w:t>
      </w:r>
      <w:proofErr w:type="spellStart"/>
      <w:r>
        <w:t>MatTableRow</w:t>
      </w:r>
      <w:proofErr w:type="spellEnd"/>
      <w:r>
        <w:t xml:space="preserve"> tag-ben, hogy az egyes sorokat milyen elemekkel töltse fel oszloponként </w:t>
      </w:r>
      <w:r w:rsidR="000F029E">
        <w:t xml:space="preserve">az </w:t>
      </w:r>
      <w:proofErr w:type="spellStart"/>
      <w:r w:rsidR="000F029E">
        <w:t>Items</w:t>
      </w:r>
      <w:proofErr w:type="spellEnd"/>
      <w:r w:rsidR="000F029E">
        <w:t xml:space="preserve"> </w:t>
      </w:r>
      <w:proofErr w:type="spellStart"/>
      <w:r w:rsidR="000F029E">
        <w:t>property</w:t>
      </w:r>
      <w:proofErr w:type="spellEnd"/>
      <w:r w:rsidR="000F029E">
        <w:t>-ben megadott objektumok alapján</w:t>
      </w:r>
      <w:r>
        <w:t>.</w:t>
      </w:r>
    </w:p>
    <w:p w14:paraId="3876E931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F1775C6" w14:textId="0A88AD8E" w:rsidR="00737CE9" w:rsidRDefault="00737CE9" w:rsidP="00F44E98">
      <w:r>
        <w:lastRenderedPageBreak/>
        <w:t xml:space="preserve">A HTML kódban ez az alábbi </w:t>
      </w:r>
      <w:proofErr w:type="spellStart"/>
      <w:r>
        <w:t>múdon</w:t>
      </w:r>
      <w:proofErr w:type="spellEnd"/>
      <w:r>
        <w:t xml:space="preserve"> néz ki:</w:t>
      </w:r>
    </w:p>
    <w:p w14:paraId="1BA0EAB9" w14:textId="77777777" w:rsidR="00F44E98" w:rsidRPr="00F44E98" w:rsidRDefault="00F44E98" w:rsidP="00F44E98">
      <w:pPr>
        <w:pStyle w:val="Kd"/>
      </w:pPr>
      <w:r w:rsidRPr="00F44E98">
        <w:t>&lt;</w:t>
      </w:r>
      <w:proofErr w:type="spellStart"/>
      <w:r w:rsidRPr="00F44E98">
        <w:t>MatTable</w:t>
      </w:r>
      <w:proofErr w:type="spellEnd"/>
      <w:r w:rsidRPr="00F44E98">
        <w:t xml:space="preserve"> </w:t>
      </w:r>
      <w:proofErr w:type="spellStart"/>
      <w:r w:rsidRPr="00F44E98">
        <w:t>Items</w:t>
      </w:r>
      <w:proofErr w:type="spellEnd"/>
      <w:r w:rsidRPr="00F44E98">
        <w:t>="@</w:t>
      </w:r>
      <w:proofErr w:type="spellStart"/>
      <w:r w:rsidRPr="00F44E98">
        <w:t>allergens</w:t>
      </w:r>
      <w:proofErr w:type="spellEnd"/>
      <w:r w:rsidRPr="00F44E98">
        <w:t xml:space="preserve">" </w:t>
      </w:r>
      <w:proofErr w:type="spellStart"/>
      <w:r w:rsidRPr="00F44E98">
        <w:t>ShowPaging</w:t>
      </w:r>
      <w:proofErr w:type="spellEnd"/>
      <w:r w:rsidRPr="00F44E98">
        <w:t>="</w:t>
      </w:r>
      <w:proofErr w:type="spellStart"/>
      <w:r w:rsidRPr="00F44E98">
        <w:t>false</w:t>
      </w:r>
      <w:proofErr w:type="spellEnd"/>
      <w:r w:rsidRPr="00F44E98">
        <w:t>"&gt;</w:t>
      </w:r>
    </w:p>
    <w:p w14:paraId="07596AF1" w14:textId="5CBAC54E" w:rsidR="00F44E98" w:rsidRPr="00F44E98" w:rsidRDefault="00F44E98" w:rsidP="00F44E98">
      <w:pPr>
        <w:pStyle w:val="Kd"/>
      </w:pPr>
      <w:r>
        <w:tab/>
      </w:r>
      <w:r w:rsidRPr="00F44E98">
        <w:t>&lt;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0C6847B7" w14:textId="016C5258" w:rsidR="00F44E98" w:rsidRPr="00F44E98" w:rsidRDefault="00F44E98" w:rsidP="00F44E98">
      <w:pPr>
        <w:pStyle w:val="Kd"/>
      </w:pPr>
      <w:r w:rsidRPr="00F44E98">
        <w:t xml:space="preserve">     </w:t>
      </w:r>
      <w:r>
        <w:tab/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r w:rsidR="000F029E">
        <w:t>első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1793F8BF" w14:textId="6DF99979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proofErr w:type="spellStart"/>
      <w:r w:rsidR="000F029E">
        <w:t>másodil</w:t>
      </w:r>
      <w:proofErr w:type="spellEnd"/>
      <w:r w:rsidR="000F029E">
        <w:t xml:space="preserve">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22BA72E2" w14:textId="6B0769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65D6041E" w14:textId="166D062F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</w:t>
      </w:r>
      <w:proofErr w:type="spellStart"/>
      <w:r w:rsidRPr="00F44E98">
        <w:t>MatTableRow</w:t>
      </w:r>
      <w:proofErr w:type="spellEnd"/>
      <w:r w:rsidRPr="00F44E98">
        <w:t>&gt;</w:t>
      </w:r>
    </w:p>
    <w:p w14:paraId="5E68DFB1" w14:textId="3C75477A" w:rsidR="00F44E98" w:rsidRPr="00F44E98" w:rsidRDefault="00F44E98" w:rsidP="00F44E98">
      <w:pPr>
        <w:pStyle w:val="Kd"/>
      </w:pPr>
      <w:r w:rsidRPr="00F44E98">
        <w:t xml:space="preserve">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context.</w:t>
      </w:r>
      <w:r w:rsidR="000F029E">
        <w:t>&lt;</w:t>
      </w:r>
      <w:proofErr w:type="gramEnd"/>
      <w:r w:rsidR="000F029E">
        <w:t>első_megjelenítendő_adat&gt;</w:t>
      </w:r>
      <w:r w:rsidRPr="00F44E98">
        <w:t>&lt;/td&gt;</w:t>
      </w:r>
    </w:p>
    <w:p w14:paraId="785A7F9C" w14:textId="0CD2415D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</w:t>
      </w:r>
      <w:r w:rsidR="000F029E" w:rsidRPr="00F44E98">
        <w:t>.</w:t>
      </w:r>
      <w:r w:rsidR="000F029E">
        <w:t>&lt;</w:t>
      </w:r>
      <w:proofErr w:type="gramEnd"/>
      <w:r w:rsidR="000F029E">
        <w:t>második_megjelenítendő_adat&gt;</w:t>
      </w:r>
      <w:r w:rsidRPr="00F44E98">
        <w:t>&lt;/td&gt;</w:t>
      </w:r>
    </w:p>
    <w:p w14:paraId="42DE7C9B" w14:textId="2DFF28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MatTableRow</w:t>
      </w:r>
      <w:proofErr w:type="spellEnd"/>
      <w:r w:rsidRPr="00F44E98">
        <w:t>&gt;</w:t>
      </w:r>
    </w:p>
    <w:p w14:paraId="1D940902" w14:textId="0611DEDD" w:rsidR="007F5DF1" w:rsidRPr="004D1089" w:rsidRDefault="00F44E98" w:rsidP="006D3AE1">
      <w:pPr>
        <w:pStyle w:val="Kd"/>
      </w:pPr>
      <w:r w:rsidRPr="00F44E98">
        <w:t>&lt;/</w:t>
      </w:r>
      <w:proofErr w:type="spellStart"/>
      <w:r w:rsidRPr="00F44E98">
        <w:t>MatTable</w:t>
      </w:r>
      <w:proofErr w:type="spellEnd"/>
      <w:r w:rsidRPr="00F44E98">
        <w:t>&gt;</w:t>
      </w:r>
    </w:p>
    <w:sectPr w:rsidR="007F5DF1" w:rsidRPr="004D1089" w:rsidSect="00D23BFC">
      <w:headerReference w:type="even" r:id="rId36"/>
      <w:footerReference w:type="default" r:id="rId3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AC45B" w14:textId="77777777" w:rsidR="005D23D7" w:rsidRDefault="005D23D7">
      <w:r>
        <w:separator/>
      </w:r>
    </w:p>
  </w:endnote>
  <w:endnote w:type="continuationSeparator" w:id="0">
    <w:p w14:paraId="72B54297" w14:textId="77777777" w:rsidR="005D23D7" w:rsidRDefault="005D2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8C07A" w14:textId="77777777" w:rsidR="005D23D7" w:rsidRDefault="005D23D7">
      <w:r>
        <w:separator/>
      </w:r>
    </w:p>
  </w:footnote>
  <w:footnote w:type="continuationSeparator" w:id="0">
    <w:p w14:paraId="71A415AE" w14:textId="77777777" w:rsidR="005D23D7" w:rsidRDefault="005D23D7">
      <w:r>
        <w:continuationSeparator/>
      </w:r>
    </w:p>
  </w:footnote>
  <w:footnote w:id="1">
    <w:p w14:paraId="78538D4F" w14:textId="77777777" w:rsidR="00045557" w:rsidRDefault="00045557" w:rsidP="00045557">
      <w:pPr>
        <w:pStyle w:val="Lbjegyzetszveg"/>
      </w:pPr>
      <w:r>
        <w:rPr>
          <w:rStyle w:val="Lbjegyzet-hivatkozs"/>
        </w:rPr>
        <w:footnoteRef/>
      </w:r>
      <w:r>
        <w:t xml:space="preserve"> Az itt megtalálható ikonok listája az alábbi linken érhető el: </w:t>
      </w:r>
      <w:hyperlink r:id="rId1" w:history="1">
        <w:r w:rsidRPr="00045557">
          <w:rPr>
            <w:rStyle w:val="Hiperhivatkozs"/>
          </w:rPr>
          <w:t>https://www.matblazor.com/Icon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4A5567"/>
    <w:multiLevelType w:val="hybridMultilevel"/>
    <w:tmpl w:val="180AB7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791491"/>
    <w:multiLevelType w:val="hybridMultilevel"/>
    <w:tmpl w:val="E6F6239E"/>
    <w:lvl w:ilvl="0" w:tplc="2530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8121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4D729D"/>
    <w:multiLevelType w:val="hybridMultilevel"/>
    <w:tmpl w:val="AB0A3240"/>
    <w:lvl w:ilvl="0" w:tplc="C0D06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880932"/>
    <w:multiLevelType w:val="hybridMultilevel"/>
    <w:tmpl w:val="60AAF8FE"/>
    <w:lvl w:ilvl="0" w:tplc="2798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109734743">
    <w:abstractNumId w:val="10"/>
  </w:num>
  <w:num w:numId="2" w16cid:durableId="1511992340">
    <w:abstractNumId w:val="43"/>
  </w:num>
  <w:num w:numId="3" w16cid:durableId="1144395350">
    <w:abstractNumId w:val="18"/>
  </w:num>
  <w:num w:numId="4" w16cid:durableId="1744720008">
    <w:abstractNumId w:val="30"/>
  </w:num>
  <w:num w:numId="5" w16cid:durableId="1624072457">
    <w:abstractNumId w:val="32"/>
  </w:num>
  <w:num w:numId="6" w16cid:durableId="943225482">
    <w:abstractNumId w:val="33"/>
  </w:num>
  <w:num w:numId="7" w16cid:durableId="1146438568">
    <w:abstractNumId w:val="25"/>
  </w:num>
  <w:num w:numId="8" w16cid:durableId="1605266435">
    <w:abstractNumId w:val="16"/>
  </w:num>
  <w:num w:numId="9" w16cid:durableId="478114932">
    <w:abstractNumId w:val="27"/>
  </w:num>
  <w:num w:numId="10" w16cid:durableId="756681999">
    <w:abstractNumId w:val="47"/>
  </w:num>
  <w:num w:numId="11" w16cid:durableId="871186115">
    <w:abstractNumId w:val="28"/>
  </w:num>
  <w:num w:numId="12" w16cid:durableId="1515143015">
    <w:abstractNumId w:val="40"/>
  </w:num>
  <w:num w:numId="13" w16cid:durableId="79062613">
    <w:abstractNumId w:val="9"/>
  </w:num>
  <w:num w:numId="14" w16cid:durableId="1468818367">
    <w:abstractNumId w:val="7"/>
  </w:num>
  <w:num w:numId="15" w16cid:durableId="823744510">
    <w:abstractNumId w:val="6"/>
  </w:num>
  <w:num w:numId="16" w16cid:durableId="731385521">
    <w:abstractNumId w:val="5"/>
  </w:num>
  <w:num w:numId="17" w16cid:durableId="1704401415">
    <w:abstractNumId w:val="4"/>
  </w:num>
  <w:num w:numId="18" w16cid:durableId="742141305">
    <w:abstractNumId w:val="8"/>
  </w:num>
  <w:num w:numId="19" w16cid:durableId="1020934416">
    <w:abstractNumId w:val="3"/>
  </w:num>
  <w:num w:numId="20" w16cid:durableId="1184202705">
    <w:abstractNumId w:val="2"/>
  </w:num>
  <w:num w:numId="21" w16cid:durableId="1417362962">
    <w:abstractNumId w:val="1"/>
  </w:num>
  <w:num w:numId="22" w16cid:durableId="1162283088">
    <w:abstractNumId w:val="0"/>
  </w:num>
  <w:num w:numId="23" w16cid:durableId="127287095">
    <w:abstractNumId w:val="12"/>
  </w:num>
  <w:num w:numId="24" w16cid:durableId="1149443140">
    <w:abstractNumId w:val="24"/>
  </w:num>
  <w:num w:numId="25" w16cid:durableId="1938520698">
    <w:abstractNumId w:val="13"/>
  </w:num>
  <w:num w:numId="26" w16cid:durableId="699210096">
    <w:abstractNumId w:val="22"/>
  </w:num>
  <w:num w:numId="27" w16cid:durableId="1592853259">
    <w:abstractNumId w:val="37"/>
  </w:num>
  <w:num w:numId="28" w16cid:durableId="1115096376">
    <w:abstractNumId w:val="19"/>
  </w:num>
  <w:num w:numId="29" w16cid:durableId="2110612626">
    <w:abstractNumId w:val="29"/>
  </w:num>
  <w:num w:numId="30" w16cid:durableId="1346403820">
    <w:abstractNumId w:val="45"/>
  </w:num>
  <w:num w:numId="31" w16cid:durableId="586571578">
    <w:abstractNumId w:val="44"/>
  </w:num>
  <w:num w:numId="32" w16cid:durableId="110756894">
    <w:abstractNumId w:val="39"/>
  </w:num>
  <w:num w:numId="33" w16cid:durableId="1252549617">
    <w:abstractNumId w:val="15"/>
  </w:num>
  <w:num w:numId="34" w16cid:durableId="1329939123">
    <w:abstractNumId w:val="42"/>
  </w:num>
  <w:num w:numId="35" w16cid:durableId="620502801">
    <w:abstractNumId w:val="46"/>
  </w:num>
  <w:num w:numId="36" w16cid:durableId="1971401036">
    <w:abstractNumId w:val="14"/>
  </w:num>
  <w:num w:numId="37" w16cid:durableId="435176864">
    <w:abstractNumId w:val="26"/>
  </w:num>
  <w:num w:numId="38" w16cid:durableId="1069575651">
    <w:abstractNumId w:val="23"/>
  </w:num>
  <w:num w:numId="39" w16cid:durableId="103115338">
    <w:abstractNumId w:val="31"/>
  </w:num>
  <w:num w:numId="40" w16cid:durableId="1471898545">
    <w:abstractNumId w:val="20"/>
  </w:num>
  <w:num w:numId="41" w16cid:durableId="1992559320">
    <w:abstractNumId w:val="17"/>
  </w:num>
  <w:num w:numId="42" w16cid:durableId="384259943">
    <w:abstractNumId w:val="11"/>
  </w:num>
  <w:num w:numId="43" w16cid:durableId="1317299813">
    <w:abstractNumId w:val="36"/>
  </w:num>
  <w:num w:numId="44" w16cid:durableId="1828666383">
    <w:abstractNumId w:val="35"/>
  </w:num>
  <w:num w:numId="45" w16cid:durableId="1185022132">
    <w:abstractNumId w:val="38"/>
  </w:num>
  <w:num w:numId="46" w16cid:durableId="107895130">
    <w:abstractNumId w:val="21"/>
  </w:num>
  <w:num w:numId="47" w16cid:durableId="817497580">
    <w:abstractNumId w:val="34"/>
  </w:num>
  <w:num w:numId="48" w16cid:durableId="1057974693">
    <w:abstractNumId w:val="4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22661"/>
    <w:rsid w:val="00024A00"/>
    <w:rsid w:val="0003623B"/>
    <w:rsid w:val="00042939"/>
    <w:rsid w:val="00045557"/>
    <w:rsid w:val="000531E2"/>
    <w:rsid w:val="00055071"/>
    <w:rsid w:val="00056645"/>
    <w:rsid w:val="00060C2B"/>
    <w:rsid w:val="00064A8C"/>
    <w:rsid w:val="00064E7F"/>
    <w:rsid w:val="0008185D"/>
    <w:rsid w:val="000A3B32"/>
    <w:rsid w:val="000A7483"/>
    <w:rsid w:val="000B53E0"/>
    <w:rsid w:val="000E60FC"/>
    <w:rsid w:val="000F029E"/>
    <w:rsid w:val="000F3EA7"/>
    <w:rsid w:val="000F4BAD"/>
    <w:rsid w:val="00100F48"/>
    <w:rsid w:val="00140742"/>
    <w:rsid w:val="00142588"/>
    <w:rsid w:val="001509CA"/>
    <w:rsid w:val="00151A15"/>
    <w:rsid w:val="001522F2"/>
    <w:rsid w:val="00153800"/>
    <w:rsid w:val="001638C4"/>
    <w:rsid w:val="00171054"/>
    <w:rsid w:val="0017698B"/>
    <w:rsid w:val="00180A01"/>
    <w:rsid w:val="001915D9"/>
    <w:rsid w:val="001A57BC"/>
    <w:rsid w:val="001C7A6A"/>
    <w:rsid w:val="001E0DA1"/>
    <w:rsid w:val="00202BBF"/>
    <w:rsid w:val="00203E00"/>
    <w:rsid w:val="002102C3"/>
    <w:rsid w:val="00223FE8"/>
    <w:rsid w:val="00225F65"/>
    <w:rsid w:val="00227347"/>
    <w:rsid w:val="00241BAF"/>
    <w:rsid w:val="0024459F"/>
    <w:rsid w:val="002601DE"/>
    <w:rsid w:val="0026107F"/>
    <w:rsid w:val="00267677"/>
    <w:rsid w:val="00283F99"/>
    <w:rsid w:val="002841F9"/>
    <w:rsid w:val="00292FA0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277ED"/>
    <w:rsid w:val="00342E79"/>
    <w:rsid w:val="00350AEC"/>
    <w:rsid w:val="0037381F"/>
    <w:rsid w:val="00381B54"/>
    <w:rsid w:val="00382C10"/>
    <w:rsid w:val="0038445C"/>
    <w:rsid w:val="003860E4"/>
    <w:rsid w:val="00391289"/>
    <w:rsid w:val="003A0623"/>
    <w:rsid w:val="003A4CDB"/>
    <w:rsid w:val="003B77D0"/>
    <w:rsid w:val="003E2ECB"/>
    <w:rsid w:val="003E70B1"/>
    <w:rsid w:val="003F5425"/>
    <w:rsid w:val="00402821"/>
    <w:rsid w:val="004032D8"/>
    <w:rsid w:val="004057F9"/>
    <w:rsid w:val="00410924"/>
    <w:rsid w:val="00423864"/>
    <w:rsid w:val="00424E06"/>
    <w:rsid w:val="004250E5"/>
    <w:rsid w:val="0043104B"/>
    <w:rsid w:val="00463BC0"/>
    <w:rsid w:val="004661B9"/>
    <w:rsid w:val="0048395A"/>
    <w:rsid w:val="004851C7"/>
    <w:rsid w:val="00485F1C"/>
    <w:rsid w:val="0049024E"/>
    <w:rsid w:val="00491D1C"/>
    <w:rsid w:val="004A02E6"/>
    <w:rsid w:val="004B269B"/>
    <w:rsid w:val="004B4D18"/>
    <w:rsid w:val="004C469B"/>
    <w:rsid w:val="004D1089"/>
    <w:rsid w:val="004D58CA"/>
    <w:rsid w:val="004E417C"/>
    <w:rsid w:val="00502632"/>
    <w:rsid w:val="00502A30"/>
    <w:rsid w:val="00504E00"/>
    <w:rsid w:val="00506C99"/>
    <w:rsid w:val="005135F6"/>
    <w:rsid w:val="00526A1B"/>
    <w:rsid w:val="005334AD"/>
    <w:rsid w:val="005342E0"/>
    <w:rsid w:val="00534866"/>
    <w:rsid w:val="00546E40"/>
    <w:rsid w:val="005524FC"/>
    <w:rsid w:val="005572E5"/>
    <w:rsid w:val="00563521"/>
    <w:rsid w:val="00570D18"/>
    <w:rsid w:val="005735AE"/>
    <w:rsid w:val="00576495"/>
    <w:rsid w:val="00580EFB"/>
    <w:rsid w:val="0058258D"/>
    <w:rsid w:val="005A45E5"/>
    <w:rsid w:val="005A6359"/>
    <w:rsid w:val="005C1461"/>
    <w:rsid w:val="005D23D7"/>
    <w:rsid w:val="005D3443"/>
    <w:rsid w:val="005D7E08"/>
    <w:rsid w:val="005E01E0"/>
    <w:rsid w:val="006034C7"/>
    <w:rsid w:val="00616387"/>
    <w:rsid w:val="00620E4D"/>
    <w:rsid w:val="0062185B"/>
    <w:rsid w:val="00622C2C"/>
    <w:rsid w:val="006236AB"/>
    <w:rsid w:val="00624235"/>
    <w:rsid w:val="00630A92"/>
    <w:rsid w:val="00630D17"/>
    <w:rsid w:val="0063585C"/>
    <w:rsid w:val="00640573"/>
    <w:rsid w:val="00641018"/>
    <w:rsid w:val="006459E6"/>
    <w:rsid w:val="00650C7C"/>
    <w:rsid w:val="00652771"/>
    <w:rsid w:val="00670E93"/>
    <w:rsid w:val="00675281"/>
    <w:rsid w:val="00680F82"/>
    <w:rsid w:val="00681E99"/>
    <w:rsid w:val="00683013"/>
    <w:rsid w:val="0068415F"/>
    <w:rsid w:val="00692605"/>
    <w:rsid w:val="006A1B7F"/>
    <w:rsid w:val="006A5B99"/>
    <w:rsid w:val="006A70C0"/>
    <w:rsid w:val="006B299D"/>
    <w:rsid w:val="006D2E67"/>
    <w:rsid w:val="006D32C3"/>
    <w:rsid w:val="006D338C"/>
    <w:rsid w:val="006D3AE1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37CE9"/>
    <w:rsid w:val="00742199"/>
    <w:rsid w:val="00756D62"/>
    <w:rsid w:val="00760D6A"/>
    <w:rsid w:val="00773DB8"/>
    <w:rsid w:val="0078379A"/>
    <w:rsid w:val="00783B2D"/>
    <w:rsid w:val="00790ACB"/>
    <w:rsid w:val="00792ECA"/>
    <w:rsid w:val="007A4F61"/>
    <w:rsid w:val="007B5CF7"/>
    <w:rsid w:val="007D1E92"/>
    <w:rsid w:val="007D48A9"/>
    <w:rsid w:val="007D687B"/>
    <w:rsid w:val="007F5DF1"/>
    <w:rsid w:val="00807072"/>
    <w:rsid w:val="00814CFA"/>
    <w:rsid w:val="00816BCB"/>
    <w:rsid w:val="0082046C"/>
    <w:rsid w:val="00843159"/>
    <w:rsid w:val="00847252"/>
    <w:rsid w:val="00854BDC"/>
    <w:rsid w:val="00855518"/>
    <w:rsid w:val="00861402"/>
    <w:rsid w:val="00877820"/>
    <w:rsid w:val="00893514"/>
    <w:rsid w:val="00896AFD"/>
    <w:rsid w:val="008A2F6B"/>
    <w:rsid w:val="008A323B"/>
    <w:rsid w:val="008A3762"/>
    <w:rsid w:val="008A6788"/>
    <w:rsid w:val="008C5682"/>
    <w:rsid w:val="008C7EF1"/>
    <w:rsid w:val="008D5BA2"/>
    <w:rsid w:val="008E7228"/>
    <w:rsid w:val="00903A5B"/>
    <w:rsid w:val="0090541F"/>
    <w:rsid w:val="009371CC"/>
    <w:rsid w:val="00940CB1"/>
    <w:rsid w:val="009445EB"/>
    <w:rsid w:val="009456FE"/>
    <w:rsid w:val="0096309C"/>
    <w:rsid w:val="009727F2"/>
    <w:rsid w:val="009757E3"/>
    <w:rsid w:val="0098354E"/>
    <w:rsid w:val="0098532E"/>
    <w:rsid w:val="00990760"/>
    <w:rsid w:val="00996B51"/>
    <w:rsid w:val="009A5CC1"/>
    <w:rsid w:val="009A6403"/>
    <w:rsid w:val="009B1AB8"/>
    <w:rsid w:val="009B2EED"/>
    <w:rsid w:val="009B48CD"/>
    <w:rsid w:val="009C1C93"/>
    <w:rsid w:val="009D2FD8"/>
    <w:rsid w:val="009E1EFE"/>
    <w:rsid w:val="009F3CE8"/>
    <w:rsid w:val="009F41FF"/>
    <w:rsid w:val="009F4DEA"/>
    <w:rsid w:val="009F6D5B"/>
    <w:rsid w:val="00A015AA"/>
    <w:rsid w:val="00A02FCA"/>
    <w:rsid w:val="00A0364B"/>
    <w:rsid w:val="00A044E7"/>
    <w:rsid w:val="00A11BDC"/>
    <w:rsid w:val="00A21EAD"/>
    <w:rsid w:val="00A26E98"/>
    <w:rsid w:val="00A34677"/>
    <w:rsid w:val="00A34B1D"/>
    <w:rsid w:val="00A34DC4"/>
    <w:rsid w:val="00A35DE1"/>
    <w:rsid w:val="00A5153D"/>
    <w:rsid w:val="00A5559E"/>
    <w:rsid w:val="00A72F10"/>
    <w:rsid w:val="00A80F30"/>
    <w:rsid w:val="00A81F04"/>
    <w:rsid w:val="00A9757F"/>
    <w:rsid w:val="00AB511F"/>
    <w:rsid w:val="00AE05C4"/>
    <w:rsid w:val="00AE4C6A"/>
    <w:rsid w:val="00AF1A88"/>
    <w:rsid w:val="00B13FD0"/>
    <w:rsid w:val="00B4104A"/>
    <w:rsid w:val="00B445E3"/>
    <w:rsid w:val="00B47F9E"/>
    <w:rsid w:val="00B50CAA"/>
    <w:rsid w:val="00B553A3"/>
    <w:rsid w:val="00B65E4E"/>
    <w:rsid w:val="00B96880"/>
    <w:rsid w:val="00BA3110"/>
    <w:rsid w:val="00BD0ADC"/>
    <w:rsid w:val="00BD0B7E"/>
    <w:rsid w:val="00BD438B"/>
    <w:rsid w:val="00BD7DAE"/>
    <w:rsid w:val="00BE0FF3"/>
    <w:rsid w:val="00BE732C"/>
    <w:rsid w:val="00BF1BC5"/>
    <w:rsid w:val="00BF218E"/>
    <w:rsid w:val="00C00283"/>
    <w:rsid w:val="00C00B3C"/>
    <w:rsid w:val="00C129AE"/>
    <w:rsid w:val="00C1521E"/>
    <w:rsid w:val="00C2279C"/>
    <w:rsid w:val="00C2686E"/>
    <w:rsid w:val="00C31260"/>
    <w:rsid w:val="00C34F2A"/>
    <w:rsid w:val="00C44AC6"/>
    <w:rsid w:val="00C5098E"/>
    <w:rsid w:val="00C53F92"/>
    <w:rsid w:val="00C66F3B"/>
    <w:rsid w:val="00C73DEE"/>
    <w:rsid w:val="00C94815"/>
    <w:rsid w:val="00CC2118"/>
    <w:rsid w:val="00CE3A37"/>
    <w:rsid w:val="00CF42AF"/>
    <w:rsid w:val="00CF4747"/>
    <w:rsid w:val="00D07335"/>
    <w:rsid w:val="00D1632F"/>
    <w:rsid w:val="00D22B3E"/>
    <w:rsid w:val="00D23BFC"/>
    <w:rsid w:val="00D2570D"/>
    <w:rsid w:val="00D33AD1"/>
    <w:rsid w:val="00D36790"/>
    <w:rsid w:val="00D37EC8"/>
    <w:rsid w:val="00D429F2"/>
    <w:rsid w:val="00D53F5A"/>
    <w:rsid w:val="00D55C39"/>
    <w:rsid w:val="00D76CDD"/>
    <w:rsid w:val="00D81927"/>
    <w:rsid w:val="00D82885"/>
    <w:rsid w:val="00D8301B"/>
    <w:rsid w:val="00D91FE5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23D89"/>
    <w:rsid w:val="00E42F0D"/>
    <w:rsid w:val="00E53509"/>
    <w:rsid w:val="00E614EE"/>
    <w:rsid w:val="00E6154E"/>
    <w:rsid w:val="00E6286A"/>
    <w:rsid w:val="00E6456F"/>
    <w:rsid w:val="00E70707"/>
    <w:rsid w:val="00E8385C"/>
    <w:rsid w:val="00E86A0C"/>
    <w:rsid w:val="00E915CA"/>
    <w:rsid w:val="00EE1670"/>
    <w:rsid w:val="00EE1A1F"/>
    <w:rsid w:val="00EE2264"/>
    <w:rsid w:val="00EE2820"/>
    <w:rsid w:val="00EF1918"/>
    <w:rsid w:val="00F050F9"/>
    <w:rsid w:val="00F07D33"/>
    <w:rsid w:val="00F14D7C"/>
    <w:rsid w:val="00F160AA"/>
    <w:rsid w:val="00F17CCF"/>
    <w:rsid w:val="00F235FA"/>
    <w:rsid w:val="00F35D3F"/>
    <w:rsid w:val="00F44E98"/>
    <w:rsid w:val="00F461CD"/>
    <w:rsid w:val="00F5514C"/>
    <w:rsid w:val="00F56DA9"/>
    <w:rsid w:val="00F670A2"/>
    <w:rsid w:val="00F73B1E"/>
    <w:rsid w:val="00F93C83"/>
    <w:rsid w:val="00FA06E2"/>
    <w:rsid w:val="00FA5B59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5350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  <w:style w:type="character" w:customStyle="1" w:styleId="mtk10">
    <w:name w:val="mtk10"/>
    <w:basedOn w:val="Bekezdsalapbettpusa"/>
    <w:rsid w:val="00EE1670"/>
  </w:style>
  <w:style w:type="character" w:customStyle="1" w:styleId="mtk14">
    <w:name w:val="mtk14"/>
    <w:basedOn w:val="Bekezdsalapbettpusa"/>
    <w:rsid w:val="00EE1670"/>
  </w:style>
  <w:style w:type="character" w:customStyle="1" w:styleId="mtk1">
    <w:name w:val="mtk1"/>
    <w:basedOn w:val="Bekezdsalapbettpusa"/>
    <w:rsid w:val="00EE1670"/>
  </w:style>
  <w:style w:type="character" w:customStyle="1" w:styleId="mtk4">
    <w:name w:val="mtk4"/>
    <w:basedOn w:val="Bekezdsalapbettpusa"/>
    <w:rsid w:val="00EE1670"/>
  </w:style>
  <w:style w:type="character" w:customStyle="1" w:styleId="mtk5">
    <w:name w:val="mtk5"/>
    <w:basedOn w:val="Bekezdsalapbettpusa"/>
    <w:rsid w:val="00EE1670"/>
  </w:style>
  <w:style w:type="character" w:customStyle="1" w:styleId="mtk15">
    <w:name w:val="mtk15"/>
    <w:basedOn w:val="Bekezdsalapbettpusa"/>
    <w:rsid w:val="00EE1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blazor.com/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1415</TotalTime>
  <Pages>1</Pages>
  <Words>5533</Words>
  <Characters>38183</Characters>
  <Application>Microsoft Office Word</Application>
  <DocSecurity>0</DocSecurity>
  <Lines>318</Lines>
  <Paragraphs>87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43629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61</cp:revision>
  <cp:lastPrinted>2022-05-18T16:33:00Z</cp:lastPrinted>
  <dcterms:created xsi:type="dcterms:W3CDTF">2022-04-15T17:13:00Z</dcterms:created>
  <dcterms:modified xsi:type="dcterms:W3CDTF">2022-05-18T16:37:00Z</dcterms:modified>
</cp:coreProperties>
</file>