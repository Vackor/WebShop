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742C" w14:textId="2D174A79" w:rsidR="0063585C" w:rsidRPr="004851C7" w:rsidRDefault="009D2FD8" w:rsidP="0058258D">
      <w:pPr>
        <w:pStyle w:val="Cmlaplog"/>
        <w:jc w:val="both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563A9EF" w:rsidR="004851C7" w:rsidRDefault="0058258D" w:rsidP="00D429F2">
      <w:pPr>
        <w:pStyle w:val="Cmlapkarstanszk"/>
      </w:pPr>
      <w:r>
        <w:t>Irányítástechnika és Informatika Tanszék</w:t>
      </w:r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2675E66A" w:rsidR="0063585C" w:rsidRPr="00B50CAA" w:rsidRDefault="0058258D" w:rsidP="00171054">
      <w:pPr>
        <w:pStyle w:val="Cmlapszerz"/>
      </w:pPr>
      <w:r>
        <w:t>Gaál Réka</w:t>
      </w:r>
      <w:r w:rsidR="009456FE">
        <w:t xml:space="preserve"> Dorottya</w:t>
      </w:r>
    </w:p>
    <w:p w14:paraId="5BD632B6" w14:textId="7CE09819" w:rsidR="0063585C" w:rsidRPr="00B50CAA" w:rsidRDefault="0058258D">
      <w:pPr>
        <w:pStyle w:val="Cm"/>
      </w:pPr>
      <w:r>
        <w:t xml:space="preserve">Szoftverfejlesztés .net platformon </w:t>
      </w:r>
    </w:p>
    <w:p w14:paraId="5B65BC8E" w14:textId="283E8302" w:rsidR="009456FE" w:rsidRDefault="0058258D" w:rsidP="009456FE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 xml:space="preserve">Webfejlesztés </w:t>
      </w:r>
      <w:r w:rsidR="009456FE">
        <w:rPr>
          <w:smallCaps/>
        </w:rPr>
        <w:t xml:space="preserve">.NET </w:t>
      </w:r>
      <w:proofErr w:type="spellStart"/>
      <w:r w:rsidR="009456FE">
        <w:rPr>
          <w:smallCaps/>
        </w:rPr>
        <w:t>Blazor</w:t>
      </w:r>
      <w:proofErr w:type="spellEnd"/>
      <w:r w:rsidR="009456FE">
        <w:rPr>
          <w:smallCaps/>
        </w:rPr>
        <w:t xml:space="preserve"> keretrendszeren </w:t>
      </w:r>
      <w:proofErr w:type="spellStart"/>
      <w:r w:rsidR="009456FE">
        <w:rPr>
          <w:smallCaps/>
        </w:rPr>
        <w:t>MatBlazor</w:t>
      </w:r>
      <w:proofErr w:type="spellEnd"/>
      <w:r w:rsidR="009456FE">
        <w:rPr>
          <w:smallCaps/>
        </w:rPr>
        <w:t xml:space="preserve"> külső komponens könyvtár segítségével</w:t>
      </w: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9456FE">
      <w:pPr>
        <w:keepLines/>
        <w:spacing w:after="0"/>
        <w:ind w:firstLine="0"/>
        <w:rPr>
          <w:smallCaps/>
        </w:rPr>
      </w:pPr>
    </w:p>
    <w:p w14:paraId="4A0A8917" w14:textId="2BF6B86A" w:rsidR="00630A92" w:rsidRDefault="0058258D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Konzulens:</w:t>
      </w:r>
    </w:p>
    <w:p w14:paraId="61923880" w14:textId="77777777" w:rsidR="0058258D" w:rsidRDefault="0058258D" w:rsidP="0058258D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Dr. Simon Balázs</w:t>
      </w:r>
    </w:p>
    <w:p w14:paraId="45B868E1" w14:textId="4E9C69C3" w:rsidR="0058258D" w:rsidRDefault="00630A92" w:rsidP="0058258D">
      <w:pPr>
        <w:keepLines/>
        <w:spacing w:after="0"/>
        <w:ind w:firstLine="0"/>
        <w:jc w:val="center"/>
      </w:pPr>
      <w:r>
        <w:fldChar w:fldCharType="begin"/>
      </w:r>
      <w:r>
        <w:instrText xml:space="preserve"> DOCPROPERTY "Manager"  \* MERGEFORMAT </w:instrText>
      </w:r>
      <w:r>
        <w:fldChar w:fldCharType="end"/>
      </w:r>
    </w:p>
    <w:p w14:paraId="59CFD63D" w14:textId="0AB465F7" w:rsidR="0063585C" w:rsidRPr="00B50CAA" w:rsidRDefault="00630A92" w:rsidP="0058258D">
      <w:pPr>
        <w:keepLines/>
        <w:spacing w:after="0"/>
        <w:ind w:firstLine="0"/>
        <w:jc w:val="center"/>
      </w:pPr>
      <w:r>
        <w:t xml:space="preserve">BUDAPEST, </w:t>
      </w:r>
      <w:r w:rsidR="0058258D">
        <w:t>2022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155AD015" w14:textId="77777777" w:rsidR="0063585C" w:rsidRPr="00B50CAA" w:rsidRDefault="0063585C" w:rsidP="00060C2B">
      <w:pPr>
        <w:pStyle w:val="Fejezetcmtartalomjegyzknlkl"/>
      </w:pPr>
      <w:r w:rsidRPr="00B50CAA">
        <w:lastRenderedPageBreak/>
        <w:t>Tartalomjegyzék</w:t>
      </w:r>
    </w:p>
    <w:p w14:paraId="16847951" w14:textId="6C423749" w:rsidR="00140742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1888628" w:history="1">
        <w:r w:rsidR="00140742" w:rsidRPr="00A04038">
          <w:rPr>
            <w:rStyle w:val="Hiperhivatkozs"/>
            <w:noProof/>
          </w:rPr>
          <w:t>Összefoglaló</w:t>
        </w:r>
        <w:r w:rsidR="00140742">
          <w:rPr>
            <w:noProof/>
            <w:webHidden/>
          </w:rPr>
          <w:tab/>
        </w:r>
        <w:r w:rsidR="00140742">
          <w:rPr>
            <w:noProof/>
            <w:webHidden/>
          </w:rPr>
          <w:fldChar w:fldCharType="begin"/>
        </w:r>
        <w:r w:rsidR="00140742">
          <w:rPr>
            <w:noProof/>
            <w:webHidden/>
          </w:rPr>
          <w:instrText xml:space="preserve"> PAGEREF _Toc101888628 \h </w:instrText>
        </w:r>
        <w:r w:rsidR="00140742">
          <w:rPr>
            <w:noProof/>
            <w:webHidden/>
          </w:rPr>
        </w:r>
        <w:r w:rsidR="00140742">
          <w:rPr>
            <w:noProof/>
            <w:webHidden/>
          </w:rPr>
          <w:fldChar w:fldCharType="separate"/>
        </w:r>
        <w:r w:rsidR="00140742">
          <w:rPr>
            <w:noProof/>
            <w:webHidden/>
          </w:rPr>
          <w:t>5</w:t>
        </w:r>
        <w:r w:rsidR="00140742">
          <w:rPr>
            <w:noProof/>
            <w:webHidden/>
          </w:rPr>
          <w:fldChar w:fldCharType="end"/>
        </w:r>
      </w:hyperlink>
    </w:p>
    <w:p w14:paraId="732ECD06" w14:textId="7B50BE87" w:rsidR="00140742" w:rsidRDefault="0014074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1888629" w:history="1">
        <w:r w:rsidRPr="00A04038">
          <w:rPr>
            <w:rStyle w:val="Hiperhivatkozs"/>
            <w:noProof/>
          </w:rPr>
          <w:t>1 Frontend modulok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7C4CA6" w14:textId="758ACB0F" w:rsidR="00140742" w:rsidRDefault="0014074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30" w:history="1">
        <w:r w:rsidRPr="00A04038">
          <w:rPr>
            <w:rStyle w:val="Hiperhivatkozs"/>
            <w:noProof/>
          </w:rPr>
          <w:t>1.1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9564AD" w14:textId="3052D180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31" w:history="1">
        <w:r w:rsidRPr="00A04038">
          <w:rPr>
            <w:rStyle w:val="Hiperhivatkozs"/>
            <w:noProof/>
          </w:rPr>
          <w:t>1.1.1 Cart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444206" w14:textId="4BF935BB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32" w:history="1">
        <w:r w:rsidRPr="00A04038">
          <w:rPr>
            <w:rStyle w:val="Hiperhivatkozs"/>
            <w:noProof/>
          </w:rPr>
          <w:t>1.1.2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A5BFB6" w14:textId="2272AAA4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33" w:history="1">
        <w:r w:rsidRPr="00A04038">
          <w:rPr>
            <w:rStyle w:val="Hiperhivatkozs"/>
            <w:noProof/>
          </w:rPr>
          <w:t>1.1.3 IceCream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B899A8" w14:textId="64D0EB70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34" w:history="1">
        <w:r w:rsidRPr="00A04038">
          <w:rPr>
            <w:rStyle w:val="Hiperhivatkozs"/>
            <w:noProof/>
          </w:rPr>
          <w:t>1.1.4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EBBB7E" w14:textId="096C13D6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35" w:history="1">
        <w:r w:rsidRPr="00A04038">
          <w:rPr>
            <w:rStyle w:val="Hiperhivatkozs"/>
            <w:noProof/>
          </w:rPr>
          <w:t>1.1.5 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84951B" w14:textId="209C3CB2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36" w:history="1">
        <w:r w:rsidRPr="00A04038">
          <w:rPr>
            <w:rStyle w:val="Hiperhivatkozs"/>
            <w:noProof/>
          </w:rPr>
          <w:t>1.1.6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591FD3" w14:textId="0E476369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37" w:history="1">
        <w:r w:rsidRPr="00A04038">
          <w:rPr>
            <w:rStyle w:val="Hiperhivatkozs"/>
            <w:noProof/>
          </w:rPr>
          <w:t>1.1.7 SignUp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26B486" w14:textId="1769E75F" w:rsidR="00140742" w:rsidRDefault="0014074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38" w:history="1">
        <w:r w:rsidRPr="00A04038">
          <w:rPr>
            <w:rStyle w:val="Hiperhivatkozs"/>
            <w:noProof/>
          </w:rPr>
          <w:t>1.2 Shared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E84E7A" w14:textId="74E8F76D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39" w:history="1">
        <w:r w:rsidRPr="00A04038">
          <w:rPr>
            <w:rStyle w:val="Hiperhivatkozs"/>
            <w:noProof/>
          </w:rPr>
          <w:t>1.2.1 MainLayout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1750FA" w14:textId="1CCBB141" w:rsidR="00140742" w:rsidRDefault="0014074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1888640" w:history="1">
        <w:r w:rsidRPr="00A04038">
          <w:rPr>
            <w:rStyle w:val="Hiperhivatkozs"/>
            <w:noProof/>
          </w:rPr>
          <w:t>2 BackEnd modulok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8A3233" w14:textId="64C2DE9E" w:rsidR="00140742" w:rsidRDefault="0014074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41" w:history="1">
        <w:r w:rsidRPr="00A04038">
          <w:rPr>
            <w:rStyle w:val="Hiperhivatkozs"/>
            <w:noProof/>
          </w:rPr>
          <w:t>2.1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B4D53F" w14:textId="12A57450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42" w:history="1">
        <w:r w:rsidRPr="00A04038">
          <w:rPr>
            <w:rStyle w:val="Hiperhivatkozs"/>
            <w:noProof/>
          </w:rPr>
          <w:t>2.1.1 Home.razor.cs – public partial class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865C281" w14:textId="025B3DEB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43" w:history="1">
        <w:r w:rsidRPr="00A04038">
          <w:rPr>
            <w:rStyle w:val="Hiperhivatkozs"/>
            <w:noProof/>
          </w:rPr>
          <w:t>2.1.2 IceCream.razor.cs – public partial class IceCream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E3A900" w14:textId="6EA63306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44" w:history="1">
        <w:r w:rsidRPr="00A04038">
          <w:rPr>
            <w:rStyle w:val="Hiperhivatkozs"/>
            <w:noProof/>
          </w:rPr>
          <w:t>2.1.3 Login.razor.cs – public partial class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D7528D" w14:textId="2BB19A43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45" w:history="1">
        <w:r w:rsidRPr="00A04038">
          <w:rPr>
            <w:rStyle w:val="Hiperhivatkozs"/>
            <w:noProof/>
          </w:rPr>
          <w:t>2.1.4 Product.razor.cs – public partial class 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868DC4" w14:textId="0B25515D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46" w:history="1">
        <w:r w:rsidRPr="00A04038">
          <w:rPr>
            <w:rStyle w:val="Hiperhivatkozs"/>
            <w:noProof/>
          </w:rPr>
          <w:t>2.1.5 SignUp.razor.cs – public partial class SignUp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F967EE" w14:textId="3C623167" w:rsidR="00140742" w:rsidRDefault="0014074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47" w:history="1">
        <w:r w:rsidRPr="00A04038">
          <w:rPr>
            <w:rStyle w:val="Hiperhivatkozs"/>
            <w:noProof/>
          </w:rPr>
          <w:t>2.2 Shared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14EA21" w14:textId="2D130119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48" w:history="1">
        <w:r w:rsidRPr="00A04038">
          <w:rPr>
            <w:rStyle w:val="Hiperhivatkozs"/>
            <w:noProof/>
          </w:rPr>
          <w:t>2.2.1 MainLayout.razor.cs – public partial class MainLayout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66D791" w14:textId="0FFC383E" w:rsidR="00140742" w:rsidRDefault="0014074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49" w:history="1">
        <w:r w:rsidRPr="00A04038">
          <w:rPr>
            <w:rStyle w:val="Hiperhivatkozs"/>
            <w:noProof/>
          </w:rPr>
          <w:t>2.3 További modulok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68BEDF" w14:textId="3E256C84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50" w:history="1">
        <w:r w:rsidRPr="00A04038">
          <w:rPr>
            <w:rStyle w:val="Hiperhivatkozs"/>
            <w:noProof/>
          </w:rPr>
          <w:t>2.3.1 Allergen.cs – public class Allergen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6F721D" w14:textId="3D100EEC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51" w:history="1">
        <w:r w:rsidRPr="00A04038">
          <w:rPr>
            <w:rStyle w:val="Hiperhivatkozs"/>
            <w:noProof/>
          </w:rPr>
          <w:t>2.3.2 Card.cs – public class Card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799B2C" w14:textId="1522CCB4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52" w:history="1">
        <w:r w:rsidRPr="00A04038">
          <w:rPr>
            <w:rStyle w:val="Hiperhivatkozs"/>
            <w:noProof/>
          </w:rPr>
          <w:t>2.3.3 CartElement.cs – public class CartElement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042E29F" w14:textId="2E562434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53" w:history="1">
        <w:r w:rsidRPr="00A04038">
          <w:rPr>
            <w:rStyle w:val="Hiperhivatkozs"/>
            <w:noProof/>
          </w:rPr>
          <w:t>2.3.4 GenderDef.cs – public class GenderDef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0FC9625" w14:textId="3C258468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54" w:history="1">
        <w:r w:rsidRPr="00A04038">
          <w:rPr>
            <w:rStyle w:val="Hiperhivatkozs"/>
            <w:noProof/>
          </w:rPr>
          <w:t>2.3.5 Global.cs – public static class 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51905F9" w14:textId="05765379" w:rsidR="00140742" w:rsidRDefault="0014074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1888655" w:history="1">
        <w:r w:rsidRPr="00A04038">
          <w:rPr>
            <w:rStyle w:val="Hiperhivatkozs"/>
            <w:noProof/>
          </w:rPr>
          <w:t>3 Felhasznált MatBlazor komponensek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06F71A" w14:textId="2739F227" w:rsidR="00140742" w:rsidRDefault="0014074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56" w:history="1">
        <w:r w:rsidRPr="00A04038">
          <w:rPr>
            <w:rStyle w:val="Hiperhivatkozs"/>
            <w:noProof/>
          </w:rPr>
          <w:t>3.1 Felugró értesítések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2426B86" w14:textId="5BF73F85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57" w:history="1">
        <w:r w:rsidRPr="00A04038">
          <w:rPr>
            <w:rStyle w:val="Hiperhivatkozs"/>
            <w:noProof/>
          </w:rPr>
          <w:t>3.1.1 SnackBar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23CDAC" w14:textId="3E4B50B4" w:rsidR="00140742" w:rsidRDefault="0014074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58" w:history="1">
        <w:r w:rsidRPr="00A04038">
          <w:rPr>
            <w:rStyle w:val="Hiperhivatkozs"/>
            <w:noProof/>
          </w:rPr>
          <w:t>3.2 Form Control-ok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D95F8BB" w14:textId="4D5CEB5B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59" w:history="1">
        <w:r w:rsidRPr="00A04038">
          <w:rPr>
            <w:rStyle w:val="Hiperhivatkozs"/>
            <w:noProof/>
          </w:rPr>
          <w:t>3.2.1 Checkbox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D73EF15" w14:textId="076376C6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60" w:history="1">
        <w:r w:rsidRPr="00A04038">
          <w:rPr>
            <w:rStyle w:val="Hiperhivatkozs"/>
            <w:noProof/>
          </w:rPr>
          <w:t>3.2.2 DatePicker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A7C79B" w14:textId="735DEAA2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61" w:history="1">
        <w:r w:rsidRPr="00A04038">
          <w:rPr>
            <w:rStyle w:val="Hiperhivatkozs"/>
            <w:noProof/>
          </w:rPr>
          <w:t>3.2.3 NumericUpDownField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A14A04" w14:textId="2365847E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62" w:history="1">
        <w:r w:rsidRPr="00A04038">
          <w:rPr>
            <w:rStyle w:val="Hiperhivatkozs"/>
            <w:noProof/>
          </w:rPr>
          <w:t>3.2.4 Select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4A16AF3" w14:textId="77AD59C1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63" w:history="1">
        <w:r w:rsidRPr="00A04038">
          <w:rPr>
            <w:rStyle w:val="Hiperhivatkozs"/>
            <w:noProof/>
          </w:rPr>
          <w:t>3.2.5 Slider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F90AA8B" w14:textId="382B953F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64" w:history="1">
        <w:r w:rsidRPr="00A04038">
          <w:rPr>
            <w:rStyle w:val="Hiperhivatkozs"/>
            <w:noProof/>
          </w:rPr>
          <w:t>3.2.6 TextField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BEB6E29" w14:textId="2C3A01E1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65" w:history="1">
        <w:r w:rsidRPr="00A04038">
          <w:rPr>
            <w:rStyle w:val="Hiperhivatkozs"/>
            <w:noProof/>
          </w:rPr>
          <w:t>3.2.7 Validation via EditContext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1EE08AB" w14:textId="391A0201" w:rsidR="00140742" w:rsidRDefault="0014074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66" w:history="1">
        <w:r w:rsidRPr="00A04038">
          <w:rPr>
            <w:rStyle w:val="Hiperhivatkozs"/>
            <w:noProof/>
          </w:rPr>
          <w:t>3.3 Gombok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3CF3F91" w14:textId="63267001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67" w:history="1">
        <w:r w:rsidRPr="00A04038">
          <w:rPr>
            <w:rStyle w:val="Hiperhivatkozs"/>
            <w:noProof/>
          </w:rPr>
          <w:t>3.3.1 Button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0C68767" w14:textId="00FE4B7B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68" w:history="1">
        <w:r w:rsidRPr="00A04038">
          <w:rPr>
            <w:rStyle w:val="Hiperhivatkozs"/>
            <w:noProof/>
          </w:rPr>
          <w:t>3.3.2 Icon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B453935" w14:textId="1B142029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69" w:history="1">
        <w:r w:rsidRPr="00A04038">
          <w:rPr>
            <w:rStyle w:val="Hiperhivatkozs"/>
            <w:noProof/>
          </w:rPr>
          <w:t>3.3.3 IconButton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9B08857" w14:textId="1F9D8999" w:rsidR="00140742" w:rsidRDefault="0014074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70" w:history="1">
        <w:r w:rsidRPr="00A04038">
          <w:rPr>
            <w:rStyle w:val="Hiperhivatkozs"/>
            <w:noProof/>
          </w:rPr>
          <w:t>3.4 Layout-ok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46B27A1" w14:textId="2935F8E6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71" w:history="1">
        <w:r w:rsidRPr="00A04038">
          <w:rPr>
            <w:rStyle w:val="Hiperhivatkozs"/>
            <w:noProof/>
          </w:rPr>
          <w:t>3.4.1 Card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DC23E8" w14:textId="3BF11953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72" w:history="1">
        <w:r w:rsidRPr="00A04038">
          <w:rPr>
            <w:rStyle w:val="Hiperhivatkozs"/>
            <w:noProof/>
          </w:rPr>
          <w:t>3.4.2 Divider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15A3BA4" w14:textId="281A9975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73" w:history="1">
        <w:r w:rsidRPr="00A04038">
          <w:rPr>
            <w:rStyle w:val="Hiperhivatkozs"/>
            <w:noProof/>
          </w:rPr>
          <w:t>3.4.3 Layout Grid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AF03E8" w14:textId="597BAC88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74" w:history="1">
        <w:r w:rsidRPr="00A04038">
          <w:rPr>
            <w:rStyle w:val="Hiperhivatkozs"/>
            <w:noProof/>
          </w:rPr>
          <w:t>3.4.4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E35A28A" w14:textId="638D22AA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75" w:history="1">
        <w:r w:rsidRPr="00A04038">
          <w:rPr>
            <w:rStyle w:val="Hiperhivatkozs"/>
            <w:noProof/>
          </w:rPr>
          <w:t>3.4.5 Paper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AA95801" w14:textId="648AA0D1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76" w:history="1">
        <w:r w:rsidRPr="00A04038">
          <w:rPr>
            <w:rStyle w:val="Hiperhivatkozs"/>
            <w:noProof/>
          </w:rPr>
          <w:t>3.4.6 Themes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A21055" w14:textId="55C83012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77" w:history="1">
        <w:r w:rsidRPr="00A04038">
          <w:rPr>
            <w:rStyle w:val="Hiperhivatkozs"/>
            <w:noProof/>
          </w:rPr>
          <w:t>3.4.7 Typography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D594AEC" w14:textId="67E18E73" w:rsidR="00140742" w:rsidRDefault="0014074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78" w:history="1">
        <w:r w:rsidRPr="00A04038">
          <w:rPr>
            <w:rStyle w:val="Hiperhivatkozs"/>
            <w:noProof/>
          </w:rPr>
          <w:t>3.5 Navigáció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59C027F" w14:textId="4F39D48D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79" w:history="1">
        <w:r w:rsidRPr="00A04038">
          <w:rPr>
            <w:rStyle w:val="Hiperhivatkozs"/>
            <w:noProof/>
          </w:rPr>
          <w:t>3.5.1 AppBar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D1895E7" w14:textId="6A466133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80" w:history="1">
        <w:r w:rsidRPr="00A04038">
          <w:rPr>
            <w:rStyle w:val="Hiperhivatkozs"/>
            <w:noProof/>
          </w:rPr>
          <w:t>3.5.2 ButtonLink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33BC1F7" w14:textId="0C977F22" w:rsidR="00140742" w:rsidRDefault="0014074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81" w:history="1">
        <w:r w:rsidRPr="00A04038">
          <w:rPr>
            <w:rStyle w:val="Hiperhivatkozs"/>
            <w:noProof/>
          </w:rPr>
          <w:t>3.6 Táblázatok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68D1519" w14:textId="0DE6132B" w:rsidR="00140742" w:rsidRDefault="0014074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82" w:history="1">
        <w:r w:rsidRPr="00A04038">
          <w:rPr>
            <w:rStyle w:val="Hiperhivatkozs"/>
            <w:noProof/>
          </w:rPr>
          <w:t>3.6.1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D6F16ED" w14:textId="708E9BE7" w:rsidR="00140742" w:rsidRDefault="0014074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83" w:history="1">
        <w:r w:rsidRPr="00A04038">
          <w:rPr>
            <w:rStyle w:val="Hiperhivatkozs"/>
            <w:noProof/>
          </w:rPr>
          <w:t>Cart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9CF80CD" w14:textId="513D7C0C" w:rsidR="00140742" w:rsidRDefault="0014074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84" w:history="1">
        <w:r w:rsidRPr="00A04038">
          <w:rPr>
            <w:rStyle w:val="Hiperhivatkozs"/>
            <w:noProof/>
          </w:rPr>
          <w:t>IceCream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88D184F" w14:textId="5C336BFF" w:rsidR="00140742" w:rsidRDefault="0014074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85" w:history="1">
        <w:r w:rsidRPr="00A04038">
          <w:rPr>
            <w:rStyle w:val="Hiperhivatkozs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7EA4E64" w14:textId="6A063191" w:rsidR="00140742" w:rsidRDefault="0014074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86" w:history="1">
        <w:r w:rsidRPr="00A04038">
          <w:rPr>
            <w:rStyle w:val="Hiperhivatkozs"/>
            <w:noProof/>
          </w:rPr>
          <w:t>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2CE14F0" w14:textId="0181BC2B" w:rsidR="00140742" w:rsidRDefault="0014074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87" w:history="1">
        <w:r w:rsidRPr="00A04038">
          <w:rPr>
            <w:rStyle w:val="Hiperhivatkozs"/>
            <w:noProof/>
          </w:rPr>
          <w:t>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062763" w14:textId="406145AA" w:rsidR="00140742" w:rsidRDefault="0014074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88" w:history="1">
        <w:r w:rsidRPr="00A04038">
          <w:rPr>
            <w:rStyle w:val="Hiperhivatkozs"/>
            <w:noProof/>
          </w:rPr>
          <w:t>SignUp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221BF87" w14:textId="67D233E2" w:rsidR="00140742" w:rsidRDefault="0014074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888689" w:history="1">
        <w:r w:rsidRPr="00A04038">
          <w:rPr>
            <w:rStyle w:val="Hiperhivatkozs"/>
            <w:noProof/>
          </w:rPr>
          <w:t>MainLayout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BD9195" w14:textId="411853F1" w:rsidR="00140742" w:rsidRDefault="0014074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1888690" w:history="1">
        <w:r w:rsidRPr="00A04038">
          <w:rPr>
            <w:rStyle w:val="Hiperhivatkozs"/>
            <w:noProof/>
          </w:rPr>
          <w:t>4 Az elkészült webalkalmazás - képgaléria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_Toc101888690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5012F29" w14:textId="5A86DE6A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491D1C">
      <w:pPr>
        <w:pStyle w:val="Kpalrs"/>
      </w:pPr>
    </w:p>
    <w:p w14:paraId="31502874" w14:textId="77777777" w:rsidR="00681E99" w:rsidRPr="00B50CAA" w:rsidRDefault="00681E99" w:rsidP="009456FE">
      <w:pPr>
        <w:ind w:firstLine="0"/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060C2B">
      <w:pPr>
        <w:pStyle w:val="Fejezetcimszmozsnlkl"/>
      </w:pPr>
      <w:bookmarkStart w:id="0" w:name="_Toc101888628"/>
      <w:r w:rsidRPr="00B50CAA">
        <w:lastRenderedPageBreak/>
        <w:t>Összefoglaló</w:t>
      </w:r>
      <w:bookmarkEnd w:id="0"/>
    </w:p>
    <w:p w14:paraId="3DD981F2" w14:textId="71ABEE6C" w:rsidR="00506C99" w:rsidRDefault="00734235" w:rsidP="00855518">
      <w:r>
        <w:t xml:space="preserve">A feladat egy .NET </w:t>
      </w:r>
      <w:proofErr w:type="spellStart"/>
      <w:r>
        <w:t>Blazor</w:t>
      </w:r>
      <w:proofErr w:type="spellEnd"/>
      <w:r>
        <w:t xml:space="preserve"> alapú weboldal elkészítése volt a </w:t>
      </w:r>
      <w:proofErr w:type="spellStart"/>
      <w:r>
        <w:t>MatBlazor</w:t>
      </w:r>
      <w:proofErr w:type="spellEnd"/>
      <w:r>
        <w:t xml:space="preserve"> külső komponens könyvtár minél széleskörűbb felhasználásával és tesztelésével. </w:t>
      </w:r>
      <w:r w:rsidR="00D33AD1">
        <w:t>Ennek érdekében egy Webshophoz hasonló webes felületet valósítottam meg, ahol főleg a komponensek változatos felhasználására törekedtem a funkciók tényleges megvalósítása helyett.</w:t>
      </w:r>
    </w:p>
    <w:p w14:paraId="74A47C43" w14:textId="4B974375" w:rsidR="00E11B92" w:rsidRDefault="00D33AD1" w:rsidP="00E11B92">
      <w:r>
        <w:t xml:space="preserve">A Webshop fagylaltokat árul, áll egy üdvözlő oldalból, főoldalból, ahol a fagylaltválaszték látható szűrhető módon, a fagylaltok </w:t>
      </w:r>
      <w:r w:rsidR="003860E4">
        <w:t>önálló oldalaiból, profil oldalból bejelentkező és regisztrációs felülettel együtt, és a kosárból. Ezen oldalak egységes megjelenését egy állandó fej- és lábléc biztosítja.</w:t>
      </w:r>
    </w:p>
    <w:p w14:paraId="71C64A28" w14:textId="77777777" w:rsidR="006D32C3" w:rsidRDefault="00652771" w:rsidP="00E11B92">
      <w:r>
        <w:t xml:space="preserve">Összességében úgy érzem, a feladatból rengeteget tudtam tanulni és fejleszteni magamat. Egy teljesen új technológiával ismerkedhettem meg, ami nem csak korszerű, de rengeteg lehetőséget is rejt magában a fejlesztők számára. Korábban nem fejlesztettem webes felületet .NET platformon, de a </w:t>
      </w:r>
      <w:proofErr w:type="spellStart"/>
      <w:r>
        <w:t>Blazor</w:t>
      </w:r>
      <w:proofErr w:type="spellEnd"/>
      <w:r>
        <w:t xml:space="preserve"> </w:t>
      </w:r>
      <w:r w:rsidR="00DE364D">
        <w:t xml:space="preserve">egy olyan keretrendszert biztosít ehhez, ami nagyban megkönnyítette és élvezhetővé tette a tanulást, a komponensekben mutatott hiányosságait pedig széles körben pótolják a hozzá elérhető külső komponenskönyvtárak. </w:t>
      </w:r>
    </w:p>
    <w:p w14:paraId="0503B6F3" w14:textId="7080AB98" w:rsidR="00E11B92" w:rsidRDefault="006D32C3" w:rsidP="00E11B92">
      <w:r>
        <w:t>Ezen pozitív tapasztalatok birtokában és a konzulensemtől, Dr. Simon Balázstól kapott segítségnek, iránymutatásnak és türelemnek köszönhetően egy tartalmas félévet tu</w:t>
      </w:r>
      <w:r w:rsidR="00342E79">
        <w:t>d</w:t>
      </w:r>
      <w:r>
        <w:t xml:space="preserve">hatok magaménak az Önálló laboratórium tárgy keretein belül és szívesen fogom </w:t>
      </w:r>
      <w:r w:rsidR="00342E79">
        <w:t>bővíteni a későbbiekben akár önszorgalomból is</w:t>
      </w:r>
      <w:r>
        <w:t xml:space="preserve"> az itt megalapozott </w:t>
      </w:r>
      <w:r w:rsidR="00342E79">
        <w:t>tudásomat a témakörben.</w:t>
      </w:r>
    </w:p>
    <w:p w14:paraId="0FE98BBF" w14:textId="17C50D64" w:rsidR="001A57BC" w:rsidRDefault="00CE3A37" w:rsidP="00060C2B">
      <w:pPr>
        <w:pStyle w:val="Cmsor1"/>
      </w:pPr>
      <w:bookmarkStart w:id="1" w:name="_Toc101888629"/>
      <w:r>
        <w:lastRenderedPageBreak/>
        <w:t>Frontend m</w:t>
      </w:r>
      <w:r w:rsidR="00893514">
        <w:t>odulok</w:t>
      </w:r>
      <w:bookmarkEnd w:id="1"/>
    </w:p>
    <w:p w14:paraId="39B6B3B9" w14:textId="39C0842E" w:rsidR="00996B51" w:rsidRPr="00996B51" w:rsidRDefault="00996B51" w:rsidP="00996B51">
      <w:r>
        <w:t xml:space="preserve">Az általam fejlesztett </w:t>
      </w:r>
      <w:r w:rsidR="00CE3A37">
        <w:t xml:space="preserve">frontend </w:t>
      </w:r>
      <w:r>
        <w:t xml:space="preserve">modulok felsorolása és rövid ismertetésük. Az egyes modulokhoz </w:t>
      </w:r>
      <w:proofErr w:type="gramStart"/>
      <w:r>
        <w:t>tartozó .</w:t>
      </w:r>
      <w:proofErr w:type="spellStart"/>
      <w:r>
        <w:t>razor</w:t>
      </w:r>
      <w:proofErr w:type="spellEnd"/>
      <w:proofErr w:type="gramEnd"/>
      <w:r>
        <w:t xml:space="preserve"> file-ok tartalmazzák a megjelenítésért felelős HTML kódot</w:t>
      </w:r>
      <w:r w:rsidR="00CE3A37">
        <w:t xml:space="preserve"> és </w:t>
      </w:r>
      <w:r w:rsidR="00B445E3">
        <w:t>a .</w:t>
      </w:r>
      <w:proofErr w:type="spellStart"/>
      <w:r w:rsidR="00B445E3">
        <w:t>css</w:t>
      </w:r>
      <w:proofErr w:type="spellEnd"/>
      <w:r w:rsidR="00B445E3">
        <w:t xml:space="preserve"> file-ok tartalmazzák a HTML kódban felhasznált saját stílusokat</w:t>
      </w:r>
      <w:r w:rsidR="00CE3A37">
        <w:t>.</w:t>
      </w:r>
    </w:p>
    <w:p w14:paraId="7D9FC970" w14:textId="0C6C1015" w:rsidR="00B50CAA" w:rsidRDefault="00342E79" w:rsidP="00342E79">
      <w:pPr>
        <w:pStyle w:val="Cmsor2"/>
      </w:pPr>
      <w:bookmarkStart w:id="2" w:name="_Toc101888630"/>
      <w:proofErr w:type="spellStart"/>
      <w:r>
        <w:t>Pages</w:t>
      </w:r>
      <w:bookmarkEnd w:id="2"/>
      <w:proofErr w:type="spellEnd"/>
    </w:p>
    <w:p w14:paraId="28B1ADFA" w14:textId="2BEDD357" w:rsidR="00342E79" w:rsidRDefault="00342E79" w:rsidP="00342E79">
      <w:pPr>
        <w:pStyle w:val="Cmsor3"/>
      </w:pPr>
      <w:bookmarkStart w:id="3" w:name="_Toc101888631"/>
      <w:proofErr w:type="spellStart"/>
      <w:r>
        <w:t>Cart</w:t>
      </w:r>
      <w:bookmarkEnd w:id="3"/>
      <w:proofErr w:type="spellEnd"/>
    </w:p>
    <w:p w14:paraId="5DD176BD" w14:textId="5C3929D7" w:rsidR="00893514" w:rsidRDefault="00893514" w:rsidP="00893514">
      <w:r>
        <w:t xml:space="preserve">Ez az osztály valósítja meg a </w:t>
      </w:r>
      <w:r w:rsidR="00996B51">
        <w:t xml:space="preserve">kosárban található elemek megjelenítését. </w:t>
      </w:r>
      <w:r w:rsidR="001638C4">
        <w:t xml:space="preserve">Tartozik hozzá </w:t>
      </w:r>
      <w:proofErr w:type="gramStart"/>
      <w:r w:rsidR="001638C4">
        <w:t>egy .</w:t>
      </w:r>
      <w:proofErr w:type="spellStart"/>
      <w:r w:rsidR="001638C4">
        <w:t>razor</w:t>
      </w:r>
      <w:proofErr w:type="spellEnd"/>
      <w:proofErr w:type="gramEnd"/>
      <w:r w:rsidR="001638C4">
        <w:t xml:space="preserve"> és egy .</w:t>
      </w:r>
      <w:proofErr w:type="spellStart"/>
      <w:r w:rsidR="001638C4">
        <w:t>css</w:t>
      </w:r>
      <w:proofErr w:type="spellEnd"/>
      <w:r w:rsidR="001638C4">
        <w:t xml:space="preserve"> file.</w:t>
      </w:r>
    </w:p>
    <w:p w14:paraId="545EF601" w14:textId="5E022711" w:rsidR="001638C4" w:rsidRDefault="001638C4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>Kosárelemenként áll egy sorból, ami tartalmazza az elem mennyiségét állítható módon, nevét, árát és egy eltávolítás gombot.</w:t>
      </w:r>
      <w:r w:rsidR="00055071">
        <w:t xml:space="preserve"> Legalul jobb oldalt látható a teljes ár.</w:t>
      </w:r>
    </w:p>
    <w:p w14:paraId="13A1B163" w14:textId="3EE27036" w:rsidR="00055071" w:rsidRPr="00A5153D" w:rsidRDefault="00055071" w:rsidP="00893514">
      <w:pPr>
        <w:rPr>
          <w:lang w:val="en-US"/>
        </w:rPr>
      </w:pPr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>
        <w:t>Található benne egy formázás az árak megjelenítésére és a teljes összeg megjelenítésére.</w:t>
      </w:r>
    </w:p>
    <w:p w14:paraId="03F8853B" w14:textId="47C5169A" w:rsidR="00342E79" w:rsidRDefault="00342E79" w:rsidP="00342E79">
      <w:pPr>
        <w:pStyle w:val="Cmsor3"/>
      </w:pPr>
      <w:bookmarkStart w:id="4" w:name="_Toc101888632"/>
      <w:r>
        <w:t>Home</w:t>
      </w:r>
      <w:bookmarkEnd w:id="4"/>
    </w:p>
    <w:p w14:paraId="6F00DD52" w14:textId="534D6AD6" w:rsidR="00893514" w:rsidRDefault="00996B51" w:rsidP="00893514">
      <w:r>
        <w:t xml:space="preserve">Ez az osztály valósítja meg az üdvözlő oldal megjelenítését.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>, egy .</w:t>
      </w:r>
      <w:proofErr w:type="spellStart"/>
      <w:r>
        <w:t>css</w:t>
      </w:r>
      <w:proofErr w:type="spellEnd"/>
      <w:r>
        <w:t xml:space="preserve"> </w:t>
      </w:r>
      <w:r w:rsidR="00CE3A37">
        <w:t>file.</w:t>
      </w:r>
    </w:p>
    <w:p w14:paraId="5F957BD9" w14:textId="5AF73F9A" w:rsidR="00996B51" w:rsidRDefault="00996B51" w:rsidP="00893514">
      <w:proofErr w:type="gramStart"/>
      <w:r w:rsidRPr="003A0623">
        <w:rPr>
          <w:b/>
          <w:bCs/>
        </w:rPr>
        <w:t>.</w:t>
      </w:r>
      <w:proofErr w:type="spellStart"/>
      <w:r w:rsidRPr="003A0623">
        <w:rPr>
          <w:b/>
          <w:bCs/>
        </w:rPr>
        <w:t>razor</w:t>
      </w:r>
      <w:proofErr w:type="spellEnd"/>
      <w:proofErr w:type="gramEnd"/>
      <w:r w:rsidRPr="003A0623">
        <w:rPr>
          <w:b/>
          <w:bCs/>
        </w:rPr>
        <w:t>:</w:t>
      </w:r>
      <w:r>
        <w:t xml:space="preserve"> </w:t>
      </w:r>
      <w:r w:rsidR="00B445E3">
        <w:t>Egy négyzetrácsos elrendezésben tartalmaz egy üdvözlő szöveget, alatta az oldalhoz tartozó leírást, legalul pedig a termékkategóriák</w:t>
      </w:r>
      <w:r w:rsidR="006D2E67">
        <w:t>at tartalmazó három kártyaként formázott div blokk.</w:t>
      </w:r>
    </w:p>
    <w:p w14:paraId="5A4FD222" w14:textId="19ECDB55" w:rsidR="00F07D33" w:rsidRDefault="00F07D33" w:rsidP="00893514">
      <w:r w:rsidRPr="003A0623">
        <w:rPr>
          <w:b/>
          <w:bCs/>
        </w:rPr>
        <w:t>.</w:t>
      </w:r>
      <w:proofErr w:type="spellStart"/>
      <w:r w:rsidRPr="003A0623">
        <w:rPr>
          <w:b/>
          <w:bCs/>
        </w:rPr>
        <w:t>css</w:t>
      </w:r>
      <w:proofErr w:type="spellEnd"/>
      <w:r w:rsidRPr="003A0623">
        <w:rPr>
          <w:b/>
          <w:bCs/>
        </w:rPr>
        <w:t>:</w:t>
      </w:r>
      <w:r>
        <w:t xml:space="preserve"> Tartalmaz egy stílust </w:t>
      </w:r>
      <w:proofErr w:type="gramStart"/>
      <w:r>
        <w:t>a</w:t>
      </w:r>
      <w:proofErr w:type="gramEnd"/>
      <w:r>
        <w:t xml:space="preserve"> az üdvözlő szövegre, az oldal leírását tartalmazó szövegre és itt található a három termékkategóriát tartalmazó blokk formázása is.</w:t>
      </w:r>
    </w:p>
    <w:p w14:paraId="3E1C723E" w14:textId="0F3788A8" w:rsidR="00342E79" w:rsidRDefault="00342E79" w:rsidP="00342E79">
      <w:pPr>
        <w:pStyle w:val="Cmsor3"/>
      </w:pPr>
      <w:bookmarkStart w:id="5" w:name="_Toc101888633"/>
      <w:proofErr w:type="spellStart"/>
      <w:r>
        <w:t>IceCream</w:t>
      </w:r>
      <w:bookmarkEnd w:id="5"/>
      <w:proofErr w:type="spellEnd"/>
    </w:p>
    <w:p w14:paraId="60823DDE" w14:textId="34D3249B" w:rsidR="00893514" w:rsidRDefault="00E23562" w:rsidP="00893514">
      <w:r>
        <w:t xml:space="preserve">Ez az osztály valósítja meg a </w:t>
      </w:r>
      <w:proofErr w:type="spellStart"/>
      <w:r>
        <w:t>fagyik</w:t>
      </w:r>
      <w:proofErr w:type="spellEnd"/>
      <w:r>
        <w:t xml:space="preserve"> listájának megjelenítését egy szűrési felülettel együtt.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 xml:space="preserve"> és egy .</w:t>
      </w:r>
      <w:proofErr w:type="spellStart"/>
      <w:r>
        <w:t>css</w:t>
      </w:r>
      <w:proofErr w:type="spellEnd"/>
      <w:r>
        <w:t xml:space="preserve"> file.</w:t>
      </w:r>
    </w:p>
    <w:p w14:paraId="23302F91" w14:textId="003853EC" w:rsidR="00E23562" w:rsidRDefault="00E23562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 xml:space="preserve">Egy négyzetrácsos elrendezés bal oldalán találhatók a szűrési feltételek, jobb oldalt pedig a </w:t>
      </w:r>
      <w:proofErr w:type="spellStart"/>
      <w:r>
        <w:t>fagyikat</w:t>
      </w:r>
      <w:proofErr w:type="spellEnd"/>
      <w:r>
        <w:t xml:space="preserve"> tartalmazó kártyák. A szűrők közt található egy </w:t>
      </w:r>
      <w:proofErr w:type="spellStart"/>
      <w:r>
        <w:t>checkbox</w:t>
      </w:r>
      <w:proofErr w:type="spellEnd"/>
      <w:r>
        <w:t xml:space="preserve"> csak a készleten lévő elemek megjelenítésére. Alatta található két csuszka a minimum és </w:t>
      </w:r>
      <w:r>
        <w:lastRenderedPageBreak/>
        <w:t xml:space="preserve">a maximum ár beállítására dinamikusan. Legalul végezetül megtalálhatók a </w:t>
      </w:r>
      <w:proofErr w:type="spellStart"/>
      <w:r>
        <w:t>fagyik</w:t>
      </w:r>
      <w:proofErr w:type="spellEnd"/>
      <w:r>
        <w:t xml:space="preserve"> színére szűrő </w:t>
      </w:r>
      <w:proofErr w:type="spellStart"/>
      <w:r>
        <w:t>checkbox</w:t>
      </w:r>
      <w:proofErr w:type="spellEnd"/>
      <w:r>
        <w:t xml:space="preserve">-ok. Bal oldalt a kártyákat egy </w:t>
      </w:r>
      <w:proofErr w:type="spellStart"/>
      <w:r>
        <w:t>foreach</w:t>
      </w:r>
      <w:proofErr w:type="spellEnd"/>
      <w:r>
        <w:t xml:space="preserve"> ciklus jeleníti meg, minden fagyira egy új </w:t>
      </w:r>
      <w:r w:rsidR="00F93C83">
        <w:t>cellát hoz létre és elhelyezi benne a fagyi adataival kitöltött kártyát.</w:t>
      </w:r>
    </w:p>
    <w:p w14:paraId="0BF84148" w14:textId="78A5C8AF" w:rsidR="00F93C83" w:rsidRPr="00F93C83" w:rsidRDefault="00F93C83" w:rsidP="00893514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>
        <w:t>Tartalmaz egy stílust a szűrőket tartalmazó cellára, a kártyákra és egy stílust, amit akkor alkalmazunk egy kártyán, ha a szűrési feltételek alapján azt nem szeretnénk megjeleníteni.</w:t>
      </w:r>
    </w:p>
    <w:p w14:paraId="4E6EEA6E" w14:textId="7F8C4742" w:rsidR="00342E79" w:rsidRDefault="00342E79" w:rsidP="00342E79">
      <w:pPr>
        <w:pStyle w:val="Cmsor3"/>
      </w:pPr>
      <w:bookmarkStart w:id="6" w:name="_Toc101888634"/>
      <w:r>
        <w:t>Login</w:t>
      </w:r>
      <w:bookmarkEnd w:id="6"/>
    </w:p>
    <w:p w14:paraId="4396B878" w14:textId="4E6D5D46" w:rsidR="00893514" w:rsidRDefault="004032D8" w:rsidP="00893514">
      <w:r>
        <w:t xml:space="preserve">A bejelentkező felületet megvalósító osztály. </w:t>
      </w:r>
      <w:proofErr w:type="gramStart"/>
      <w:r>
        <w:t>Egy</w:t>
      </w:r>
      <w:r w:rsidR="00A35DE1">
        <w:t xml:space="preserve"> </w:t>
      </w:r>
      <w:r>
        <w:t>.</w:t>
      </w:r>
      <w:proofErr w:type="spellStart"/>
      <w:r>
        <w:t>razor</w:t>
      </w:r>
      <w:proofErr w:type="spellEnd"/>
      <w:proofErr w:type="gramEnd"/>
      <w:r>
        <w:t xml:space="preserve"> file-</w:t>
      </w:r>
      <w:proofErr w:type="spellStart"/>
      <w:r>
        <w:t>ból</w:t>
      </w:r>
      <w:proofErr w:type="spellEnd"/>
      <w:r>
        <w:t xml:space="preserve"> áll. </w:t>
      </w:r>
    </w:p>
    <w:p w14:paraId="4D6DBA58" w14:textId="6A0DCE49" w:rsidR="004032D8" w:rsidRPr="004032D8" w:rsidRDefault="004032D8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>Az oldal címe alatt található a két beviteli mező a felhasználónévnek és a jelszónak. Ezalatt található a bejelentkezés gomb, ami alatt a regisztrációs oldalra irányító gomb, amennyiben a felhasználó még nem rendelkezik fiókkal. Ha a felhasználó rossz felhasználónévvel vagy jelszóval próbál bejelentkezni, egy snackbar üzenet figyelmezteti erre.</w:t>
      </w:r>
    </w:p>
    <w:p w14:paraId="329311F9" w14:textId="082FB96D" w:rsidR="00342E79" w:rsidRDefault="00342E79" w:rsidP="00342E79">
      <w:pPr>
        <w:pStyle w:val="Cmsor3"/>
      </w:pPr>
      <w:bookmarkStart w:id="7" w:name="_Toc101888635"/>
      <w:proofErr w:type="spellStart"/>
      <w:r>
        <w:t>Product</w:t>
      </w:r>
      <w:bookmarkEnd w:id="7"/>
      <w:proofErr w:type="spellEnd"/>
    </w:p>
    <w:p w14:paraId="785737EC" w14:textId="77777777" w:rsidR="007D1E92" w:rsidRDefault="007D1E92" w:rsidP="007D1E92">
      <w:r>
        <w:t xml:space="preserve">Az egyes </w:t>
      </w:r>
      <w:proofErr w:type="spellStart"/>
      <w:r>
        <w:t>fagyikat</w:t>
      </w:r>
      <w:proofErr w:type="spellEnd"/>
      <w:r>
        <w:t xml:space="preserve"> egyenként megjelenítő rendelési felület.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 xml:space="preserve"> és egy .</w:t>
      </w:r>
      <w:proofErr w:type="spellStart"/>
      <w:r>
        <w:t>css</w:t>
      </w:r>
      <w:proofErr w:type="spellEnd"/>
      <w:r>
        <w:t xml:space="preserve"> file.</w:t>
      </w:r>
    </w:p>
    <w:p w14:paraId="29E9384E" w14:textId="3A9625BF" w:rsidR="00893514" w:rsidRDefault="007D1E92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>:</w:t>
      </w:r>
      <w:r>
        <w:t xml:space="preserve"> </w:t>
      </w:r>
      <w:r w:rsidR="00FC0C3F">
        <w:t xml:space="preserve">A termék neve alatt két oszlopban jeleníti meg a termék információkat és a rendelési felületet. Bal oldalt látható a termék képe, alatta pedig a rendelési mennyiség és annak az ára. Jobb oldalt található az allergén táblázat és a kosárba tétel gomb. Amennyiben a termék nincs készleten, a gomb helyett a </w:t>
      </w:r>
      <w:proofErr w:type="spellStart"/>
      <w:r w:rsidR="00FC0C3F">
        <w:t>Sold</w:t>
      </w:r>
      <w:proofErr w:type="spellEnd"/>
      <w:r w:rsidR="00FC0C3F">
        <w:t xml:space="preserve"> out felirat jelenik meg.</w:t>
      </w:r>
    </w:p>
    <w:p w14:paraId="2D32E1FC" w14:textId="214FADDF" w:rsidR="00FC0C3F" w:rsidRPr="00FC0C3F" w:rsidRDefault="00FC0C3F" w:rsidP="00893514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 w:rsidR="00773DB8">
        <w:t>A kép szélességét megadó stílus.</w:t>
      </w:r>
    </w:p>
    <w:p w14:paraId="5ACD802B" w14:textId="7321DA88" w:rsidR="00342E79" w:rsidRDefault="00893514" w:rsidP="00342E79">
      <w:pPr>
        <w:pStyle w:val="Cmsor3"/>
      </w:pPr>
      <w:bookmarkStart w:id="8" w:name="_Toc101888636"/>
      <w:proofErr w:type="spellStart"/>
      <w:r>
        <w:t>Profile</w:t>
      </w:r>
      <w:bookmarkEnd w:id="8"/>
      <w:proofErr w:type="spellEnd"/>
    </w:p>
    <w:p w14:paraId="20DD2C1E" w14:textId="325DAAC7" w:rsidR="00FC06BD" w:rsidRDefault="00FC06BD" w:rsidP="00FC06BD">
      <w:r>
        <w:t xml:space="preserve">A felhasználói profilt </w:t>
      </w:r>
      <w:proofErr w:type="spellStart"/>
      <w:r>
        <w:t>megjelenító</w:t>
      </w:r>
      <w:proofErr w:type="spellEnd"/>
      <w:r>
        <w:t xml:space="preserve"> oldal. </w:t>
      </w:r>
      <w:proofErr w:type="gramStart"/>
      <w:r>
        <w:t>Egy</w:t>
      </w:r>
      <w:r w:rsidR="00A35DE1">
        <w:t xml:space="preserve"> </w:t>
      </w:r>
      <w:r>
        <w:t>.</w:t>
      </w:r>
      <w:proofErr w:type="spellStart"/>
      <w:r>
        <w:t>razor</w:t>
      </w:r>
      <w:proofErr w:type="spellEnd"/>
      <w:proofErr w:type="gramEnd"/>
      <w:r>
        <w:t xml:space="preserve"> file-</w:t>
      </w:r>
      <w:proofErr w:type="spellStart"/>
      <w:r>
        <w:t>ból</w:t>
      </w:r>
      <w:proofErr w:type="spellEnd"/>
      <w:r>
        <w:t xml:space="preserve"> áll. </w:t>
      </w:r>
    </w:p>
    <w:p w14:paraId="74C97735" w14:textId="603A85C8" w:rsidR="00893514" w:rsidRPr="00893514" w:rsidRDefault="005D7E08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 xml:space="preserve">Az oldal címe alatt két oszlop található. Bal oldalt látható a </w:t>
      </w:r>
      <w:proofErr w:type="gramStart"/>
      <w:r>
        <w:t xml:space="preserve">profilkép </w:t>
      </w:r>
      <w:r w:rsidR="00790ACB">
        <w:t>,</w:t>
      </w:r>
      <w:proofErr w:type="gramEnd"/>
      <w:r w:rsidR="00790ACB">
        <w:t xml:space="preserve"> </w:t>
      </w:r>
      <w:r>
        <w:t>jobb oldalt pedig a felhasználó adatai egy listában vonallal elválasztva.</w:t>
      </w:r>
    </w:p>
    <w:p w14:paraId="1C40C731" w14:textId="6FEF2A5B" w:rsidR="00893514" w:rsidRDefault="00893514" w:rsidP="00893514">
      <w:pPr>
        <w:pStyle w:val="Cmsor3"/>
      </w:pPr>
      <w:bookmarkStart w:id="9" w:name="_Toc101888637"/>
      <w:proofErr w:type="spellStart"/>
      <w:r>
        <w:t>SignUp</w:t>
      </w:r>
      <w:bookmarkEnd w:id="9"/>
      <w:proofErr w:type="spellEnd"/>
    </w:p>
    <w:p w14:paraId="4538D9DF" w14:textId="18A5F967" w:rsidR="00893514" w:rsidRDefault="00807072" w:rsidP="00893514">
      <w:r>
        <w:t>A regisztrációs oldal</w:t>
      </w:r>
      <w:r w:rsidR="00BA3110">
        <w:t xml:space="preserve">t megjelenítő modul. </w:t>
      </w:r>
      <w:proofErr w:type="gramStart"/>
      <w:r w:rsidR="00BA3110">
        <w:t>Egy</w:t>
      </w:r>
      <w:r w:rsidR="00A35DE1">
        <w:t xml:space="preserve"> </w:t>
      </w:r>
      <w:r w:rsidR="00BA3110">
        <w:t>.</w:t>
      </w:r>
      <w:proofErr w:type="spellStart"/>
      <w:r w:rsidR="00BA3110">
        <w:t>razor</w:t>
      </w:r>
      <w:proofErr w:type="spellEnd"/>
      <w:proofErr w:type="gramEnd"/>
      <w:r w:rsidR="00BA3110">
        <w:t xml:space="preserve"> file-</w:t>
      </w:r>
      <w:proofErr w:type="spellStart"/>
      <w:r w:rsidR="00BA3110">
        <w:t>ból</w:t>
      </w:r>
      <w:proofErr w:type="spellEnd"/>
      <w:r w:rsidR="00BA3110">
        <w:t xml:space="preserve"> áll.</w:t>
      </w:r>
    </w:p>
    <w:p w14:paraId="594889B1" w14:textId="5E14B565" w:rsidR="00BA3110" w:rsidRPr="00A35DE1" w:rsidRDefault="00BA3110" w:rsidP="00893514">
      <w:proofErr w:type="gramStart"/>
      <w:r>
        <w:rPr>
          <w:b/>
          <w:bCs/>
        </w:rPr>
        <w:lastRenderedPageBreak/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 w:rsidR="00A35DE1">
        <w:t xml:space="preserve">Az oldal címe alatt találhatók egymás alatt sorban a beviteli mezők: </w:t>
      </w:r>
      <w:r w:rsidR="00847252">
        <w:t>felhasználónév, jelszó, születési dátum kiválasztása, nem. A beviteli mezők alatt található két gomb. Az egyikkel regisztrálni lehet, a másikkal pedig kiüríteni a már kitöltött mezőket. Végezetül található a file alján egy validációs kód</w:t>
      </w:r>
      <w:r w:rsidR="00896AFD">
        <w:t>, ami vizsgálja, hogy minden mező ki van-e töltve, a jelszó legalább 8 karakteres-e és a születési dátum nem későbbi-e, mint a mai dátum.</w:t>
      </w:r>
      <w:r w:rsidR="00042939">
        <w:t xml:space="preserve"> Ehhez tartozik egy </w:t>
      </w:r>
      <w:proofErr w:type="spellStart"/>
      <w:r w:rsidR="00042939">
        <w:t>SignUpModell</w:t>
      </w:r>
      <w:proofErr w:type="spellEnd"/>
      <w:r w:rsidR="00042939">
        <w:t xml:space="preserve"> osztály, ami a beviteli mezők változóit adja meg követelményekkel együtt. Ha sikeres a regisztráció, megjelenik az üzenet, hogy most már be lehet jelentkezni.</w:t>
      </w:r>
    </w:p>
    <w:p w14:paraId="3E579C54" w14:textId="7F6C9749" w:rsidR="00893514" w:rsidRDefault="00893514" w:rsidP="00893514">
      <w:pPr>
        <w:pStyle w:val="Cmsor2"/>
      </w:pPr>
      <w:bookmarkStart w:id="10" w:name="_Toc101888638"/>
      <w:proofErr w:type="spellStart"/>
      <w:r>
        <w:t>Shared</w:t>
      </w:r>
      <w:bookmarkEnd w:id="10"/>
      <w:proofErr w:type="spellEnd"/>
    </w:p>
    <w:p w14:paraId="24BEDFDC" w14:textId="7BC015FC" w:rsidR="00893514" w:rsidRDefault="00893514" w:rsidP="003A0623">
      <w:pPr>
        <w:pStyle w:val="Cmsor3"/>
      </w:pPr>
      <w:bookmarkStart w:id="11" w:name="_Toc101888639"/>
      <w:proofErr w:type="spellStart"/>
      <w:r>
        <w:t>MainLayout</w:t>
      </w:r>
      <w:bookmarkEnd w:id="11"/>
      <w:proofErr w:type="spellEnd"/>
    </w:p>
    <w:p w14:paraId="13185E15" w14:textId="0080F36F" w:rsidR="00563521" w:rsidRDefault="00563521" w:rsidP="00563521">
      <w:r>
        <w:t xml:space="preserve">Az oldal keretét megvalósító modul. Ebben található a fejléc és a lábléc.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 xml:space="preserve"> és egy .</w:t>
      </w:r>
      <w:proofErr w:type="spellStart"/>
      <w:r>
        <w:t>css</w:t>
      </w:r>
      <w:proofErr w:type="spellEnd"/>
      <w:r>
        <w:t xml:space="preserve"> file is.</w:t>
      </w:r>
    </w:p>
    <w:p w14:paraId="3296AE6E" w14:textId="4C3F8D66" w:rsidR="006B299D" w:rsidRDefault="00563521" w:rsidP="006B299D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 xml:space="preserve">A </w:t>
      </w:r>
      <w:proofErr w:type="spellStart"/>
      <w:r>
        <w:t>header</w:t>
      </w:r>
      <w:proofErr w:type="spellEnd"/>
      <w:r>
        <w:t xml:space="preserve"> tag-ben található egy téma beállítás, ami az alkalmazás színeit </w:t>
      </w:r>
      <w:proofErr w:type="spellStart"/>
      <w:r>
        <w:t>Htározza</w:t>
      </w:r>
      <w:proofErr w:type="spellEnd"/>
      <w:r>
        <w:t xml:space="preserve"> meg. Ezután egy </w:t>
      </w:r>
      <w:proofErr w:type="spellStart"/>
      <w:r>
        <w:t>appbar</w:t>
      </w:r>
      <w:proofErr w:type="spellEnd"/>
      <w:r>
        <w:t xml:space="preserve"> biztosítja az oldal fejlécét. Ezen található </w:t>
      </w:r>
      <w:r w:rsidR="00FD115A">
        <w:t xml:space="preserve">a </w:t>
      </w:r>
      <w:proofErr w:type="spellStart"/>
      <w:r w:rsidR="00FD115A">
        <w:t>home</w:t>
      </w:r>
      <w:proofErr w:type="spellEnd"/>
      <w:r w:rsidR="00FD115A">
        <w:t xml:space="preserve"> gomb és </w:t>
      </w:r>
      <w:r>
        <w:t xml:space="preserve">az oldal neve balra igazítva, majd egy keresősáv, kosár és profil gomb jobbra igazítva. </w:t>
      </w:r>
      <w:r w:rsidR="008A323B">
        <w:t xml:space="preserve">Ezután található a body, ahová a különböző oldalak </w:t>
      </w:r>
      <w:proofErr w:type="spellStart"/>
      <w:r w:rsidR="008A323B">
        <w:t>layout-jai</w:t>
      </w:r>
      <w:proofErr w:type="spellEnd"/>
      <w:r w:rsidR="008A323B">
        <w:t xml:space="preserve"> kerülnek navigációtól függően. Végezetül található még a keret alján egy láblé</w:t>
      </w:r>
      <w:r w:rsidR="006B299D">
        <w:t xml:space="preserve">c </w:t>
      </w:r>
      <w:r w:rsidR="008A323B">
        <w:t>a különböző elérhetőségekkel.</w:t>
      </w:r>
      <w:r w:rsidR="006B299D">
        <w:t xml:space="preserve"> A kód legalján található a sikertelen keresés esetén megjelenő snackbar.</w:t>
      </w:r>
    </w:p>
    <w:p w14:paraId="6F242BA5" w14:textId="632EC143" w:rsidR="007D687B" w:rsidRPr="007D687B" w:rsidRDefault="007D687B" w:rsidP="008A323B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>
        <w:t>Található benne formázás a body-</w:t>
      </w:r>
      <w:proofErr w:type="spellStart"/>
      <w:r>
        <w:t>ra</w:t>
      </w:r>
      <w:proofErr w:type="spellEnd"/>
      <w:r>
        <w:t xml:space="preserve">, a láblécre és a helykitöltő panelre. </w:t>
      </w:r>
    </w:p>
    <w:p w14:paraId="0EDA2417" w14:textId="68809298" w:rsidR="00893514" w:rsidRDefault="00CE3A37" w:rsidP="00060C2B">
      <w:pPr>
        <w:pStyle w:val="Cmsor1"/>
      </w:pPr>
      <w:bookmarkStart w:id="12" w:name="_Toc101888640"/>
      <w:proofErr w:type="spellStart"/>
      <w:r>
        <w:lastRenderedPageBreak/>
        <w:t>BackEnd</w:t>
      </w:r>
      <w:proofErr w:type="spellEnd"/>
      <w:r>
        <w:t xml:space="preserve"> modulok</w:t>
      </w:r>
      <w:bookmarkEnd w:id="12"/>
    </w:p>
    <w:p w14:paraId="2784D312" w14:textId="4C3DE433" w:rsidR="007A4F61" w:rsidRPr="007A4F61" w:rsidRDefault="007A4F61" w:rsidP="007A4F61">
      <w:r>
        <w:t>Az általam írt backend modulok felsorolása és rövid ismertetése. Az oldal hátterét C</w:t>
      </w:r>
      <w:r>
        <w:rPr>
          <w:lang w:val="en-US"/>
        </w:rPr>
        <w:t>#</w:t>
      </w:r>
      <w:r>
        <w:t xml:space="preserve"> kód adja, </w:t>
      </w:r>
      <w:r w:rsidR="00424E06">
        <w:t xml:space="preserve">az ezen a nyelven írt osztályokat, változóikat és függvényeiket mutatom be. </w:t>
      </w:r>
    </w:p>
    <w:p w14:paraId="78CF46B8" w14:textId="01E5ADE7" w:rsidR="00893514" w:rsidRDefault="001915D9" w:rsidP="001638C4">
      <w:pPr>
        <w:pStyle w:val="Cmsor2"/>
      </w:pPr>
      <w:bookmarkStart w:id="13" w:name="_Toc101888641"/>
      <w:proofErr w:type="spellStart"/>
      <w:r>
        <w:t>Pages</w:t>
      </w:r>
      <w:bookmarkEnd w:id="13"/>
      <w:proofErr w:type="spellEnd"/>
    </w:p>
    <w:p w14:paraId="168ADD6B" w14:textId="4351F643" w:rsidR="001915D9" w:rsidRDefault="001915D9" w:rsidP="001915D9">
      <w:pPr>
        <w:pStyle w:val="Cmsor3"/>
      </w:pPr>
      <w:bookmarkStart w:id="14" w:name="_Toc101888642"/>
      <w:proofErr w:type="spellStart"/>
      <w:r w:rsidRPr="001915D9">
        <w:t>Home.razor.cs</w:t>
      </w:r>
      <w:proofErr w:type="spellEnd"/>
      <w:r>
        <w:t xml:space="preserve"> –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Home</w:t>
      </w:r>
      <w:bookmarkEnd w:id="14"/>
    </w:p>
    <w:p w14:paraId="44395664" w14:textId="0FD10553" w:rsidR="001915D9" w:rsidRPr="003A0623" w:rsidRDefault="001915D9" w:rsidP="001915D9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60C5FF91" w14:textId="5FC8DC6E" w:rsidR="001915D9" w:rsidRDefault="001915D9" w:rsidP="001915D9">
      <w:pPr>
        <w:pStyle w:val="Listaszerbekezds"/>
        <w:numPr>
          <w:ilvl w:val="0"/>
          <w:numId w:val="31"/>
        </w:numPr>
      </w:pPr>
      <w:r w:rsidRPr="003A0623">
        <w:rPr>
          <w:b/>
          <w:bCs/>
        </w:rPr>
        <w:t xml:space="preserve">szoveg1: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</w:t>
      </w:r>
      <w:r w:rsidR="005C1461">
        <w:t>–</w:t>
      </w:r>
      <w:r>
        <w:t xml:space="preserve"> </w:t>
      </w:r>
      <w:r w:rsidR="005C1461">
        <w:t>A leírást tartalmazó szöveg első fele.</w:t>
      </w:r>
    </w:p>
    <w:p w14:paraId="3DFEEEC5" w14:textId="4AB25E05" w:rsidR="005C1461" w:rsidRDefault="005C1461" w:rsidP="001915D9">
      <w:pPr>
        <w:pStyle w:val="Listaszerbekezds"/>
        <w:numPr>
          <w:ilvl w:val="0"/>
          <w:numId w:val="31"/>
        </w:numPr>
      </w:pPr>
      <w:r w:rsidRPr="003A0623">
        <w:rPr>
          <w:b/>
          <w:bCs/>
        </w:rPr>
        <w:t xml:space="preserve">szoveg2: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– A leírást tartalmazó szöveg második fele.</w:t>
      </w:r>
    </w:p>
    <w:p w14:paraId="094500F4" w14:textId="6042AE97" w:rsidR="005C1461" w:rsidRPr="003A0623" w:rsidRDefault="005C1461" w:rsidP="005C1461">
      <w:pPr>
        <w:rPr>
          <w:b/>
          <w:bCs/>
        </w:rPr>
      </w:pPr>
      <w:r w:rsidRPr="003A0623">
        <w:rPr>
          <w:b/>
          <w:bCs/>
        </w:rPr>
        <w:t>Függvények:</w:t>
      </w:r>
    </w:p>
    <w:p w14:paraId="7930AFDE" w14:textId="1B44A660" w:rsidR="005C1461" w:rsidRDefault="003A0623" w:rsidP="00580EFB">
      <w:pPr>
        <w:pStyle w:val="Listaszerbekezds"/>
        <w:numPr>
          <w:ilvl w:val="0"/>
          <w:numId w:val="34"/>
        </w:numPr>
      </w:pPr>
      <w:r w:rsidRPr="003A0623">
        <w:rPr>
          <w:b/>
          <w:bCs/>
        </w:rPr>
        <w:t xml:space="preserve">onCategory1(): </w:t>
      </w:r>
      <w:proofErr w:type="spellStart"/>
      <w:r w:rsidRPr="003A0623">
        <w:rPr>
          <w:b/>
          <w:bCs/>
        </w:rPr>
        <w:t>void</w:t>
      </w:r>
      <w:proofErr w:type="spellEnd"/>
      <w:r>
        <w:t xml:space="preserve"> – Az első kategória kiválasztása esetén a </w:t>
      </w:r>
      <w:proofErr w:type="spellStart"/>
      <w:r>
        <w:t>fagyik</w:t>
      </w:r>
      <w:proofErr w:type="spellEnd"/>
      <w:r>
        <w:t xml:space="preserve"> oldalára irányít.</w:t>
      </w:r>
    </w:p>
    <w:p w14:paraId="33AF6267" w14:textId="0359CC81" w:rsidR="003A0623" w:rsidRDefault="003A0623" w:rsidP="00580EFB">
      <w:pPr>
        <w:pStyle w:val="Listaszerbekezds"/>
        <w:numPr>
          <w:ilvl w:val="0"/>
          <w:numId w:val="34"/>
        </w:numPr>
      </w:pPr>
      <w:r w:rsidRPr="003A0623">
        <w:rPr>
          <w:b/>
          <w:bCs/>
        </w:rPr>
        <w:t xml:space="preserve">onCategory2(): </w:t>
      </w:r>
      <w:proofErr w:type="spellStart"/>
      <w:r w:rsidRPr="003A0623">
        <w:rPr>
          <w:b/>
          <w:bCs/>
        </w:rPr>
        <w:t>void</w:t>
      </w:r>
      <w:proofErr w:type="spellEnd"/>
      <w:r>
        <w:t xml:space="preserve"> – A második kategória kiválasztása esetén a </w:t>
      </w:r>
      <w:proofErr w:type="spellStart"/>
      <w:r>
        <w:t>fagyik</w:t>
      </w:r>
      <w:proofErr w:type="spellEnd"/>
      <w:r>
        <w:t xml:space="preserve"> oldalára irányít.</w:t>
      </w:r>
    </w:p>
    <w:p w14:paraId="27071907" w14:textId="3C70F899" w:rsidR="003A0623" w:rsidRPr="001915D9" w:rsidRDefault="003A0623" w:rsidP="00580EFB">
      <w:pPr>
        <w:pStyle w:val="Listaszerbekezds"/>
        <w:numPr>
          <w:ilvl w:val="0"/>
          <w:numId w:val="34"/>
        </w:numPr>
      </w:pPr>
      <w:r w:rsidRPr="003A0623">
        <w:rPr>
          <w:b/>
          <w:bCs/>
        </w:rPr>
        <w:t xml:space="preserve">onCategory3(): </w:t>
      </w:r>
      <w:proofErr w:type="spellStart"/>
      <w:r w:rsidRPr="003A0623">
        <w:rPr>
          <w:b/>
          <w:bCs/>
        </w:rPr>
        <w:t>void</w:t>
      </w:r>
      <w:proofErr w:type="spellEnd"/>
      <w:r>
        <w:t xml:space="preserve"> – A harmadik kategória kiválasztása esetén a </w:t>
      </w:r>
      <w:proofErr w:type="spellStart"/>
      <w:r>
        <w:t>fagyik</w:t>
      </w:r>
      <w:proofErr w:type="spellEnd"/>
      <w:r>
        <w:t xml:space="preserve"> oldalára irányít.</w:t>
      </w:r>
    </w:p>
    <w:p w14:paraId="6659FF19" w14:textId="04C89792" w:rsidR="001915D9" w:rsidRDefault="001915D9" w:rsidP="001915D9">
      <w:pPr>
        <w:pStyle w:val="Cmsor3"/>
      </w:pPr>
      <w:bookmarkStart w:id="15" w:name="_Toc101888643"/>
      <w:proofErr w:type="spellStart"/>
      <w:r>
        <w:t>IceCream.razor.cs</w:t>
      </w:r>
      <w:proofErr w:type="spellEnd"/>
      <w:r w:rsidR="00773DB8">
        <w:t xml:space="preserve"> – </w:t>
      </w:r>
      <w:proofErr w:type="spellStart"/>
      <w:r w:rsidR="00773DB8">
        <w:t>public</w:t>
      </w:r>
      <w:proofErr w:type="spellEnd"/>
      <w:r w:rsidR="00773DB8">
        <w:t xml:space="preserve"> </w:t>
      </w:r>
      <w:proofErr w:type="spellStart"/>
      <w:r w:rsidR="00773DB8">
        <w:t>partial</w:t>
      </w:r>
      <w:proofErr w:type="spellEnd"/>
      <w:r w:rsidR="00773DB8">
        <w:t xml:space="preserve"> </w:t>
      </w:r>
      <w:proofErr w:type="spellStart"/>
      <w:r w:rsidR="00773DB8">
        <w:t>class</w:t>
      </w:r>
      <w:proofErr w:type="spellEnd"/>
      <w:r w:rsidR="00773DB8">
        <w:t xml:space="preserve"> </w:t>
      </w:r>
      <w:proofErr w:type="spellStart"/>
      <w:r w:rsidR="00773DB8">
        <w:t>IceCream</w:t>
      </w:r>
      <w:bookmarkEnd w:id="15"/>
      <w:proofErr w:type="spellEnd"/>
    </w:p>
    <w:p w14:paraId="1154C36B" w14:textId="77777777" w:rsidR="00F93C83" w:rsidRPr="003A0623" w:rsidRDefault="00F93C83" w:rsidP="00F93C83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7BD98FBF" w14:textId="6487C962" w:rsidR="00F93C83" w:rsidRDefault="00F93C83" w:rsidP="00F93C83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onlyInStock</w:t>
      </w:r>
      <w:proofErr w:type="spellEnd"/>
      <w:r w:rsidRPr="003A0623"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t xml:space="preserve"> – Be van-e pipálva a </w:t>
      </w:r>
      <w:proofErr w:type="spellStart"/>
      <w:r>
        <w:t>checkbox</w:t>
      </w:r>
      <w:proofErr w:type="spellEnd"/>
      <w:r>
        <w:t>, hogy csak a készleten lévő elemeket jelenítsük meg.</w:t>
      </w:r>
    </w:p>
    <w:p w14:paraId="646C9536" w14:textId="7A32C355" w:rsidR="00F93C83" w:rsidRDefault="00F93C83" w:rsidP="00F93C83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setMax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beállított maximum ár.</w:t>
      </w:r>
    </w:p>
    <w:p w14:paraId="2CA60E42" w14:textId="73BF9C79" w:rsidR="00F93C83" w:rsidRDefault="00F93C83" w:rsidP="00F93C83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set</w:t>
      </w:r>
      <w:r w:rsidR="00CF4747">
        <w:rPr>
          <w:b/>
          <w:bCs/>
        </w:rPr>
        <w:t>Min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beállított</w:t>
      </w:r>
      <w:r w:rsidR="00CF4747">
        <w:t>minimum</w:t>
      </w:r>
      <w:r>
        <w:t xml:space="preserve"> ár.</w:t>
      </w:r>
    </w:p>
    <w:p w14:paraId="3B2C208F" w14:textId="15C9864F" w:rsidR="00CF4747" w:rsidRDefault="00CF4747" w:rsidP="00CF4747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minPrice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legkisebb elérhető ár.</w:t>
      </w:r>
    </w:p>
    <w:p w14:paraId="087C8925" w14:textId="27EEFED9" w:rsidR="00F93C83" w:rsidRDefault="00CF4747" w:rsidP="00CF4747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maxPrice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legnagyobb elérhető ár.</w:t>
      </w:r>
    </w:p>
    <w:p w14:paraId="16B38E45" w14:textId="3FCA0683" w:rsidR="00CF4747" w:rsidRDefault="00CF4747" w:rsidP="00CF4747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checkboxes</w:t>
      </w:r>
      <w:proofErr w:type="spellEnd"/>
      <w:r>
        <w:rPr>
          <w:b/>
          <w:bCs/>
        </w:rPr>
        <w:t xml:space="preserve">: </w:t>
      </w:r>
      <w:proofErr w:type="spellStart"/>
      <w:proofErr w:type="gramStart"/>
      <w:r>
        <w:rPr>
          <w:b/>
          <w:bCs/>
        </w:rPr>
        <w:t>bool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</w:t>
      </w:r>
      <w:r>
        <w:t xml:space="preserve">– A színekhez tartozó </w:t>
      </w:r>
      <w:proofErr w:type="spellStart"/>
      <w:r>
        <w:t>checkboxok</w:t>
      </w:r>
      <w:proofErr w:type="spellEnd"/>
      <w:r>
        <w:t xml:space="preserve"> közül melyik van bepipálva.</w:t>
      </w:r>
    </w:p>
    <w:p w14:paraId="34A51827" w14:textId="77777777" w:rsidR="00F93C83" w:rsidRPr="003A0623" w:rsidRDefault="00F93C83" w:rsidP="00F93C83">
      <w:pPr>
        <w:rPr>
          <w:b/>
          <w:bCs/>
        </w:rPr>
      </w:pPr>
      <w:r w:rsidRPr="003A0623">
        <w:rPr>
          <w:b/>
          <w:bCs/>
        </w:rPr>
        <w:t>Függvények:</w:t>
      </w:r>
    </w:p>
    <w:p w14:paraId="2920B30A" w14:textId="0D89F5C8" w:rsidR="003A0623" w:rsidRPr="003A0623" w:rsidRDefault="00CF4747" w:rsidP="00CF4747">
      <w:pPr>
        <w:pStyle w:val="Listaszerbekezds"/>
        <w:numPr>
          <w:ilvl w:val="0"/>
          <w:numId w:val="32"/>
        </w:numPr>
      </w:pPr>
      <w:proofErr w:type="spellStart"/>
      <w:proofErr w:type="gramStart"/>
      <w:r>
        <w:rPr>
          <w:b/>
          <w:bCs/>
        </w:rPr>
        <w:lastRenderedPageBreak/>
        <w:t>IceCream</w:t>
      </w:r>
      <w:proofErr w:type="spellEnd"/>
      <w:r w:rsidR="00F93C83" w:rsidRPr="003A0623">
        <w:rPr>
          <w:b/>
          <w:bCs/>
        </w:rPr>
        <w:t>(</w:t>
      </w:r>
      <w:proofErr w:type="gramEnd"/>
      <w:r w:rsidR="00F93C83" w:rsidRPr="003A0623">
        <w:rPr>
          <w:b/>
          <w:bCs/>
        </w:rPr>
        <w:t>)</w:t>
      </w:r>
      <w:r w:rsidR="00F93C83">
        <w:t xml:space="preserve">– </w:t>
      </w:r>
      <w:r>
        <w:t>A konstruktorban állítjuk be a minimum és maximum árakat.</w:t>
      </w:r>
    </w:p>
    <w:p w14:paraId="47180D3F" w14:textId="71D8A9DC" w:rsidR="001915D9" w:rsidRDefault="001915D9" w:rsidP="001915D9">
      <w:pPr>
        <w:pStyle w:val="Cmsor3"/>
      </w:pPr>
      <w:bookmarkStart w:id="16" w:name="_Toc101888644"/>
      <w:proofErr w:type="spellStart"/>
      <w:r>
        <w:t>Login.razor.cs</w:t>
      </w:r>
      <w:proofErr w:type="spellEnd"/>
      <w:r w:rsidR="00773DB8">
        <w:t xml:space="preserve"> – </w:t>
      </w:r>
      <w:proofErr w:type="spellStart"/>
      <w:r w:rsidR="00773DB8">
        <w:t>public</w:t>
      </w:r>
      <w:proofErr w:type="spellEnd"/>
      <w:r w:rsidR="00773DB8">
        <w:t xml:space="preserve"> </w:t>
      </w:r>
      <w:proofErr w:type="spellStart"/>
      <w:r w:rsidR="00773DB8">
        <w:t>partial</w:t>
      </w:r>
      <w:proofErr w:type="spellEnd"/>
      <w:r w:rsidR="00773DB8">
        <w:t xml:space="preserve"> </w:t>
      </w:r>
      <w:proofErr w:type="spellStart"/>
      <w:r w:rsidR="00773DB8">
        <w:t>class</w:t>
      </w:r>
      <w:proofErr w:type="spellEnd"/>
      <w:r w:rsidR="00773DB8">
        <w:t xml:space="preserve"> Login</w:t>
      </w:r>
      <w:bookmarkEnd w:id="16"/>
    </w:p>
    <w:p w14:paraId="0E8A3DE5" w14:textId="77777777" w:rsidR="00A02FCA" w:rsidRPr="003A0623" w:rsidRDefault="00A02FCA" w:rsidP="00A02FCA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687530E3" w14:textId="7E3EE0D3" w:rsidR="00A02FCA" w:rsidRDefault="00A02FCA" w:rsidP="00A02FCA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username</w:t>
      </w:r>
      <w:proofErr w:type="spellEnd"/>
      <w:r w:rsidRPr="003A0623">
        <w:rPr>
          <w:b/>
          <w:bCs/>
        </w:rPr>
        <w:t xml:space="preserve">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– A beírt felhasználónév.</w:t>
      </w:r>
    </w:p>
    <w:p w14:paraId="72E1653B" w14:textId="4ECE57E5" w:rsidR="00A02FCA" w:rsidRDefault="00A02FCA" w:rsidP="00A02FCA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password</w:t>
      </w:r>
      <w:proofErr w:type="spellEnd"/>
      <w:r w:rsidRPr="003A0623">
        <w:rPr>
          <w:b/>
          <w:bCs/>
        </w:rPr>
        <w:t xml:space="preserve">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– A beírt jelszó.</w:t>
      </w:r>
    </w:p>
    <w:p w14:paraId="5D0ED64A" w14:textId="380786C1" w:rsidR="00A02FCA" w:rsidRDefault="00A26E98" w:rsidP="00A02FCA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snackBarIsOpen</w:t>
      </w:r>
      <w:proofErr w:type="spellEnd"/>
      <w:r w:rsidR="00A02FCA" w:rsidRPr="003A0623"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 w:rsidR="00A02FCA">
        <w:t xml:space="preserve"> –</w:t>
      </w:r>
      <w:r>
        <w:t xml:space="preserve"> Látható-e a snackbar</w:t>
      </w:r>
      <w:r w:rsidR="00A02FCA">
        <w:t>.</w:t>
      </w:r>
    </w:p>
    <w:p w14:paraId="4BF5706F" w14:textId="77777777" w:rsidR="00A02FCA" w:rsidRPr="003A0623" w:rsidRDefault="00A02FCA" w:rsidP="00A02FCA">
      <w:pPr>
        <w:rPr>
          <w:b/>
          <w:bCs/>
        </w:rPr>
      </w:pPr>
      <w:r w:rsidRPr="003A0623">
        <w:rPr>
          <w:b/>
          <w:bCs/>
        </w:rPr>
        <w:t>Függvények:</w:t>
      </w:r>
    </w:p>
    <w:p w14:paraId="2CDF36A2" w14:textId="6F647F33" w:rsidR="00A02FCA" w:rsidRPr="00A02FCA" w:rsidRDefault="00A26E98" w:rsidP="00A26E98">
      <w:pPr>
        <w:pStyle w:val="Listaszerbekezds"/>
        <w:numPr>
          <w:ilvl w:val="0"/>
          <w:numId w:val="33"/>
        </w:numPr>
      </w:pPr>
      <w:proofErr w:type="spellStart"/>
      <w:proofErr w:type="gramStart"/>
      <w:r>
        <w:rPr>
          <w:b/>
          <w:bCs/>
        </w:rPr>
        <w:t>loginOnClick</w:t>
      </w:r>
      <w:proofErr w:type="spellEnd"/>
      <w:r w:rsidR="00A02FCA" w:rsidRPr="003A0623">
        <w:rPr>
          <w:b/>
          <w:bCs/>
        </w:rPr>
        <w:t>(</w:t>
      </w:r>
      <w:proofErr w:type="gramEnd"/>
      <w:r w:rsidR="00A02FCA" w:rsidRPr="003A0623">
        <w:rPr>
          <w:b/>
          <w:bCs/>
        </w:rPr>
        <w:t xml:space="preserve">): </w:t>
      </w:r>
      <w:proofErr w:type="spellStart"/>
      <w:r w:rsidR="00A02FCA" w:rsidRPr="003A0623">
        <w:rPr>
          <w:b/>
          <w:bCs/>
        </w:rPr>
        <w:t>void</w:t>
      </w:r>
      <w:proofErr w:type="spellEnd"/>
      <w:r w:rsidR="00A02FCA">
        <w:t xml:space="preserve"> – </w:t>
      </w:r>
      <w:r>
        <w:t xml:space="preserve">A bejelentkezés gomb </w:t>
      </w:r>
      <w:proofErr w:type="spellStart"/>
      <w:r>
        <w:t>callback</w:t>
      </w:r>
      <w:proofErr w:type="spellEnd"/>
      <w:r>
        <w:t xml:space="preserve"> függvénye. Helyes felhasználónév és jelszó esetén a profil oldalra irányít, egyéb esetben láthatóvá teszi a snackbar-t, hogy a beírt bejelentkezési adatok valamelyike nem helyes.</w:t>
      </w:r>
    </w:p>
    <w:p w14:paraId="34956156" w14:textId="48A0D577" w:rsidR="001915D9" w:rsidRPr="00FC06BD" w:rsidRDefault="001915D9" w:rsidP="001915D9">
      <w:pPr>
        <w:pStyle w:val="Cmsor3"/>
      </w:pPr>
      <w:bookmarkStart w:id="17" w:name="_Toc101888645"/>
      <w:proofErr w:type="spellStart"/>
      <w:r w:rsidRPr="00FC06BD">
        <w:t>Product.razor.cs</w:t>
      </w:r>
      <w:proofErr w:type="spellEnd"/>
      <w:r w:rsidR="00773DB8" w:rsidRPr="00FC06BD">
        <w:t xml:space="preserve"> – </w:t>
      </w:r>
      <w:proofErr w:type="spellStart"/>
      <w:r w:rsidR="00773DB8" w:rsidRPr="00FC06BD">
        <w:t>public</w:t>
      </w:r>
      <w:proofErr w:type="spellEnd"/>
      <w:r w:rsidR="00773DB8" w:rsidRPr="00FC06BD">
        <w:t xml:space="preserve"> </w:t>
      </w:r>
      <w:proofErr w:type="spellStart"/>
      <w:r w:rsidR="00773DB8" w:rsidRPr="00FC06BD">
        <w:t>partial</w:t>
      </w:r>
      <w:proofErr w:type="spellEnd"/>
      <w:r w:rsidR="00773DB8" w:rsidRPr="00FC06BD">
        <w:t xml:space="preserve"> </w:t>
      </w:r>
      <w:proofErr w:type="spellStart"/>
      <w:r w:rsidR="00773DB8" w:rsidRPr="00FC06BD">
        <w:t>class</w:t>
      </w:r>
      <w:proofErr w:type="spellEnd"/>
      <w:r w:rsidR="00773DB8" w:rsidRPr="00FC06BD">
        <w:t xml:space="preserve"> </w:t>
      </w:r>
      <w:proofErr w:type="spellStart"/>
      <w:r w:rsidR="00773DB8" w:rsidRPr="00FC06BD">
        <w:t>Product</w:t>
      </w:r>
      <w:bookmarkEnd w:id="17"/>
      <w:proofErr w:type="spellEnd"/>
    </w:p>
    <w:p w14:paraId="3429F805" w14:textId="77777777" w:rsidR="0043104B" w:rsidRPr="003A0623" w:rsidRDefault="0043104B" w:rsidP="0043104B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491CA12C" w14:textId="4C4F3345" w:rsidR="0043104B" w:rsidRDefault="004661B9" w:rsidP="004661B9">
      <w:pPr>
        <w:pStyle w:val="Listaszerbekezds"/>
        <w:numPr>
          <w:ilvl w:val="0"/>
          <w:numId w:val="35"/>
        </w:numPr>
      </w:pPr>
      <w:proofErr w:type="spellStart"/>
      <w:r>
        <w:rPr>
          <w:b/>
          <w:bCs/>
        </w:rPr>
        <w:t>amount</w:t>
      </w:r>
      <w:proofErr w:type="spellEnd"/>
      <w:r w:rsidR="0043104B" w:rsidRPr="003A0623">
        <w:rPr>
          <w:b/>
          <w:bCs/>
        </w:rPr>
        <w:t xml:space="preserve">: </w:t>
      </w:r>
      <w:r>
        <w:rPr>
          <w:b/>
          <w:bCs/>
        </w:rPr>
        <w:t>int</w:t>
      </w:r>
      <w:r w:rsidR="0043104B">
        <w:t xml:space="preserve"> – </w:t>
      </w:r>
      <w:r>
        <w:t>A megadott mennyiség a termékből</w:t>
      </w:r>
      <w:r w:rsidR="0043104B">
        <w:t>.</w:t>
      </w:r>
    </w:p>
    <w:p w14:paraId="2F905623" w14:textId="79906699" w:rsidR="004661B9" w:rsidRPr="004661B9" w:rsidRDefault="004661B9" w:rsidP="004661B9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allergens</w:t>
      </w:r>
      <w:proofErr w:type="spellEnd"/>
      <w:r w:rsidR="0043104B" w:rsidRPr="003A0623">
        <w:rPr>
          <w:b/>
          <w:bCs/>
        </w:rPr>
        <w:t xml:space="preserve">: </w:t>
      </w:r>
      <w:proofErr w:type="spellStart"/>
      <w:proofErr w:type="gramStart"/>
      <w:r>
        <w:rPr>
          <w:b/>
          <w:bCs/>
        </w:rPr>
        <w:t>Allergen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</w:t>
      </w:r>
      <w:r w:rsidR="0043104B">
        <w:t xml:space="preserve"> – </w:t>
      </w:r>
      <w:r w:rsidR="00FC06BD">
        <w:t>A táblázatban megjelenítendő allergének.</w:t>
      </w:r>
    </w:p>
    <w:p w14:paraId="266B0746" w14:textId="19320902" w:rsidR="0043104B" w:rsidRPr="004661B9" w:rsidRDefault="0043104B" w:rsidP="004661B9">
      <w:pPr>
        <w:ind w:left="708" w:firstLine="0"/>
        <w:rPr>
          <w:b/>
          <w:bCs/>
        </w:rPr>
      </w:pPr>
      <w:r w:rsidRPr="00223FE8">
        <w:rPr>
          <w:b/>
          <w:bCs/>
        </w:rPr>
        <w:t>Függvények:</w:t>
      </w:r>
    </w:p>
    <w:p w14:paraId="7302DBAC" w14:textId="6082659F" w:rsidR="0043104B" w:rsidRDefault="00FC06BD" w:rsidP="00FC06BD">
      <w:pPr>
        <w:pStyle w:val="Listaszerbekezds"/>
        <w:numPr>
          <w:ilvl w:val="0"/>
          <w:numId w:val="36"/>
        </w:numPr>
      </w:pPr>
      <w:proofErr w:type="spellStart"/>
      <w:proofErr w:type="gramStart"/>
      <w:r>
        <w:rPr>
          <w:b/>
          <w:bCs/>
        </w:rPr>
        <w:t>Product</w:t>
      </w:r>
      <w:proofErr w:type="spellEnd"/>
      <w:r w:rsidR="0043104B" w:rsidRPr="003A0623">
        <w:rPr>
          <w:b/>
          <w:bCs/>
        </w:rPr>
        <w:t>(</w:t>
      </w:r>
      <w:proofErr w:type="gramEnd"/>
      <w:r w:rsidR="0043104B" w:rsidRPr="003A0623">
        <w:rPr>
          <w:b/>
          <w:bCs/>
        </w:rPr>
        <w:t>)</w:t>
      </w:r>
      <w:r>
        <w:rPr>
          <w:b/>
          <w:bCs/>
        </w:rPr>
        <w:t xml:space="preserve"> </w:t>
      </w:r>
      <w:r w:rsidR="0043104B">
        <w:t xml:space="preserve">– </w:t>
      </w:r>
      <w:r>
        <w:t>Konstruktor. A mennyiséget 0-ra állítja.</w:t>
      </w:r>
    </w:p>
    <w:p w14:paraId="058160A1" w14:textId="0721491D" w:rsidR="00223FE8" w:rsidRDefault="00223FE8" w:rsidP="00FC06BD">
      <w:pPr>
        <w:pStyle w:val="Listaszerbekezds"/>
        <w:numPr>
          <w:ilvl w:val="0"/>
          <w:numId w:val="36"/>
        </w:numPr>
      </w:pPr>
      <w:proofErr w:type="spellStart"/>
      <w:proofErr w:type="gramStart"/>
      <w:r>
        <w:rPr>
          <w:b/>
          <w:bCs/>
        </w:rPr>
        <w:t>toPay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223FE8">
        <w:t>:</w:t>
      </w:r>
      <w:r>
        <w:t xml:space="preserve"> </w:t>
      </w:r>
      <w:r>
        <w:rPr>
          <w:b/>
          <w:bCs/>
        </w:rPr>
        <w:t xml:space="preserve">int - </w:t>
      </w:r>
      <w:r>
        <w:t xml:space="preserve"> visszatér a termék ára és a kiválasztott mennyiség szerinti fizetendő összeggel.</w:t>
      </w:r>
    </w:p>
    <w:p w14:paraId="22FE8373" w14:textId="76256F6D" w:rsidR="00223FE8" w:rsidRPr="00A02FCA" w:rsidRDefault="00223FE8" w:rsidP="00FC06BD">
      <w:pPr>
        <w:pStyle w:val="Listaszerbekezds"/>
        <w:numPr>
          <w:ilvl w:val="0"/>
          <w:numId w:val="36"/>
        </w:numPr>
      </w:pPr>
      <w:proofErr w:type="spellStart"/>
      <w:proofErr w:type="gramStart"/>
      <w:r>
        <w:rPr>
          <w:b/>
          <w:bCs/>
        </w:rPr>
        <w:t>onAddToCart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223FE8">
        <w:t>:</w:t>
      </w:r>
      <w:r>
        <w:t xml:space="preserve">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kosárba helyezés </w:t>
      </w:r>
      <w:proofErr w:type="spellStart"/>
      <w:r>
        <w:t>callback</w:t>
      </w:r>
      <w:proofErr w:type="spellEnd"/>
      <w:r>
        <w:t xml:space="preserve"> függvénye. Ha a termék még nincs a kosárban, akkor belerakja mennyiséggel együtt. Ha benne van, akkor növeli a mennyiségét.</w:t>
      </w:r>
    </w:p>
    <w:p w14:paraId="5D2A2067" w14:textId="77777777" w:rsidR="0043104B" w:rsidRPr="0043104B" w:rsidRDefault="0043104B" w:rsidP="0043104B">
      <w:pPr>
        <w:rPr>
          <w:highlight w:val="yellow"/>
        </w:rPr>
      </w:pPr>
    </w:p>
    <w:p w14:paraId="7442B274" w14:textId="2E7BE9EA" w:rsidR="001915D9" w:rsidRDefault="001915D9" w:rsidP="001915D9">
      <w:pPr>
        <w:pStyle w:val="Cmsor3"/>
      </w:pPr>
      <w:bookmarkStart w:id="18" w:name="_Toc101888646"/>
      <w:proofErr w:type="spellStart"/>
      <w:r>
        <w:t>SignUp.razor.cs</w:t>
      </w:r>
      <w:proofErr w:type="spellEnd"/>
      <w:r w:rsidR="00EF1918">
        <w:t xml:space="preserve"> – </w:t>
      </w:r>
      <w:proofErr w:type="spellStart"/>
      <w:r w:rsidR="00EF1918">
        <w:t>public</w:t>
      </w:r>
      <w:proofErr w:type="spellEnd"/>
      <w:r w:rsidR="00EF1918">
        <w:t xml:space="preserve"> </w:t>
      </w:r>
      <w:proofErr w:type="spellStart"/>
      <w:r w:rsidR="00EF1918">
        <w:t>partial</w:t>
      </w:r>
      <w:proofErr w:type="spellEnd"/>
      <w:r w:rsidR="00EF1918">
        <w:t xml:space="preserve"> </w:t>
      </w:r>
      <w:proofErr w:type="spellStart"/>
      <w:r w:rsidR="00EF1918">
        <w:t>class</w:t>
      </w:r>
      <w:proofErr w:type="spellEnd"/>
      <w:r w:rsidR="00EF1918">
        <w:t xml:space="preserve"> </w:t>
      </w:r>
      <w:proofErr w:type="spellStart"/>
      <w:r w:rsidR="00EF1918">
        <w:t>SignUp</w:t>
      </w:r>
      <w:bookmarkEnd w:id="18"/>
      <w:proofErr w:type="spellEnd"/>
    </w:p>
    <w:p w14:paraId="62C98DE6" w14:textId="550F7949" w:rsidR="00EF1918" w:rsidRDefault="00A11BDC" w:rsidP="00EF1918">
      <w:pPr>
        <w:rPr>
          <w:b/>
          <w:bCs/>
        </w:rPr>
      </w:pPr>
      <w:r w:rsidRPr="00A11BDC">
        <w:rPr>
          <w:b/>
          <w:bCs/>
        </w:rPr>
        <w:t xml:space="preserve">Változók: </w:t>
      </w:r>
    </w:p>
    <w:p w14:paraId="4DACDA08" w14:textId="15BC0C99" w:rsidR="00A11BDC" w:rsidRPr="00742199" w:rsidRDefault="00A11BDC" w:rsidP="00A11BD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myModel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SignUpModel</w:t>
      </w:r>
      <w:proofErr w:type="spellEnd"/>
      <w:r>
        <w:rPr>
          <w:b/>
          <w:bCs/>
        </w:rPr>
        <w:t xml:space="preserve"> </w:t>
      </w:r>
      <w:r w:rsidR="00042939">
        <w:rPr>
          <w:b/>
          <w:bCs/>
        </w:rPr>
        <w:t>–</w:t>
      </w:r>
      <w:r>
        <w:rPr>
          <w:b/>
          <w:bCs/>
        </w:rPr>
        <w:t xml:space="preserve"> </w:t>
      </w:r>
      <w:r w:rsidR="00042939">
        <w:t xml:space="preserve">A regisztrációs mezők </w:t>
      </w:r>
      <w:proofErr w:type="spellStart"/>
      <w:r w:rsidR="00042939">
        <w:t>validálását</w:t>
      </w:r>
      <w:proofErr w:type="spellEnd"/>
      <w:r w:rsidR="00042939">
        <w:t xml:space="preserve"> segítő modell.</w:t>
      </w:r>
    </w:p>
    <w:p w14:paraId="6A3BF9AF" w14:textId="6BA1DC0F" w:rsidR="00742199" w:rsidRPr="000531E2" w:rsidRDefault="00742199" w:rsidP="00A11BD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GenderItems</w:t>
      </w:r>
      <w:proofErr w:type="spellEnd"/>
      <w:r>
        <w:rPr>
          <w:b/>
          <w:bCs/>
        </w:rPr>
        <w:t xml:space="preserve">: </w:t>
      </w:r>
      <w:proofErr w:type="spellStart"/>
      <w:proofErr w:type="gramStart"/>
      <w:r>
        <w:rPr>
          <w:b/>
          <w:bCs/>
        </w:rPr>
        <w:t>string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>A választható opciók a „nem” legördülő listában.</w:t>
      </w:r>
    </w:p>
    <w:p w14:paraId="3B842E20" w14:textId="3E09F2B5" w:rsidR="000531E2" w:rsidRDefault="000531E2" w:rsidP="000531E2">
      <w:pPr>
        <w:ind w:left="708" w:firstLine="0"/>
        <w:rPr>
          <w:b/>
          <w:bCs/>
        </w:rPr>
      </w:pPr>
      <w:r>
        <w:rPr>
          <w:b/>
          <w:bCs/>
        </w:rPr>
        <w:t>Függvények:</w:t>
      </w:r>
    </w:p>
    <w:p w14:paraId="41B591AD" w14:textId="62A37CDD" w:rsidR="000531E2" w:rsidRPr="000531E2" w:rsidRDefault="000531E2" w:rsidP="000531E2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>
        <w:rPr>
          <w:b/>
          <w:bCs/>
        </w:rPr>
        <w:lastRenderedPageBreak/>
        <w:t>Reset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</w:t>
      </w:r>
      <w:proofErr w:type="spellStart"/>
      <w:r>
        <w:t>reset</w:t>
      </w:r>
      <w:proofErr w:type="spellEnd"/>
      <w:r>
        <w:t xml:space="preserve"> gomb </w:t>
      </w:r>
      <w:proofErr w:type="spellStart"/>
      <w:r>
        <w:t>callback</w:t>
      </w:r>
      <w:proofErr w:type="spellEnd"/>
      <w:r>
        <w:t xml:space="preserve"> függvénye. Visszaállítja az összes beviteli mező értékét.</w:t>
      </w:r>
    </w:p>
    <w:p w14:paraId="71FAF38B" w14:textId="11F101CE" w:rsidR="001915D9" w:rsidRDefault="001915D9" w:rsidP="001915D9">
      <w:pPr>
        <w:pStyle w:val="Cmsor2"/>
      </w:pPr>
      <w:bookmarkStart w:id="19" w:name="_Toc101888647"/>
      <w:proofErr w:type="spellStart"/>
      <w:r>
        <w:t>Shared</w:t>
      </w:r>
      <w:bookmarkEnd w:id="19"/>
      <w:proofErr w:type="spellEnd"/>
    </w:p>
    <w:p w14:paraId="65DF02CB" w14:textId="3C7EC28A" w:rsidR="001915D9" w:rsidRDefault="001915D9" w:rsidP="001915D9">
      <w:pPr>
        <w:pStyle w:val="Cmsor3"/>
      </w:pPr>
      <w:bookmarkStart w:id="20" w:name="_Toc101888648"/>
      <w:proofErr w:type="spellStart"/>
      <w:r>
        <w:t>MainLayout.razor.cs</w:t>
      </w:r>
      <w:proofErr w:type="spellEnd"/>
      <w:r w:rsidR="007D687B">
        <w:t xml:space="preserve"> – </w:t>
      </w:r>
      <w:proofErr w:type="spellStart"/>
      <w:r w:rsidR="007D687B">
        <w:t>public</w:t>
      </w:r>
      <w:proofErr w:type="spellEnd"/>
      <w:r w:rsidR="007D687B">
        <w:t xml:space="preserve"> </w:t>
      </w:r>
      <w:proofErr w:type="spellStart"/>
      <w:r w:rsidR="007D687B">
        <w:t>partial</w:t>
      </w:r>
      <w:proofErr w:type="spellEnd"/>
      <w:r w:rsidR="007D687B">
        <w:t xml:space="preserve"> </w:t>
      </w:r>
      <w:proofErr w:type="spellStart"/>
      <w:r w:rsidR="007D687B">
        <w:t>class</w:t>
      </w:r>
      <w:proofErr w:type="spellEnd"/>
      <w:r w:rsidR="007D687B">
        <w:t xml:space="preserve"> </w:t>
      </w:r>
      <w:proofErr w:type="spellStart"/>
      <w:r w:rsidR="007D687B">
        <w:t>MainLayout</w:t>
      </w:r>
      <w:bookmarkEnd w:id="20"/>
      <w:proofErr w:type="spellEnd"/>
    </w:p>
    <w:p w14:paraId="4A2A39B9" w14:textId="60AF1739" w:rsidR="007D687B" w:rsidRDefault="007D687B" w:rsidP="007D687B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381ABF19" w14:textId="49B3A132" w:rsidR="007D687B" w:rsidRPr="00FD115A" w:rsidRDefault="00FD115A" w:rsidP="00FD115A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searchString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>A keresési szöveg.</w:t>
      </w:r>
    </w:p>
    <w:p w14:paraId="0B3BE6EA" w14:textId="71814EA9" w:rsidR="00FD115A" w:rsidRPr="00FD115A" w:rsidRDefault="00FD115A" w:rsidP="00FD115A">
      <w:pPr>
        <w:pStyle w:val="Listaszerbekezds"/>
        <w:numPr>
          <w:ilvl w:val="0"/>
          <w:numId w:val="37"/>
        </w:numPr>
        <w:rPr>
          <w:b/>
          <w:bCs/>
        </w:rPr>
      </w:pPr>
      <w:proofErr w:type="spellStart"/>
      <w:r>
        <w:rPr>
          <w:b/>
          <w:bCs/>
        </w:rPr>
        <w:t>theme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MatTheme</w:t>
      </w:r>
      <w:proofErr w:type="spellEnd"/>
      <w:r>
        <w:rPr>
          <w:b/>
          <w:bCs/>
        </w:rPr>
        <w:t xml:space="preserve"> – </w:t>
      </w:r>
      <w:r>
        <w:t xml:space="preserve">A </w:t>
      </w:r>
      <w:proofErr w:type="spellStart"/>
      <w:r>
        <w:t>MatBlazor</w:t>
      </w:r>
      <w:proofErr w:type="spellEnd"/>
      <w:r>
        <w:t xml:space="preserve"> téma, amit az oldalra alkalmazunk.</w:t>
      </w:r>
    </w:p>
    <w:p w14:paraId="69BC691A" w14:textId="751867DE" w:rsidR="007D687B" w:rsidRDefault="007D687B" w:rsidP="007D687B">
      <w:pPr>
        <w:rPr>
          <w:b/>
          <w:bCs/>
        </w:rPr>
      </w:pPr>
      <w:r w:rsidRPr="0078379A">
        <w:rPr>
          <w:b/>
          <w:bCs/>
        </w:rPr>
        <w:t>Függvények:</w:t>
      </w:r>
    </w:p>
    <w:p w14:paraId="4455B240" w14:textId="3FE7FA89" w:rsidR="009371CC" w:rsidRPr="009371CC" w:rsidRDefault="009371CC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 w:rsidRPr="009371CC">
        <w:rPr>
          <w:b/>
          <w:bCs/>
        </w:rPr>
        <w:t>HomeOnClick</w:t>
      </w:r>
      <w:proofErr w:type="spellEnd"/>
      <w:r w:rsidRPr="009371CC">
        <w:rPr>
          <w:b/>
          <w:bCs/>
        </w:rPr>
        <w:t>(</w:t>
      </w:r>
      <w:proofErr w:type="gramEnd"/>
      <w:r w:rsidRPr="009371CC">
        <w:rPr>
          <w:b/>
          <w:bCs/>
        </w:rPr>
        <w:t>)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</w:t>
      </w:r>
      <w:proofErr w:type="spellStart"/>
      <w:r>
        <w:t>home</w:t>
      </w:r>
      <w:proofErr w:type="spellEnd"/>
      <w:r>
        <w:t xml:space="preserve"> gomb </w:t>
      </w:r>
      <w:proofErr w:type="spellStart"/>
      <w:r>
        <w:t>callback</w:t>
      </w:r>
      <w:proofErr w:type="spellEnd"/>
      <w:r>
        <w:t xml:space="preserve"> függvénye, ami a </w:t>
      </w:r>
      <w:proofErr w:type="spellStart"/>
      <w:r>
        <w:t>home</w:t>
      </w:r>
      <w:proofErr w:type="spellEnd"/>
      <w:r>
        <w:t xml:space="preserve"> oldalra navigál.</w:t>
      </w:r>
    </w:p>
    <w:p w14:paraId="41832838" w14:textId="39D9A5F9" w:rsidR="009371CC" w:rsidRPr="009371CC" w:rsidRDefault="009371CC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 w:rsidRPr="009371CC">
        <w:rPr>
          <w:b/>
          <w:bCs/>
        </w:rPr>
        <w:t>profileOnClick</w:t>
      </w:r>
      <w:proofErr w:type="spellEnd"/>
      <w:r w:rsidRPr="009371CC">
        <w:rPr>
          <w:b/>
          <w:bCs/>
        </w:rPr>
        <w:t>(</w:t>
      </w:r>
      <w:proofErr w:type="gramEnd"/>
      <w:r w:rsidRPr="009371CC">
        <w:rPr>
          <w:b/>
          <w:bCs/>
        </w:rPr>
        <w:t>)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profil ikon gomb </w:t>
      </w:r>
      <w:proofErr w:type="spellStart"/>
      <w:r>
        <w:t>callback</w:t>
      </w:r>
      <w:proofErr w:type="spellEnd"/>
      <w:r>
        <w:t xml:space="preserve"> függvénye, ami ha a felhasználó be van már jelentkezve, akkor a profiljára irányítja őt, ha nincs, akkor a bejelentkező felületre.</w:t>
      </w:r>
    </w:p>
    <w:p w14:paraId="6DC10C02" w14:textId="53526A38" w:rsidR="009371CC" w:rsidRPr="0078379A" w:rsidRDefault="00A80F30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cartOnClick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kosár ikon gomb </w:t>
      </w:r>
      <w:proofErr w:type="spellStart"/>
      <w:r>
        <w:t>callback</w:t>
      </w:r>
      <w:proofErr w:type="spellEnd"/>
      <w:r>
        <w:t xml:space="preserve"> függvénye, ami a kosárra navigálja a felhasználót.</w:t>
      </w:r>
    </w:p>
    <w:p w14:paraId="1BC1D7A3" w14:textId="5F2DD23E" w:rsidR="0078379A" w:rsidRPr="009371CC" w:rsidRDefault="0078379A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searchOnClick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keresés gomb </w:t>
      </w:r>
      <w:proofErr w:type="spellStart"/>
      <w:r>
        <w:t>callback</w:t>
      </w:r>
      <w:proofErr w:type="spellEnd"/>
      <w:r>
        <w:t xml:space="preserve"> függvénye, ami a beírt kulcsszó alapján a termék oldalára navigál vagy jelzi, hogy nem találja a terméket</w:t>
      </w:r>
    </w:p>
    <w:p w14:paraId="18ECEAED" w14:textId="038C2139" w:rsidR="001915D9" w:rsidRDefault="001915D9" w:rsidP="001915D9">
      <w:pPr>
        <w:pStyle w:val="Cmsor2"/>
      </w:pPr>
      <w:bookmarkStart w:id="21" w:name="_Toc101888649"/>
      <w:r>
        <w:t>További modulok</w:t>
      </w:r>
      <w:bookmarkEnd w:id="21"/>
    </w:p>
    <w:p w14:paraId="302236FF" w14:textId="22F50CC1" w:rsidR="0043104B" w:rsidRDefault="0043104B" w:rsidP="001915D9">
      <w:pPr>
        <w:pStyle w:val="Cmsor3"/>
      </w:pPr>
      <w:bookmarkStart w:id="22" w:name="_Toc101888650"/>
      <w:proofErr w:type="spellStart"/>
      <w:r>
        <w:t>Allergen.cs</w:t>
      </w:r>
      <w:proofErr w:type="spellEnd"/>
      <w:r w:rsidR="00382C10">
        <w:t xml:space="preserve"> – </w:t>
      </w:r>
      <w:proofErr w:type="spellStart"/>
      <w:r w:rsidR="00382C10">
        <w:t>public</w:t>
      </w:r>
      <w:proofErr w:type="spellEnd"/>
      <w:r w:rsidR="00382C10">
        <w:t xml:space="preserve"> </w:t>
      </w:r>
      <w:proofErr w:type="spellStart"/>
      <w:r w:rsidR="00382C10">
        <w:t>class</w:t>
      </w:r>
      <w:proofErr w:type="spellEnd"/>
      <w:r w:rsidR="00382C10">
        <w:t xml:space="preserve"> </w:t>
      </w:r>
      <w:proofErr w:type="spellStart"/>
      <w:r w:rsidR="00382C10">
        <w:t>Allergen</w:t>
      </w:r>
      <w:bookmarkEnd w:id="22"/>
      <w:proofErr w:type="spellEnd"/>
    </w:p>
    <w:p w14:paraId="2DF70495" w14:textId="2B5EEBA1" w:rsidR="00A81F04" w:rsidRPr="00A81F04" w:rsidRDefault="00A81F04" w:rsidP="00A81F04">
      <w:r>
        <w:t>Az allergéneket megvalósító osztály az allergén táblázat kitöltéséhez.</w:t>
      </w:r>
    </w:p>
    <w:p w14:paraId="34B30A90" w14:textId="2BA46DE9" w:rsidR="00A80F30" w:rsidRDefault="00382C10" w:rsidP="00382C10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5E194282" w14:textId="0BCE1672" w:rsidR="00382C10" w:rsidRPr="00382C10" w:rsidRDefault="00382C10" w:rsidP="00382C10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Az allergén neve, tartozik hozzá </w:t>
      </w:r>
      <w:proofErr w:type="spellStart"/>
      <w:r>
        <w:t>property</w:t>
      </w:r>
      <w:proofErr w:type="spellEnd"/>
      <w:r>
        <w:t>.</w:t>
      </w:r>
    </w:p>
    <w:p w14:paraId="1A92BE7E" w14:textId="6DFEEC33" w:rsidR="00A81F04" w:rsidRPr="00A81F04" w:rsidRDefault="00382C10" w:rsidP="00A81F04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contains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 – </w:t>
      </w:r>
      <w:r>
        <w:t xml:space="preserve">Tartalmazza-e a fagyi az adott allergént. Mivel egy konstans táblázatot jelenítek meg minden termék mellett terméktől függetlenül, így egyszerűbb volt itt elmenteni ennek a változónak az értékét. Valós működés mellett </w:t>
      </w:r>
      <w:r w:rsidR="00A81F04">
        <w:t xml:space="preserve">ez a megoldás nem működne. Tartozik hozzá </w:t>
      </w:r>
      <w:proofErr w:type="spellStart"/>
      <w:r w:rsidR="00A81F04">
        <w:t>property</w:t>
      </w:r>
      <w:proofErr w:type="spellEnd"/>
      <w:r w:rsidR="00A81F04">
        <w:t xml:space="preserve">. </w:t>
      </w:r>
    </w:p>
    <w:p w14:paraId="5C150C11" w14:textId="24BF715A" w:rsidR="00382C10" w:rsidRDefault="00382C10" w:rsidP="00382C10">
      <w:pPr>
        <w:rPr>
          <w:b/>
          <w:bCs/>
        </w:rPr>
      </w:pPr>
      <w:r>
        <w:rPr>
          <w:b/>
          <w:bCs/>
        </w:rPr>
        <w:lastRenderedPageBreak/>
        <w:t xml:space="preserve">Függvények: </w:t>
      </w:r>
    </w:p>
    <w:p w14:paraId="5F6C3F44" w14:textId="416CE20C" w:rsidR="00A81F04" w:rsidRPr="00A81F04" w:rsidRDefault="00A81F04" w:rsidP="00A81F04">
      <w:pPr>
        <w:pStyle w:val="Listaszerbekezds"/>
        <w:numPr>
          <w:ilvl w:val="0"/>
          <w:numId w:val="38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Allergen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contains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) – </w:t>
      </w:r>
      <w:r>
        <w:t>Konstruktor, ami beállítja a paraméterként kapott értékre a név és a tartalmazás értékét.</w:t>
      </w:r>
    </w:p>
    <w:p w14:paraId="31E330B2" w14:textId="2BB41610" w:rsidR="001915D9" w:rsidRDefault="001915D9" w:rsidP="001915D9">
      <w:pPr>
        <w:pStyle w:val="Cmsor3"/>
      </w:pPr>
      <w:bookmarkStart w:id="23" w:name="_Toc101888651"/>
      <w:proofErr w:type="spellStart"/>
      <w:r>
        <w:t>Card.cs</w:t>
      </w:r>
      <w:proofErr w:type="spellEnd"/>
      <w:r w:rsidR="00402821">
        <w:t xml:space="preserve"> – </w:t>
      </w:r>
      <w:proofErr w:type="spellStart"/>
      <w:r w:rsidR="00402821">
        <w:t>public</w:t>
      </w:r>
      <w:proofErr w:type="spellEnd"/>
      <w:r w:rsidR="00402821">
        <w:t xml:space="preserve"> </w:t>
      </w:r>
      <w:proofErr w:type="spellStart"/>
      <w:r w:rsidR="00402821">
        <w:t>class</w:t>
      </w:r>
      <w:proofErr w:type="spellEnd"/>
      <w:r w:rsidR="00402821">
        <w:t xml:space="preserve"> </w:t>
      </w:r>
      <w:proofErr w:type="spellStart"/>
      <w:r w:rsidR="00402821">
        <w:t>Card</w:t>
      </w:r>
      <w:bookmarkEnd w:id="23"/>
      <w:proofErr w:type="spellEnd"/>
    </w:p>
    <w:p w14:paraId="7D2581E4" w14:textId="2FCAE5E8" w:rsidR="00A81F04" w:rsidRDefault="00A81F04" w:rsidP="00A81F04">
      <w:r>
        <w:t xml:space="preserve">A </w:t>
      </w:r>
      <w:proofErr w:type="spellStart"/>
      <w:r>
        <w:t>fagyik</w:t>
      </w:r>
      <w:proofErr w:type="spellEnd"/>
      <w:r>
        <w:t xml:space="preserve"> kártyáira kerülő információkat tároló objektum.</w:t>
      </w:r>
    </w:p>
    <w:p w14:paraId="15E2BD97" w14:textId="4CB74B97" w:rsidR="009A5CC1" w:rsidRDefault="009A5CC1" w:rsidP="00A81F04">
      <w:pPr>
        <w:rPr>
          <w:b/>
          <w:bCs/>
        </w:rPr>
      </w:pPr>
      <w:r w:rsidRPr="009A5CC1">
        <w:rPr>
          <w:b/>
          <w:bCs/>
        </w:rPr>
        <w:t xml:space="preserve">Változók: </w:t>
      </w:r>
    </w:p>
    <w:p w14:paraId="2EDBBECA" w14:textId="2438BEAB" w:rsidR="009A5CC1" w:rsidRPr="00640573" w:rsidRDefault="00640573" w:rsidP="009A5CC1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fagyi neve, tartozik hozzá </w:t>
      </w:r>
      <w:proofErr w:type="spellStart"/>
      <w:r>
        <w:t>property</w:t>
      </w:r>
      <w:proofErr w:type="spellEnd"/>
      <w:r>
        <w:t>.</w:t>
      </w:r>
    </w:p>
    <w:p w14:paraId="414E9C12" w14:textId="4F7CB497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price</w:t>
      </w:r>
      <w:proofErr w:type="spellEnd"/>
      <w:r>
        <w:rPr>
          <w:b/>
          <w:bCs/>
        </w:rPr>
        <w:t xml:space="preserve">: int – </w:t>
      </w:r>
      <w:r>
        <w:t xml:space="preserve">A fagyi ára, tartozik hozzá </w:t>
      </w:r>
      <w:proofErr w:type="spellStart"/>
      <w:r>
        <w:t>property</w:t>
      </w:r>
      <w:proofErr w:type="spellEnd"/>
      <w:r>
        <w:t>.</w:t>
      </w:r>
    </w:p>
    <w:p w14:paraId="7FC6348E" w14:textId="5CC97725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description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fagyi leírása, tartozik hozzá </w:t>
      </w:r>
      <w:proofErr w:type="spellStart"/>
      <w:r>
        <w:t>property</w:t>
      </w:r>
      <w:proofErr w:type="spellEnd"/>
      <w:r>
        <w:t>.</w:t>
      </w:r>
    </w:p>
    <w:p w14:paraId="71DB1981" w14:textId="337CF415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imageUrl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fagyi képének URL-je, tartozik hozzá </w:t>
      </w:r>
      <w:proofErr w:type="spellStart"/>
      <w:r>
        <w:t>property</w:t>
      </w:r>
      <w:proofErr w:type="spellEnd"/>
      <w:r>
        <w:t>.</w:t>
      </w:r>
    </w:p>
    <w:p w14:paraId="7D6E55AF" w14:textId="34C1E2D4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color</w:t>
      </w:r>
      <w:proofErr w:type="spellEnd"/>
      <w:r>
        <w:rPr>
          <w:b/>
          <w:bCs/>
        </w:rPr>
        <w:t xml:space="preserve">: int – </w:t>
      </w:r>
      <w:r>
        <w:t xml:space="preserve">A fagyi színének sorszáma, tartozik hozzá </w:t>
      </w:r>
      <w:proofErr w:type="spellStart"/>
      <w:r>
        <w:t>property</w:t>
      </w:r>
      <w:proofErr w:type="spellEnd"/>
      <w:r>
        <w:t>.</w:t>
      </w:r>
    </w:p>
    <w:p w14:paraId="2FF7679C" w14:textId="13B57123" w:rsidR="00640573" w:rsidRPr="00640573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inStock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 – </w:t>
      </w:r>
      <w:r>
        <w:t xml:space="preserve">A fagyi van-e éppen raktáron, tartozik hozzá </w:t>
      </w:r>
      <w:proofErr w:type="spellStart"/>
      <w:r>
        <w:t>property</w:t>
      </w:r>
      <w:proofErr w:type="spellEnd"/>
      <w:r>
        <w:t>.</w:t>
      </w:r>
    </w:p>
    <w:p w14:paraId="32C20A82" w14:textId="04AE2144" w:rsidR="00640573" w:rsidRDefault="00640573" w:rsidP="00640573">
      <w:pPr>
        <w:rPr>
          <w:b/>
          <w:bCs/>
        </w:rPr>
      </w:pPr>
      <w:r>
        <w:rPr>
          <w:b/>
          <w:bCs/>
        </w:rPr>
        <w:t xml:space="preserve">Függvények: </w:t>
      </w:r>
    </w:p>
    <w:p w14:paraId="273ED5DE" w14:textId="6A7B259E" w:rsidR="00640573" w:rsidRPr="00F670A2" w:rsidRDefault="00640573" w:rsidP="00640573">
      <w:pPr>
        <w:pStyle w:val="Listaszerbekezds"/>
        <w:numPr>
          <w:ilvl w:val="0"/>
          <w:numId w:val="39"/>
        </w:numPr>
        <w:rPr>
          <w:b/>
          <w:bCs/>
        </w:rPr>
      </w:pPr>
      <w:proofErr w:type="spellStart"/>
      <w:proofErr w:type="gramStart"/>
      <w:r w:rsidRPr="00640573">
        <w:rPr>
          <w:b/>
          <w:bCs/>
        </w:rPr>
        <w:t>Card</w:t>
      </w:r>
      <w:proofErr w:type="spellEnd"/>
      <w:r w:rsidRPr="00640573">
        <w:rPr>
          <w:b/>
          <w:bCs/>
        </w:rPr>
        <w:t>(</w:t>
      </w:r>
      <w:proofErr w:type="spellStart"/>
      <w:proofErr w:type="gramEnd"/>
      <w:r w:rsidRPr="00640573"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price</w:t>
      </w:r>
      <w:proofErr w:type="spellEnd"/>
      <w:r>
        <w:rPr>
          <w:b/>
          <w:bCs/>
        </w:rPr>
        <w:t>: int</w:t>
      </w:r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description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imageUrl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color</w:t>
      </w:r>
      <w:proofErr w:type="spellEnd"/>
      <w:r>
        <w:rPr>
          <w:b/>
          <w:bCs/>
        </w:rPr>
        <w:t>: int</w:t>
      </w:r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inStock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 w:rsidRPr="00640573">
        <w:rPr>
          <w:b/>
          <w:bCs/>
        </w:rPr>
        <w:t>)</w:t>
      </w:r>
      <w:r>
        <w:rPr>
          <w:b/>
          <w:bCs/>
        </w:rPr>
        <w:t xml:space="preserve"> </w:t>
      </w:r>
      <w:r w:rsidR="00F670A2">
        <w:rPr>
          <w:b/>
          <w:bCs/>
        </w:rPr>
        <w:t>–</w:t>
      </w:r>
      <w:r>
        <w:rPr>
          <w:b/>
          <w:bCs/>
        </w:rPr>
        <w:t xml:space="preserve"> </w:t>
      </w:r>
      <w:r w:rsidR="00F670A2">
        <w:t xml:space="preserve">Konstruktor, ami beállítja a változók értékeit a paraméterben </w:t>
      </w:r>
      <w:proofErr w:type="spellStart"/>
      <w:r w:rsidR="00F670A2">
        <w:t>kapottakra</w:t>
      </w:r>
      <w:proofErr w:type="spellEnd"/>
      <w:r w:rsidR="00F670A2">
        <w:t>.</w:t>
      </w:r>
    </w:p>
    <w:p w14:paraId="115F12EA" w14:textId="46F76CAB" w:rsidR="00F670A2" w:rsidRPr="00640573" w:rsidRDefault="00F670A2" w:rsidP="00F5514C">
      <w:pPr>
        <w:pStyle w:val="Listaszerbekezds"/>
        <w:numPr>
          <w:ilvl w:val="0"/>
          <w:numId w:val="43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onSelected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>Ez a függvény fut le, amikor a felhasználó kiválaszt egy fagyit.</w:t>
      </w:r>
    </w:p>
    <w:p w14:paraId="1A341DAA" w14:textId="5CCA64AB" w:rsidR="001915D9" w:rsidRDefault="001915D9" w:rsidP="001915D9">
      <w:pPr>
        <w:pStyle w:val="Cmsor3"/>
      </w:pPr>
      <w:bookmarkStart w:id="24" w:name="_Toc101888652"/>
      <w:proofErr w:type="spellStart"/>
      <w:r>
        <w:t>CartElement.cs</w:t>
      </w:r>
      <w:proofErr w:type="spellEnd"/>
      <w:r w:rsidR="00402821">
        <w:t xml:space="preserve"> – </w:t>
      </w:r>
      <w:proofErr w:type="spellStart"/>
      <w:r w:rsidR="00402821">
        <w:t>public</w:t>
      </w:r>
      <w:proofErr w:type="spellEnd"/>
      <w:r w:rsidR="00402821">
        <w:t xml:space="preserve"> </w:t>
      </w:r>
      <w:proofErr w:type="spellStart"/>
      <w:r w:rsidR="00402821">
        <w:t>class</w:t>
      </w:r>
      <w:proofErr w:type="spellEnd"/>
      <w:r w:rsidR="00402821">
        <w:t xml:space="preserve"> </w:t>
      </w:r>
      <w:proofErr w:type="spellStart"/>
      <w:r w:rsidR="00402821">
        <w:t>CartElement</w:t>
      </w:r>
      <w:bookmarkEnd w:id="24"/>
      <w:proofErr w:type="spellEnd"/>
    </w:p>
    <w:p w14:paraId="5B84D6BA" w14:textId="51D7720C" w:rsidR="00792ECA" w:rsidRPr="00792ECA" w:rsidRDefault="00792ECA" w:rsidP="00792ECA">
      <w:r>
        <w:t>A kosárban lévő elemek.</w:t>
      </w:r>
    </w:p>
    <w:p w14:paraId="15DCB8F9" w14:textId="79F1BAFE" w:rsidR="00402821" w:rsidRDefault="00402821" w:rsidP="00402821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499FA70C" w14:textId="0F0190DF" w:rsidR="00402821" w:rsidRPr="00402821" w:rsidRDefault="00402821" w:rsidP="00402821">
      <w:pPr>
        <w:pStyle w:val="Listaszerbekezds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product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 – </w:t>
      </w:r>
      <w:r>
        <w:t xml:space="preserve">A kosárban lévő termék, tartozik hozzá </w:t>
      </w:r>
      <w:proofErr w:type="spellStart"/>
      <w:r>
        <w:t>property</w:t>
      </w:r>
      <w:proofErr w:type="spellEnd"/>
      <w:r>
        <w:t>.</w:t>
      </w:r>
    </w:p>
    <w:p w14:paraId="4A1F614D" w14:textId="603599B0" w:rsidR="00402821" w:rsidRPr="00402821" w:rsidRDefault="00402821" w:rsidP="00402821">
      <w:pPr>
        <w:pStyle w:val="Listaszerbekezds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amount</w:t>
      </w:r>
      <w:proofErr w:type="spellEnd"/>
      <w:r>
        <w:rPr>
          <w:b/>
          <w:bCs/>
        </w:rPr>
        <w:t xml:space="preserve">: int – </w:t>
      </w:r>
      <w:r>
        <w:t xml:space="preserve">A kosárban lévő termék mennyisége, tartozik hozzá </w:t>
      </w:r>
      <w:proofErr w:type="spellStart"/>
      <w:r>
        <w:t>property</w:t>
      </w:r>
      <w:proofErr w:type="spellEnd"/>
      <w:r>
        <w:t>.</w:t>
      </w:r>
    </w:p>
    <w:p w14:paraId="5A0636D1" w14:textId="0355F033" w:rsidR="00402821" w:rsidRDefault="00402821" w:rsidP="00402821">
      <w:pPr>
        <w:rPr>
          <w:b/>
          <w:bCs/>
        </w:rPr>
      </w:pPr>
      <w:r>
        <w:rPr>
          <w:b/>
          <w:bCs/>
        </w:rPr>
        <w:t>Függvények:</w:t>
      </w:r>
    </w:p>
    <w:p w14:paraId="12EC804A" w14:textId="5629F8CF" w:rsidR="00402821" w:rsidRPr="001638C4" w:rsidRDefault="00402821" w:rsidP="00402821">
      <w:pPr>
        <w:pStyle w:val="Listaszerbekezds"/>
        <w:numPr>
          <w:ilvl w:val="0"/>
          <w:numId w:val="4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CartElement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card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amount</w:t>
      </w:r>
      <w:proofErr w:type="spellEnd"/>
      <w:r>
        <w:rPr>
          <w:b/>
          <w:bCs/>
        </w:rPr>
        <w:t xml:space="preserve">: int) – </w:t>
      </w:r>
      <w:r>
        <w:t xml:space="preserve">Konstruktor, beállítja a változók értékeit a paraméterként </w:t>
      </w:r>
      <w:proofErr w:type="spellStart"/>
      <w:r>
        <w:t>kapottakra</w:t>
      </w:r>
      <w:proofErr w:type="spellEnd"/>
      <w:r>
        <w:t>.</w:t>
      </w:r>
    </w:p>
    <w:p w14:paraId="233B04FA" w14:textId="15C04991" w:rsidR="001638C4" w:rsidRPr="00402821" w:rsidRDefault="001638C4" w:rsidP="00402821">
      <w:pPr>
        <w:pStyle w:val="Listaszerbekezds"/>
        <w:numPr>
          <w:ilvl w:val="0"/>
          <w:numId w:val="4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remove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):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>Törli a kosárból az adott elemet.</w:t>
      </w:r>
    </w:p>
    <w:p w14:paraId="67DC3688" w14:textId="513F0FD3" w:rsidR="00A11BDC" w:rsidRDefault="00A11BDC" w:rsidP="00A11BDC">
      <w:pPr>
        <w:pStyle w:val="Cmsor3"/>
      </w:pPr>
      <w:bookmarkStart w:id="25" w:name="_Toc101888653"/>
      <w:proofErr w:type="spellStart"/>
      <w:r>
        <w:lastRenderedPageBreak/>
        <w:t>GenderDef.cs</w:t>
      </w:r>
      <w:proofErr w:type="spellEnd"/>
      <w:r w:rsidR="00792ECA">
        <w:t xml:space="preserve"> – </w:t>
      </w:r>
      <w:proofErr w:type="spellStart"/>
      <w:r w:rsidR="00792ECA">
        <w:t>public</w:t>
      </w:r>
      <w:proofErr w:type="spellEnd"/>
      <w:r w:rsidR="00792ECA">
        <w:t xml:space="preserve"> </w:t>
      </w:r>
      <w:proofErr w:type="spellStart"/>
      <w:r w:rsidR="00792ECA">
        <w:t>class</w:t>
      </w:r>
      <w:proofErr w:type="spellEnd"/>
      <w:r w:rsidR="00792ECA">
        <w:t xml:space="preserve"> </w:t>
      </w:r>
      <w:proofErr w:type="spellStart"/>
      <w:r w:rsidR="00792ECA">
        <w:t>GenderDef</w:t>
      </w:r>
      <w:bookmarkEnd w:id="25"/>
      <w:proofErr w:type="spellEnd"/>
    </w:p>
    <w:p w14:paraId="7B4EE6D8" w14:textId="7588F2F1" w:rsidR="00792ECA" w:rsidRPr="00792ECA" w:rsidRDefault="00792ECA" w:rsidP="00792ECA">
      <w:r>
        <w:t>A legördülő listából választható nemek.</w:t>
      </w:r>
    </w:p>
    <w:p w14:paraId="48EC4706" w14:textId="77777777" w:rsidR="00D55C39" w:rsidRDefault="00D55C39" w:rsidP="00D55C39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2B6D9AE8" w14:textId="238A9B68" w:rsidR="00D55C39" w:rsidRPr="00402821" w:rsidRDefault="00D55C39" w:rsidP="00D55C39">
      <w:pPr>
        <w:pStyle w:val="Listaszerbekezds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nem neve, tartozik hozzá </w:t>
      </w:r>
      <w:proofErr w:type="spellStart"/>
      <w:r>
        <w:t>property</w:t>
      </w:r>
      <w:proofErr w:type="spellEnd"/>
      <w:r>
        <w:t>.</w:t>
      </w:r>
    </w:p>
    <w:p w14:paraId="7284159E" w14:textId="77777777" w:rsidR="00D55C39" w:rsidRDefault="00D55C39" w:rsidP="00D55C39">
      <w:pPr>
        <w:rPr>
          <w:b/>
          <w:bCs/>
        </w:rPr>
      </w:pPr>
      <w:r>
        <w:rPr>
          <w:b/>
          <w:bCs/>
        </w:rPr>
        <w:t>Függvények:</w:t>
      </w:r>
    </w:p>
    <w:p w14:paraId="774191D0" w14:textId="234F5148" w:rsidR="00D55C39" w:rsidRPr="00792ECA" w:rsidRDefault="00D55C39" w:rsidP="00792ECA">
      <w:pPr>
        <w:pStyle w:val="Listaszerbekezds"/>
        <w:numPr>
          <w:ilvl w:val="0"/>
          <w:numId w:val="4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GenderDef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) – </w:t>
      </w:r>
      <w:r>
        <w:t xml:space="preserve">Konstruktor, beállítja a </w:t>
      </w:r>
      <w:proofErr w:type="spellStart"/>
      <w:r>
        <w:t>name</w:t>
      </w:r>
      <w:proofErr w:type="spellEnd"/>
      <w:r>
        <w:t xml:space="preserve"> változó értékét a paraméterként kapottra..</w:t>
      </w:r>
    </w:p>
    <w:p w14:paraId="26E62B9B" w14:textId="0BC3A58B" w:rsidR="001915D9" w:rsidRDefault="001915D9" w:rsidP="004B1A83">
      <w:pPr>
        <w:pStyle w:val="Cmsor3"/>
      </w:pPr>
      <w:bookmarkStart w:id="26" w:name="_Toc101888654"/>
      <w:proofErr w:type="spellStart"/>
      <w:r>
        <w:t>Global.cs</w:t>
      </w:r>
      <w:proofErr w:type="spellEnd"/>
      <w:r w:rsidR="00792ECA">
        <w:t xml:space="preserve"> – </w:t>
      </w:r>
      <w:proofErr w:type="spellStart"/>
      <w:r w:rsidR="00792ECA">
        <w:t>public</w:t>
      </w:r>
      <w:proofErr w:type="spellEnd"/>
      <w:r w:rsidR="00792ECA">
        <w:t xml:space="preserve"> </w:t>
      </w:r>
      <w:proofErr w:type="spellStart"/>
      <w:r w:rsidR="00792ECA">
        <w:t>static</w:t>
      </w:r>
      <w:proofErr w:type="spellEnd"/>
      <w:r w:rsidR="00792ECA">
        <w:t xml:space="preserve"> </w:t>
      </w:r>
      <w:proofErr w:type="spellStart"/>
      <w:r w:rsidR="00792ECA">
        <w:t>class</w:t>
      </w:r>
      <w:proofErr w:type="spellEnd"/>
      <w:r w:rsidR="00792ECA">
        <w:t xml:space="preserve"> Global</w:t>
      </w:r>
      <w:bookmarkEnd w:id="26"/>
    </w:p>
    <w:p w14:paraId="6BB27419" w14:textId="3D277178" w:rsidR="00792ECA" w:rsidRDefault="00792ECA" w:rsidP="00792ECA">
      <w:r>
        <w:t>Statikus osztály a globális változók tárolására.</w:t>
      </w:r>
    </w:p>
    <w:p w14:paraId="2D38D1A6" w14:textId="6E5CAFEF" w:rsidR="00BD7DAE" w:rsidRDefault="00BD7DAE" w:rsidP="00792ECA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74D6605A" w14:textId="64037869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loggedIn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 – </w:t>
      </w:r>
      <w:r>
        <w:t>A felhasználó be van-e éppen jelentkezve.</w:t>
      </w:r>
    </w:p>
    <w:p w14:paraId="742F3E04" w14:textId="276611F0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cards</w:t>
      </w:r>
      <w:proofErr w:type="spellEnd"/>
      <w:r>
        <w:rPr>
          <w:b/>
          <w:bCs/>
        </w:rPr>
        <w:t>:</w:t>
      </w:r>
      <w:r w:rsidRPr="00BD7DAE">
        <w:rPr>
          <w:b/>
          <w:bCs/>
        </w:rPr>
        <w:t xml:space="preserve"> List</w:t>
      </w:r>
      <w:r w:rsidRPr="00BD7DAE">
        <w:rPr>
          <w:b/>
          <w:bCs/>
          <w:lang w:val="en-US"/>
        </w:rPr>
        <w:t>&lt;Card&gt;</w:t>
      </w:r>
      <w:r>
        <w:rPr>
          <w:b/>
          <w:bCs/>
          <w:lang w:val="en-US"/>
        </w:rPr>
        <w:t xml:space="preserve"> -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termékek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listája</w:t>
      </w:r>
      <w:proofErr w:type="spellEnd"/>
      <w:r>
        <w:rPr>
          <w:lang w:val="en-US"/>
        </w:rPr>
        <w:t>.</w:t>
      </w:r>
    </w:p>
    <w:p w14:paraId="11CAFDA8" w14:textId="673C0626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names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string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neveinek listája.</w:t>
      </w:r>
    </w:p>
    <w:p w14:paraId="0AF8B645" w14:textId="7432BC6C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prices</w:t>
      </w:r>
      <w:proofErr w:type="spellEnd"/>
      <w:r>
        <w:rPr>
          <w:b/>
          <w:bCs/>
        </w:rPr>
        <w:t>:</w:t>
      </w:r>
      <w:r>
        <w:t xml:space="preserve"> </w:t>
      </w:r>
      <w:proofErr w:type="gramStart"/>
      <w:r>
        <w:rPr>
          <w:b/>
          <w:bCs/>
        </w:rPr>
        <w:t>int[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árainak listája.</w:t>
      </w:r>
    </w:p>
    <w:p w14:paraId="027537AF" w14:textId="2E2CCAB9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descriptions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string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leírásainak listája.</w:t>
      </w:r>
    </w:p>
    <w:p w14:paraId="65E5D40B" w14:textId="543C5681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urls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string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képeinek </w:t>
      </w:r>
      <w:proofErr w:type="spellStart"/>
      <w:r>
        <w:t>url-jeinek</w:t>
      </w:r>
      <w:proofErr w:type="spellEnd"/>
      <w:r>
        <w:t xml:space="preserve"> listája.</w:t>
      </w:r>
    </w:p>
    <w:p w14:paraId="3D048EED" w14:textId="6ED62D51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colors</w:t>
      </w:r>
      <w:proofErr w:type="spellEnd"/>
      <w:r>
        <w:rPr>
          <w:b/>
          <w:bCs/>
        </w:rPr>
        <w:t>:</w:t>
      </w:r>
      <w:r>
        <w:t xml:space="preserve"> </w:t>
      </w:r>
      <w:proofErr w:type="gramStart"/>
      <w:r>
        <w:rPr>
          <w:b/>
          <w:bCs/>
        </w:rPr>
        <w:t>int[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színeinek sorszámának listája.</w:t>
      </w:r>
    </w:p>
    <w:p w14:paraId="04C4BFA4" w14:textId="19524A50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stocks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bool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közül melyek vannak készleten.</w:t>
      </w:r>
    </w:p>
    <w:p w14:paraId="04F98C19" w14:textId="33AB8719" w:rsidR="00BD7DAE" w:rsidRPr="00BF218E" w:rsidRDefault="00BF218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theChosenOne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 – </w:t>
      </w:r>
      <w:r>
        <w:t>Az aktuálisan kiválasztott termék, ha a felhasználó kiválaszt egyet, hogy megtekintse.</w:t>
      </w:r>
    </w:p>
    <w:p w14:paraId="566A8CFE" w14:textId="43190F97" w:rsidR="00BF218E" w:rsidRPr="00055071" w:rsidRDefault="00BF218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products</w:t>
      </w:r>
      <w:proofErr w:type="spellEnd"/>
      <w:r>
        <w:rPr>
          <w:b/>
          <w:bCs/>
        </w:rPr>
        <w:t>:</w:t>
      </w:r>
      <w:r>
        <w:t xml:space="preserve"> </w:t>
      </w:r>
      <w:r>
        <w:rPr>
          <w:b/>
          <w:bCs/>
        </w:rPr>
        <w:t>List</w:t>
      </w:r>
      <w:r>
        <w:rPr>
          <w:b/>
          <w:bCs/>
          <w:lang w:val="en-US"/>
        </w:rPr>
        <w:t>&lt;</w:t>
      </w:r>
      <w:proofErr w:type="spellStart"/>
      <w:r>
        <w:rPr>
          <w:b/>
          <w:bCs/>
          <w:lang w:val="en-US"/>
        </w:rPr>
        <w:t>CartElement</w:t>
      </w:r>
      <w:proofErr w:type="spellEnd"/>
      <w:r>
        <w:rPr>
          <w:b/>
          <w:bCs/>
          <w:lang w:val="en-US"/>
        </w:rPr>
        <w:t xml:space="preserve">&gt; </w:t>
      </w:r>
      <w:r>
        <w:rPr>
          <w:b/>
          <w:bCs/>
        </w:rPr>
        <w:t xml:space="preserve">- </w:t>
      </w:r>
      <w:r>
        <w:t>A kosárban található elemek listája.</w:t>
      </w:r>
    </w:p>
    <w:p w14:paraId="3377EFDE" w14:textId="0898A30E" w:rsidR="00055071" w:rsidRPr="00BF1BC5" w:rsidRDefault="00055071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FullPrice</w:t>
      </w:r>
      <w:proofErr w:type="spellEnd"/>
      <w:r>
        <w:rPr>
          <w:b/>
          <w:bCs/>
        </w:rPr>
        <w:t xml:space="preserve">: int – </w:t>
      </w:r>
      <w:r>
        <w:t>A kosárelemekért összesen fizetendő összeg.</w:t>
      </w:r>
    </w:p>
    <w:p w14:paraId="361A0FAF" w14:textId="7CD057E0" w:rsidR="00BF1BC5" w:rsidRDefault="00BF1BC5" w:rsidP="00BF1BC5">
      <w:pPr>
        <w:ind w:left="1080" w:firstLine="0"/>
        <w:rPr>
          <w:b/>
          <w:bCs/>
        </w:rPr>
      </w:pPr>
      <w:r>
        <w:rPr>
          <w:b/>
          <w:bCs/>
        </w:rPr>
        <w:t>Függvények:</w:t>
      </w:r>
    </w:p>
    <w:p w14:paraId="5FC82A41" w14:textId="3AC805B8" w:rsidR="00BF1BC5" w:rsidRPr="00BF1BC5" w:rsidRDefault="00BF1BC5" w:rsidP="00BF1BC5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createCards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Létrehozza a </w:t>
      </w:r>
      <w:proofErr w:type="spellStart"/>
      <w:r>
        <w:t>fagyikhoz</w:t>
      </w:r>
      <w:proofErr w:type="spellEnd"/>
      <w:r>
        <w:t xml:space="preserve"> tartozó objektumokat.</w:t>
      </w:r>
    </w:p>
    <w:p w14:paraId="02197C41" w14:textId="38A62F43" w:rsidR="00060C2B" w:rsidRDefault="00060C2B" w:rsidP="00060C2B">
      <w:pPr>
        <w:pStyle w:val="Cmsor1"/>
      </w:pPr>
      <w:bookmarkStart w:id="27" w:name="_Toc101888655"/>
      <w:r>
        <w:lastRenderedPageBreak/>
        <w:t xml:space="preserve">Felhasznált </w:t>
      </w:r>
      <w:proofErr w:type="spellStart"/>
      <w:r>
        <w:t>MatBlazor</w:t>
      </w:r>
      <w:proofErr w:type="spellEnd"/>
      <w:r>
        <w:t xml:space="preserve"> komponensek</w:t>
      </w:r>
      <w:bookmarkEnd w:id="27"/>
    </w:p>
    <w:p w14:paraId="0DAB9935" w14:textId="44AE0760" w:rsidR="00180A01" w:rsidRDefault="007A4F61" w:rsidP="00180A01">
      <w:r>
        <w:t xml:space="preserve">Ebben a fejezetben ismertetem a </w:t>
      </w:r>
      <w:proofErr w:type="spellStart"/>
      <w:r>
        <w:t>MatBlazor</w:t>
      </w:r>
      <w:proofErr w:type="spellEnd"/>
      <w:r>
        <w:t xml:space="preserve"> külső komponens könyvtárból felhasznált elemeket. </w:t>
      </w:r>
      <w:proofErr w:type="gramStart"/>
      <w:r w:rsidR="00424E06">
        <w:t>A .</w:t>
      </w:r>
      <w:proofErr w:type="spellStart"/>
      <w:r w:rsidR="00424E06">
        <w:t>razor</w:t>
      </w:r>
      <w:proofErr w:type="spellEnd"/>
      <w:proofErr w:type="gramEnd"/>
      <w:r w:rsidR="00424E06">
        <w:t xml:space="preserve"> modulokon </w:t>
      </w:r>
      <w:proofErr w:type="spellStart"/>
      <w:r w:rsidR="00424E06">
        <w:t>végigmenve</w:t>
      </w:r>
      <w:proofErr w:type="spellEnd"/>
      <w:r w:rsidR="00424E06">
        <w:t xml:space="preserve"> mutatom be az azokban felhasznált komponenseket, a felhasználásuk módját, bennük rejlő lehetőségeket és nehézségeiket.</w:t>
      </w:r>
    </w:p>
    <w:p w14:paraId="1D90092A" w14:textId="39BC5F75" w:rsidR="00706E43" w:rsidRDefault="00706E43" w:rsidP="00706E43">
      <w:pPr>
        <w:pStyle w:val="Cmsor2"/>
      </w:pPr>
      <w:bookmarkStart w:id="28" w:name="_Toc101888656"/>
      <w:r>
        <w:t>Felugró értesítések</w:t>
      </w:r>
      <w:bookmarkEnd w:id="28"/>
      <w:r>
        <w:t xml:space="preserve"> </w:t>
      </w:r>
    </w:p>
    <w:p w14:paraId="0AA6E51F" w14:textId="68E70A62" w:rsidR="00706E43" w:rsidRDefault="00F17CCF" w:rsidP="00F17CCF">
      <w:pPr>
        <w:pStyle w:val="Cmsor3"/>
      </w:pPr>
      <w:bookmarkStart w:id="29" w:name="_Toc101888657"/>
      <w:r>
        <w:t>SnackBar</w:t>
      </w:r>
      <w:bookmarkEnd w:id="29"/>
    </w:p>
    <w:p w14:paraId="02865016" w14:textId="28179FBB" w:rsidR="00F17CCF" w:rsidRDefault="00D8301B" w:rsidP="00F17CCF">
      <w:r>
        <w:t>A Snackbar</w:t>
      </w:r>
      <w:r w:rsidR="00E70707">
        <w:t xml:space="preserve"> általában</w:t>
      </w:r>
      <w:r>
        <w:t xml:space="preserve"> az oldalon felugró rövid szöveges üzenet</w:t>
      </w:r>
      <w:r w:rsidR="00E70707">
        <w:t xml:space="preserve"> esetleg egy gombbal kiegészítve. Snackbar-t használtam a </w:t>
      </w:r>
      <w:r w:rsidR="009E1EFE">
        <w:t xml:space="preserve">Login és a </w:t>
      </w:r>
      <w:proofErr w:type="spellStart"/>
      <w:r w:rsidR="009E1EFE">
        <w:t>MainLayout</w:t>
      </w:r>
      <w:proofErr w:type="spellEnd"/>
      <w:r w:rsidR="009E1EFE">
        <w:t xml:space="preserve"> f</w:t>
      </w:r>
      <w:r w:rsidR="00E6456F">
        <w:t>e</w:t>
      </w:r>
      <w:r w:rsidR="009E1EFE">
        <w:t>lületen.</w:t>
      </w:r>
    </w:p>
    <w:p w14:paraId="2D57925D" w14:textId="322D297E" w:rsidR="00E6456F" w:rsidRDefault="00E6456F" w:rsidP="00F17CCF">
      <w:r>
        <w:t xml:space="preserve">A felhasználáshoz </w:t>
      </w:r>
      <w:r w:rsidR="0049024E">
        <w:t xml:space="preserve">először el kell helyezni egy </w:t>
      </w:r>
      <w:proofErr w:type="spellStart"/>
      <w:r w:rsidR="0049024E">
        <w:t>MatSnackBar</w:t>
      </w:r>
      <w:proofErr w:type="spellEnd"/>
      <w:r w:rsidR="0049024E">
        <w:t xml:space="preserve"> komponenst, amit </w:t>
      </w:r>
      <w:r w:rsidR="00E22773">
        <w:t xml:space="preserve">egy abban elhelyezett </w:t>
      </w:r>
      <w:proofErr w:type="spellStart"/>
      <w:r w:rsidR="00E22773">
        <w:t>MatSnackbarContent</w:t>
      </w:r>
      <w:proofErr w:type="spellEnd"/>
      <w:r w:rsidR="00E22773">
        <w:t xml:space="preserve"> komponens segítségével tudunk feltölteni tartalommal.</w:t>
      </w:r>
    </w:p>
    <w:p w14:paraId="6336D215" w14:textId="3C2A7B81" w:rsidR="00E6456F" w:rsidRDefault="00E6456F" w:rsidP="00E6456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hu-HU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hu-HU"/>
        </w:rPr>
        <w:t>&lt;</w:t>
      </w:r>
      <w:proofErr w:type="spellStart"/>
      <w:r>
        <w:rPr>
          <w:rFonts w:ascii="Cascadia Mono" w:hAnsi="Cascadia Mono" w:cs="Cascadia Mono"/>
          <w:b/>
          <w:bCs/>
          <w:color w:val="800080"/>
          <w:sz w:val="19"/>
          <w:szCs w:val="19"/>
          <w:lang w:eastAsia="hu-HU"/>
        </w:rPr>
        <w:t>MatSnackbar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hu-HU"/>
        </w:rPr>
        <w:t xml:space="preserve"> @</w:t>
      </w:r>
      <w:r>
        <w:rPr>
          <w:rFonts w:ascii="Cascadia Mono" w:hAnsi="Cascadia Mono" w:cs="Cascadia Mono"/>
          <w:color w:val="800080"/>
          <w:sz w:val="19"/>
          <w:szCs w:val="19"/>
          <w:lang w:eastAsia="hu-HU"/>
        </w:rPr>
        <w:t>bind-IsOpen</w:t>
      </w:r>
      <w:r>
        <w:rPr>
          <w:rFonts w:ascii="Cascadia Mono" w:hAnsi="Cascadia Mono" w:cs="Cascadia Mono"/>
          <w:color w:val="0000FF"/>
          <w:sz w:val="19"/>
          <w:szCs w:val="19"/>
          <w:lang w:eastAsia="hu-HU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hu-HU"/>
        </w:rPr>
        <w:t>változó_neve</w:t>
      </w:r>
      <w:r>
        <w:rPr>
          <w:rFonts w:ascii="Cascadia Mono" w:hAnsi="Cascadia Mono" w:cs="Cascadia Mono"/>
          <w:color w:val="0000FF"/>
          <w:sz w:val="19"/>
          <w:szCs w:val="19"/>
          <w:lang w:eastAsia="hu-HU"/>
        </w:rPr>
        <w:t>"&gt;</w:t>
      </w:r>
    </w:p>
    <w:p w14:paraId="4926692A" w14:textId="45A4CA2A" w:rsidR="00E6456F" w:rsidRDefault="00E6456F" w:rsidP="00E6456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hu-H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eastAsia="hu-HU"/>
        </w:rPr>
        <w:t>&lt;</w:t>
      </w:r>
      <w:proofErr w:type="spellStart"/>
      <w:r>
        <w:rPr>
          <w:rFonts w:ascii="Cascadia Mono" w:hAnsi="Cascadia Mono" w:cs="Cascadia Mono"/>
          <w:b/>
          <w:bCs/>
          <w:color w:val="800080"/>
          <w:sz w:val="19"/>
          <w:szCs w:val="19"/>
          <w:lang w:eastAsia="hu-HU"/>
        </w:rPr>
        <w:t>MatSnackbarContent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eastAsia="hu-HU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eastAsia="hu-HU"/>
        </w:rPr>
        <w:t>Üzenet</w:t>
      </w:r>
      <w:r>
        <w:rPr>
          <w:rFonts w:ascii="Cascadia Mono" w:hAnsi="Cascadia Mono" w:cs="Cascadia Mono"/>
          <w:color w:val="0000FF"/>
          <w:sz w:val="19"/>
          <w:szCs w:val="19"/>
          <w:lang w:eastAsia="hu-HU"/>
        </w:rPr>
        <w:t>&lt;/</w:t>
      </w:r>
      <w:proofErr w:type="spellStart"/>
      <w:r>
        <w:rPr>
          <w:rFonts w:ascii="Cascadia Mono" w:hAnsi="Cascadia Mono" w:cs="Cascadia Mono"/>
          <w:b/>
          <w:bCs/>
          <w:color w:val="800080"/>
          <w:sz w:val="19"/>
          <w:szCs w:val="19"/>
          <w:lang w:eastAsia="hu-HU"/>
        </w:rPr>
        <w:t>MatSnackbarContent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eastAsia="hu-HU"/>
        </w:rPr>
        <w:t>&gt;</w:t>
      </w:r>
    </w:p>
    <w:p w14:paraId="1A4F25A7" w14:textId="099DA2A4" w:rsidR="00E6456F" w:rsidRDefault="00E6456F" w:rsidP="00E6456F">
      <w:pPr>
        <w:ind w:firstLine="0"/>
        <w:rPr>
          <w:rFonts w:ascii="Cascadia Mono" w:hAnsi="Cascadia Mono" w:cs="Cascadia Mono"/>
          <w:color w:val="0000FF"/>
          <w:sz w:val="19"/>
          <w:szCs w:val="19"/>
          <w:lang w:eastAsia="hu-HU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hu-HU"/>
        </w:rPr>
        <w:t>&lt;/</w:t>
      </w:r>
      <w:proofErr w:type="spellStart"/>
      <w:r>
        <w:rPr>
          <w:rFonts w:ascii="Cascadia Mono" w:hAnsi="Cascadia Mono" w:cs="Cascadia Mono"/>
          <w:b/>
          <w:bCs/>
          <w:color w:val="800080"/>
          <w:sz w:val="19"/>
          <w:szCs w:val="19"/>
          <w:lang w:eastAsia="hu-HU"/>
        </w:rPr>
        <w:t>MatSnackbar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eastAsia="hu-HU"/>
        </w:rPr>
        <w:t>&gt;</w:t>
      </w:r>
    </w:p>
    <w:p w14:paraId="7F751536" w14:textId="12344994" w:rsidR="00E22773" w:rsidRPr="00E22773" w:rsidRDefault="00E22773" w:rsidP="00E22773">
      <w:r>
        <w:t>A</w:t>
      </w:r>
      <w:r>
        <w:t xml:space="preserve"> Snackbar lehelyezése után a C</w:t>
      </w:r>
      <w:r>
        <w:rPr>
          <w:lang w:val="en-US"/>
        </w:rPr>
        <w:t>#</w:t>
      </w:r>
      <w:r>
        <w:t xml:space="preserve"> kódban </w:t>
      </w:r>
    </w:p>
    <w:p w14:paraId="635DC564" w14:textId="18057FE5" w:rsidR="00534866" w:rsidRDefault="00534866" w:rsidP="00534866">
      <w:pPr>
        <w:pStyle w:val="Cmsor2"/>
      </w:pPr>
      <w:bookmarkStart w:id="30" w:name="_Toc101888658"/>
      <w:proofErr w:type="spellStart"/>
      <w:r>
        <w:t>Form</w:t>
      </w:r>
      <w:proofErr w:type="spellEnd"/>
      <w:r>
        <w:t xml:space="preserve"> </w:t>
      </w:r>
      <w:proofErr w:type="spellStart"/>
      <w:r>
        <w:t>Control</w:t>
      </w:r>
      <w:proofErr w:type="spellEnd"/>
      <w:r w:rsidR="00706E43">
        <w:t>-ok</w:t>
      </w:r>
      <w:bookmarkEnd w:id="30"/>
    </w:p>
    <w:p w14:paraId="70410DEB" w14:textId="75BB007B" w:rsidR="00F17CCF" w:rsidRDefault="00F17CCF" w:rsidP="00F17CCF">
      <w:pPr>
        <w:pStyle w:val="Cmsor3"/>
      </w:pPr>
      <w:bookmarkStart w:id="31" w:name="_Toc101888659"/>
      <w:proofErr w:type="spellStart"/>
      <w:r>
        <w:t>Checkbox</w:t>
      </w:r>
      <w:bookmarkEnd w:id="31"/>
      <w:proofErr w:type="spellEnd"/>
    </w:p>
    <w:p w14:paraId="220E5A23" w14:textId="77777777" w:rsidR="00F17CCF" w:rsidRPr="00F17CCF" w:rsidRDefault="00F17CCF" w:rsidP="00F17CCF"/>
    <w:p w14:paraId="47E2DAA2" w14:textId="1BA4A70A" w:rsidR="00F17CCF" w:rsidRDefault="00F17CCF" w:rsidP="00F17CCF">
      <w:pPr>
        <w:pStyle w:val="Cmsor3"/>
      </w:pPr>
      <w:bookmarkStart w:id="32" w:name="_Toc101888660"/>
      <w:proofErr w:type="spellStart"/>
      <w:r>
        <w:t>DatePicker</w:t>
      </w:r>
      <w:bookmarkEnd w:id="32"/>
      <w:proofErr w:type="spellEnd"/>
    </w:p>
    <w:p w14:paraId="16A8F890" w14:textId="77777777" w:rsidR="00F17CCF" w:rsidRPr="00F17CCF" w:rsidRDefault="00F17CCF" w:rsidP="00F17CCF"/>
    <w:p w14:paraId="1E92B1BD" w14:textId="6B545C30" w:rsidR="00F17CCF" w:rsidRDefault="00F17CCF" w:rsidP="00F17CCF">
      <w:pPr>
        <w:pStyle w:val="Cmsor3"/>
      </w:pPr>
      <w:bookmarkStart w:id="33" w:name="_Toc101888661"/>
      <w:proofErr w:type="spellStart"/>
      <w:r>
        <w:t>NumericUpDownField</w:t>
      </w:r>
      <w:bookmarkEnd w:id="33"/>
      <w:proofErr w:type="spellEnd"/>
    </w:p>
    <w:p w14:paraId="1E61A044" w14:textId="77777777" w:rsidR="00F17CCF" w:rsidRPr="00F17CCF" w:rsidRDefault="00F17CCF" w:rsidP="00F17CCF"/>
    <w:p w14:paraId="58136B52" w14:textId="224E09E0" w:rsidR="00F17CCF" w:rsidRDefault="00F17CCF" w:rsidP="00F17CCF">
      <w:pPr>
        <w:pStyle w:val="Cmsor3"/>
      </w:pPr>
      <w:bookmarkStart w:id="34" w:name="_Toc101888662"/>
      <w:proofErr w:type="spellStart"/>
      <w:r>
        <w:t>Select</w:t>
      </w:r>
      <w:bookmarkEnd w:id="34"/>
      <w:proofErr w:type="spellEnd"/>
    </w:p>
    <w:p w14:paraId="26DDA08E" w14:textId="77777777" w:rsidR="00F17CCF" w:rsidRPr="00F17CCF" w:rsidRDefault="00F17CCF" w:rsidP="00F17CCF"/>
    <w:p w14:paraId="2AD5085B" w14:textId="1F653AAF" w:rsidR="00F17CCF" w:rsidRDefault="00F17CCF" w:rsidP="00F17CCF">
      <w:pPr>
        <w:pStyle w:val="Cmsor3"/>
      </w:pPr>
      <w:bookmarkStart w:id="35" w:name="_Toc101888663"/>
      <w:proofErr w:type="spellStart"/>
      <w:r>
        <w:lastRenderedPageBreak/>
        <w:t>Slider</w:t>
      </w:r>
      <w:bookmarkEnd w:id="35"/>
      <w:proofErr w:type="spellEnd"/>
    </w:p>
    <w:p w14:paraId="09890FEA" w14:textId="77777777" w:rsidR="00F17CCF" w:rsidRPr="00F17CCF" w:rsidRDefault="00F17CCF" w:rsidP="00F17CCF"/>
    <w:p w14:paraId="0957E85E" w14:textId="6A342A4B" w:rsidR="00F17CCF" w:rsidRDefault="00F17CCF" w:rsidP="00F17CCF">
      <w:pPr>
        <w:pStyle w:val="Cmsor3"/>
      </w:pPr>
      <w:bookmarkStart w:id="36" w:name="_Toc101888664"/>
      <w:proofErr w:type="spellStart"/>
      <w:r>
        <w:t>TextField</w:t>
      </w:r>
      <w:bookmarkEnd w:id="36"/>
      <w:proofErr w:type="spellEnd"/>
    </w:p>
    <w:p w14:paraId="6E47787A" w14:textId="77777777" w:rsidR="00F17CCF" w:rsidRPr="00F17CCF" w:rsidRDefault="00F17CCF" w:rsidP="00F17CCF"/>
    <w:p w14:paraId="5A8FE1CC" w14:textId="101D3888" w:rsidR="00F17CCF" w:rsidRDefault="00F17CCF" w:rsidP="00F17CCF">
      <w:pPr>
        <w:pStyle w:val="Cmsor3"/>
      </w:pPr>
      <w:bookmarkStart w:id="37" w:name="_Toc101888665"/>
      <w:proofErr w:type="spellStart"/>
      <w:r>
        <w:t>Validation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EditContext</w:t>
      </w:r>
      <w:bookmarkEnd w:id="37"/>
      <w:proofErr w:type="spellEnd"/>
    </w:p>
    <w:p w14:paraId="4C0E6C35" w14:textId="77777777" w:rsidR="00F17CCF" w:rsidRPr="00F17CCF" w:rsidRDefault="00F17CCF" w:rsidP="00F17CCF"/>
    <w:p w14:paraId="51E89D70" w14:textId="605A0CF0" w:rsidR="00706E43" w:rsidRDefault="00706E43" w:rsidP="00706E43">
      <w:pPr>
        <w:pStyle w:val="Cmsor2"/>
      </w:pPr>
      <w:bookmarkStart w:id="38" w:name="_Toc101888666"/>
      <w:r>
        <w:t>Gombok</w:t>
      </w:r>
      <w:bookmarkEnd w:id="38"/>
    </w:p>
    <w:p w14:paraId="79AF2B4D" w14:textId="17D7161D" w:rsidR="00F17CCF" w:rsidRDefault="00F17CCF" w:rsidP="00F17CCF">
      <w:pPr>
        <w:pStyle w:val="Cmsor3"/>
      </w:pPr>
      <w:bookmarkStart w:id="39" w:name="_Toc101888667"/>
      <w:r>
        <w:t>Button</w:t>
      </w:r>
      <w:bookmarkEnd w:id="39"/>
    </w:p>
    <w:p w14:paraId="31780E22" w14:textId="579022A3" w:rsidR="00140742" w:rsidRPr="00140742" w:rsidRDefault="002D6F97" w:rsidP="00140742">
      <w:r>
        <w:t xml:space="preserve">Gombokat használtam a Login, a </w:t>
      </w:r>
      <w:proofErr w:type="spellStart"/>
      <w:r>
        <w:t>Product</w:t>
      </w:r>
      <w:proofErr w:type="spellEnd"/>
      <w:r w:rsidR="00D8301B">
        <w:t xml:space="preserve"> és</w:t>
      </w:r>
      <w:r>
        <w:t xml:space="preserve"> a </w:t>
      </w:r>
      <w:proofErr w:type="spellStart"/>
      <w:r>
        <w:t>SignUp</w:t>
      </w:r>
      <w:proofErr w:type="spellEnd"/>
      <w:r w:rsidR="00D8301B">
        <w:t xml:space="preserve"> oldalon.</w:t>
      </w:r>
    </w:p>
    <w:p w14:paraId="53E4C2BF" w14:textId="65C2FFA6" w:rsidR="00F17CCF" w:rsidRDefault="00F17CCF" w:rsidP="00F17CCF">
      <w:pPr>
        <w:pStyle w:val="Cmsor3"/>
      </w:pPr>
      <w:bookmarkStart w:id="40" w:name="_Toc101888668"/>
      <w:proofErr w:type="spellStart"/>
      <w:r>
        <w:t>Icon</w:t>
      </w:r>
      <w:bookmarkEnd w:id="40"/>
      <w:proofErr w:type="spellEnd"/>
    </w:p>
    <w:p w14:paraId="04D66038" w14:textId="77777777" w:rsidR="00140742" w:rsidRPr="00140742" w:rsidRDefault="00140742" w:rsidP="00140742"/>
    <w:p w14:paraId="59F5F16D" w14:textId="2F3600D0" w:rsidR="00F17CCF" w:rsidRDefault="00F17CCF" w:rsidP="00F17CCF">
      <w:pPr>
        <w:pStyle w:val="Cmsor3"/>
      </w:pPr>
      <w:bookmarkStart w:id="41" w:name="_Toc101888669"/>
      <w:proofErr w:type="spellStart"/>
      <w:r>
        <w:t>IconButton</w:t>
      </w:r>
      <w:bookmarkEnd w:id="41"/>
      <w:proofErr w:type="spellEnd"/>
    </w:p>
    <w:p w14:paraId="45C9F571" w14:textId="77777777" w:rsidR="00140742" w:rsidRPr="00140742" w:rsidRDefault="00140742" w:rsidP="00140742"/>
    <w:p w14:paraId="11B2BB09" w14:textId="5B2ADF43" w:rsidR="00140742" w:rsidRPr="00140742" w:rsidRDefault="00706E43" w:rsidP="00140742">
      <w:pPr>
        <w:pStyle w:val="Cmsor2"/>
      </w:pPr>
      <w:bookmarkStart w:id="42" w:name="_Toc101888670"/>
      <w:proofErr w:type="spellStart"/>
      <w:r>
        <w:t>Layout</w:t>
      </w:r>
      <w:proofErr w:type="spellEnd"/>
      <w:r>
        <w:t>-ok</w:t>
      </w:r>
      <w:bookmarkEnd w:id="42"/>
    </w:p>
    <w:p w14:paraId="0FC051F7" w14:textId="16C3FEB6" w:rsidR="00F17CCF" w:rsidRDefault="00F17CCF" w:rsidP="00F17CCF">
      <w:pPr>
        <w:pStyle w:val="Cmsor3"/>
      </w:pPr>
      <w:bookmarkStart w:id="43" w:name="_Toc101888671"/>
      <w:proofErr w:type="spellStart"/>
      <w:r>
        <w:t>Card</w:t>
      </w:r>
      <w:bookmarkEnd w:id="43"/>
      <w:proofErr w:type="spellEnd"/>
    </w:p>
    <w:p w14:paraId="780F38C5" w14:textId="77777777" w:rsidR="00140742" w:rsidRPr="00140742" w:rsidRDefault="00140742" w:rsidP="00140742"/>
    <w:p w14:paraId="7106BD08" w14:textId="7B01E7A8" w:rsidR="00F17CCF" w:rsidRDefault="00F17CCF" w:rsidP="00F17CCF">
      <w:pPr>
        <w:pStyle w:val="Cmsor3"/>
      </w:pPr>
      <w:bookmarkStart w:id="44" w:name="_Toc101888672"/>
      <w:proofErr w:type="spellStart"/>
      <w:r>
        <w:t>Divider</w:t>
      </w:r>
      <w:bookmarkEnd w:id="44"/>
      <w:proofErr w:type="spellEnd"/>
    </w:p>
    <w:p w14:paraId="13210F3F" w14:textId="77777777" w:rsidR="00140742" w:rsidRPr="00140742" w:rsidRDefault="00140742" w:rsidP="00140742"/>
    <w:p w14:paraId="0207C390" w14:textId="7652970F" w:rsidR="00F17CCF" w:rsidRDefault="00F17CCF" w:rsidP="00F17CCF">
      <w:pPr>
        <w:pStyle w:val="Cmsor3"/>
      </w:pPr>
      <w:bookmarkStart w:id="45" w:name="_Toc101888673"/>
      <w:proofErr w:type="spellStart"/>
      <w:r>
        <w:t>Layout</w:t>
      </w:r>
      <w:proofErr w:type="spellEnd"/>
      <w:r>
        <w:t xml:space="preserve"> </w:t>
      </w:r>
      <w:proofErr w:type="spellStart"/>
      <w:r>
        <w:t>Grid</w:t>
      </w:r>
      <w:bookmarkEnd w:id="45"/>
      <w:proofErr w:type="spellEnd"/>
    </w:p>
    <w:p w14:paraId="597A1CF9" w14:textId="77777777" w:rsidR="00140742" w:rsidRPr="00140742" w:rsidRDefault="00140742" w:rsidP="00140742"/>
    <w:p w14:paraId="271FACD9" w14:textId="3CB6667B" w:rsidR="00F17CCF" w:rsidRDefault="00F17CCF" w:rsidP="00F17CCF">
      <w:pPr>
        <w:pStyle w:val="Cmsor3"/>
      </w:pPr>
      <w:bookmarkStart w:id="46" w:name="_Toc101888674"/>
      <w:r>
        <w:t>List</w:t>
      </w:r>
      <w:bookmarkEnd w:id="46"/>
    </w:p>
    <w:p w14:paraId="3C865759" w14:textId="77777777" w:rsidR="00140742" w:rsidRPr="00140742" w:rsidRDefault="00140742" w:rsidP="00140742"/>
    <w:p w14:paraId="7500A7D1" w14:textId="08D1C2EF" w:rsidR="00F17CCF" w:rsidRDefault="00F17CCF" w:rsidP="00F17CCF">
      <w:pPr>
        <w:pStyle w:val="Cmsor3"/>
      </w:pPr>
      <w:bookmarkStart w:id="47" w:name="_Toc101888675"/>
      <w:proofErr w:type="spellStart"/>
      <w:r>
        <w:lastRenderedPageBreak/>
        <w:t>Paper</w:t>
      </w:r>
      <w:bookmarkEnd w:id="47"/>
      <w:proofErr w:type="spellEnd"/>
    </w:p>
    <w:p w14:paraId="722FF6E1" w14:textId="77777777" w:rsidR="00140742" w:rsidRPr="00140742" w:rsidRDefault="00140742" w:rsidP="00140742"/>
    <w:p w14:paraId="0E584589" w14:textId="351F0E73" w:rsidR="00140742" w:rsidRDefault="00140742" w:rsidP="00140742">
      <w:pPr>
        <w:pStyle w:val="Cmsor3"/>
      </w:pPr>
      <w:bookmarkStart w:id="48" w:name="_Toc101888676"/>
      <w:proofErr w:type="spellStart"/>
      <w:r>
        <w:t>Themes</w:t>
      </w:r>
      <w:bookmarkEnd w:id="48"/>
      <w:proofErr w:type="spellEnd"/>
    </w:p>
    <w:p w14:paraId="037A1D3C" w14:textId="77777777" w:rsidR="00140742" w:rsidRPr="00140742" w:rsidRDefault="00140742" w:rsidP="00140742"/>
    <w:p w14:paraId="7AA96948" w14:textId="7EC036E6" w:rsidR="00140742" w:rsidRDefault="00140742" w:rsidP="00140742">
      <w:pPr>
        <w:pStyle w:val="Cmsor3"/>
      </w:pPr>
      <w:bookmarkStart w:id="49" w:name="_Toc101888677"/>
      <w:proofErr w:type="spellStart"/>
      <w:r>
        <w:t>Typography</w:t>
      </w:r>
      <w:bookmarkEnd w:id="49"/>
      <w:proofErr w:type="spellEnd"/>
    </w:p>
    <w:p w14:paraId="2F0706EC" w14:textId="77777777" w:rsidR="00140742" w:rsidRPr="00140742" w:rsidRDefault="00140742" w:rsidP="00140742"/>
    <w:p w14:paraId="2A2D2013" w14:textId="3BA15ED5" w:rsidR="00534866" w:rsidRDefault="00706E43" w:rsidP="00534866">
      <w:pPr>
        <w:pStyle w:val="Cmsor2"/>
      </w:pPr>
      <w:bookmarkStart w:id="50" w:name="_Toc101888678"/>
      <w:r>
        <w:t>Navigáció</w:t>
      </w:r>
      <w:bookmarkEnd w:id="50"/>
    </w:p>
    <w:p w14:paraId="38BFD5B7" w14:textId="4BE05EF7" w:rsidR="00140742" w:rsidRDefault="00140742" w:rsidP="00140742">
      <w:pPr>
        <w:pStyle w:val="Cmsor3"/>
      </w:pPr>
      <w:bookmarkStart w:id="51" w:name="_Toc101888679"/>
      <w:proofErr w:type="spellStart"/>
      <w:r>
        <w:t>AppBar</w:t>
      </w:r>
      <w:bookmarkEnd w:id="51"/>
      <w:proofErr w:type="spellEnd"/>
    </w:p>
    <w:p w14:paraId="79A8139A" w14:textId="77777777" w:rsidR="00140742" w:rsidRPr="00140742" w:rsidRDefault="00140742" w:rsidP="00140742"/>
    <w:p w14:paraId="44EB37E5" w14:textId="4004EE09" w:rsidR="00140742" w:rsidRDefault="00140742" w:rsidP="00140742">
      <w:pPr>
        <w:pStyle w:val="Cmsor3"/>
      </w:pPr>
      <w:bookmarkStart w:id="52" w:name="_Toc101888680"/>
      <w:r>
        <w:t>ButtonLink</w:t>
      </w:r>
      <w:bookmarkEnd w:id="52"/>
    </w:p>
    <w:p w14:paraId="182CA91C" w14:textId="77777777" w:rsidR="00140742" w:rsidRPr="00140742" w:rsidRDefault="00140742" w:rsidP="00140742"/>
    <w:p w14:paraId="4F10FC53" w14:textId="046068D9" w:rsidR="00706E43" w:rsidRDefault="00706E43" w:rsidP="00706E43">
      <w:pPr>
        <w:pStyle w:val="Cmsor2"/>
      </w:pPr>
      <w:bookmarkStart w:id="53" w:name="_Toc101888681"/>
      <w:r>
        <w:t>Táblázatok</w:t>
      </w:r>
      <w:bookmarkEnd w:id="53"/>
    </w:p>
    <w:p w14:paraId="01A2FFDD" w14:textId="2A0FCCE7" w:rsidR="00140742" w:rsidRDefault="00140742" w:rsidP="00140742">
      <w:pPr>
        <w:pStyle w:val="Cmsor3"/>
      </w:pPr>
      <w:bookmarkStart w:id="54" w:name="_Toc101888682"/>
      <w:proofErr w:type="spellStart"/>
      <w:r>
        <w:t>Table</w:t>
      </w:r>
      <w:bookmarkEnd w:id="54"/>
      <w:proofErr w:type="spellEnd"/>
    </w:p>
    <w:p w14:paraId="3B34854C" w14:textId="77777777" w:rsidR="00140742" w:rsidRPr="00140742" w:rsidRDefault="00140742" w:rsidP="00140742"/>
    <w:p w14:paraId="6CF118CA" w14:textId="3B179757" w:rsidR="00180A01" w:rsidRDefault="00056645" w:rsidP="00140742">
      <w:pPr>
        <w:pStyle w:val="Cmsor2"/>
        <w:numPr>
          <w:ilvl w:val="0"/>
          <w:numId w:val="0"/>
        </w:numPr>
      </w:pPr>
      <w:bookmarkStart w:id="55" w:name="_Toc101888683"/>
      <w:proofErr w:type="spellStart"/>
      <w:r>
        <w:t>Cart</w:t>
      </w:r>
      <w:bookmarkEnd w:id="55"/>
      <w:proofErr w:type="spellEnd"/>
    </w:p>
    <w:p w14:paraId="1315C5F1" w14:textId="7DA65A8B" w:rsidR="00180A01" w:rsidRDefault="00180A01" w:rsidP="00180A01">
      <w:proofErr w:type="spellStart"/>
      <w:r>
        <w:t>MatList</w:t>
      </w:r>
      <w:proofErr w:type="spellEnd"/>
      <w:r>
        <w:t xml:space="preserve"> - </w:t>
      </w:r>
      <w:proofErr w:type="spellStart"/>
      <w:r>
        <w:t>MatListItem</w:t>
      </w:r>
      <w:proofErr w:type="spellEnd"/>
    </w:p>
    <w:p w14:paraId="2B487D89" w14:textId="0CF309CC" w:rsidR="00180A01" w:rsidRDefault="00180A01" w:rsidP="00180A01">
      <w:proofErr w:type="spellStart"/>
      <w:r>
        <w:t>MatPaper</w:t>
      </w:r>
      <w:proofErr w:type="spellEnd"/>
    </w:p>
    <w:p w14:paraId="62CB82A4" w14:textId="12D44C0B" w:rsidR="00180A01" w:rsidRDefault="00180A01" w:rsidP="00180A01">
      <w:proofErr w:type="spellStart"/>
      <w:r>
        <w:t>MatNumericUpDownField</w:t>
      </w:r>
      <w:proofErr w:type="spellEnd"/>
    </w:p>
    <w:p w14:paraId="757608E0" w14:textId="3A1FDD53" w:rsidR="00180A01" w:rsidRPr="00180A01" w:rsidRDefault="00180A01" w:rsidP="00180A01">
      <w:r>
        <w:t>MatH5</w:t>
      </w:r>
    </w:p>
    <w:p w14:paraId="155315A0" w14:textId="5AF7882A" w:rsidR="00056645" w:rsidRDefault="00056645" w:rsidP="00140742">
      <w:pPr>
        <w:pStyle w:val="Cmsor2"/>
        <w:numPr>
          <w:ilvl w:val="0"/>
          <w:numId w:val="0"/>
        </w:numPr>
      </w:pPr>
      <w:bookmarkStart w:id="56" w:name="_Toc101888684"/>
      <w:proofErr w:type="spellStart"/>
      <w:r>
        <w:t>IceCream</w:t>
      </w:r>
      <w:bookmarkEnd w:id="56"/>
      <w:proofErr w:type="spellEnd"/>
    </w:p>
    <w:p w14:paraId="433DB21B" w14:textId="436E13DA" w:rsidR="004D58CA" w:rsidRDefault="004D58CA" w:rsidP="004D58CA">
      <w:proofErr w:type="spellStart"/>
      <w:r>
        <w:t>Grid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- </w:t>
      </w:r>
      <w:proofErr w:type="spellStart"/>
      <w:r w:rsidRPr="004D58CA">
        <w:t>mat-layout-grid</w:t>
      </w:r>
      <w:proofErr w:type="spellEnd"/>
      <w:r>
        <w:t xml:space="preserve">, </w:t>
      </w:r>
      <w:proofErr w:type="spellStart"/>
      <w:r w:rsidRPr="004D58CA">
        <w:t>mat-layout-grid-inner</w:t>
      </w:r>
      <w:proofErr w:type="spellEnd"/>
      <w:r w:rsidR="009A6403">
        <w:t>,</w:t>
      </w:r>
      <w:r>
        <w:t xml:space="preserve"> </w:t>
      </w:r>
      <w:proofErr w:type="spellStart"/>
      <w:r w:rsidRPr="004D58CA">
        <w:t>mat-layout-grid-cell</w:t>
      </w:r>
      <w:proofErr w:type="spellEnd"/>
      <w:r>
        <w:t>,</w:t>
      </w:r>
      <w:r w:rsidRPr="004D58CA">
        <w:t xml:space="preserve"> </w:t>
      </w:r>
      <w:proofErr w:type="spellStart"/>
      <w:r w:rsidRPr="004D58CA">
        <w:t>mat</w:t>
      </w:r>
      <w:proofErr w:type="spellEnd"/>
      <w:r w:rsidRPr="004D58CA">
        <w:t>-</w:t>
      </w:r>
      <w:proofErr w:type="spellStart"/>
      <w:r w:rsidRPr="004D58CA">
        <w:t>layout</w:t>
      </w:r>
      <w:proofErr w:type="spellEnd"/>
      <w:r w:rsidRPr="004D58CA">
        <w:t>-</w:t>
      </w:r>
      <w:proofErr w:type="spellStart"/>
      <w:r w:rsidRPr="004D58CA">
        <w:t>grid</w:t>
      </w:r>
      <w:proofErr w:type="spellEnd"/>
      <w:r w:rsidRPr="004D58CA">
        <w:t>-</w:t>
      </w:r>
      <w:proofErr w:type="spellStart"/>
      <w:r w:rsidRPr="004D58CA">
        <w:t>cell</w:t>
      </w:r>
      <w:proofErr w:type="spellEnd"/>
      <w:r w:rsidRPr="004D58CA">
        <w:t>-</w:t>
      </w:r>
      <w:proofErr w:type="spellStart"/>
      <w:r w:rsidRPr="004D58CA">
        <w:t>span</w:t>
      </w:r>
      <w:proofErr w:type="spellEnd"/>
      <w:proofErr w:type="gramStart"/>
      <w:r w:rsidRPr="004D58CA">
        <w:t>-</w:t>
      </w:r>
      <w:r>
        <w:t>„</w:t>
      </w:r>
      <w:proofErr w:type="gramEnd"/>
      <w:r>
        <w:t>n”</w:t>
      </w:r>
    </w:p>
    <w:p w14:paraId="1FFF2F9E" w14:textId="57C17A90" w:rsidR="009A6403" w:rsidRDefault="009A6403" w:rsidP="004D58CA">
      <w:r>
        <w:t>MatH1</w:t>
      </w:r>
    </w:p>
    <w:p w14:paraId="70FC6776" w14:textId="4C958AEB" w:rsidR="009A6403" w:rsidRDefault="009A6403" w:rsidP="004D58CA">
      <w:r>
        <w:t>MatH5</w:t>
      </w:r>
    </w:p>
    <w:p w14:paraId="4D6C49A2" w14:textId="1F3089B8" w:rsidR="009A6403" w:rsidRDefault="009A6403" w:rsidP="004D58CA">
      <w:proofErr w:type="spellStart"/>
      <w:r>
        <w:t>MatDivider</w:t>
      </w:r>
      <w:proofErr w:type="spellEnd"/>
    </w:p>
    <w:p w14:paraId="24201BE1" w14:textId="38E23668" w:rsidR="009A6403" w:rsidRDefault="009A6403" w:rsidP="004D58CA">
      <w:proofErr w:type="spellStart"/>
      <w:r>
        <w:t>MatCheckbox</w:t>
      </w:r>
      <w:proofErr w:type="spellEnd"/>
    </w:p>
    <w:p w14:paraId="594E126A" w14:textId="5BDDFCA3" w:rsidR="009A6403" w:rsidRDefault="009A6403" w:rsidP="004D58CA">
      <w:r>
        <w:t>MatBody1</w:t>
      </w:r>
    </w:p>
    <w:p w14:paraId="6E31CF28" w14:textId="56B8ECAC" w:rsidR="009A6403" w:rsidRDefault="009A6403" w:rsidP="004D58CA">
      <w:r>
        <w:t>MatBody2</w:t>
      </w:r>
    </w:p>
    <w:p w14:paraId="0F5C6937" w14:textId="3487C0FA" w:rsidR="009A6403" w:rsidRDefault="009A6403" w:rsidP="004D58CA">
      <w:proofErr w:type="spellStart"/>
      <w:r>
        <w:t>MatSlider</w:t>
      </w:r>
      <w:proofErr w:type="spellEnd"/>
    </w:p>
    <w:p w14:paraId="5703086B" w14:textId="152954D9" w:rsidR="009A6403" w:rsidRDefault="009A6403" w:rsidP="004D58CA">
      <w:proofErr w:type="spellStart"/>
      <w:r>
        <w:t>MatCard</w:t>
      </w:r>
      <w:proofErr w:type="spellEnd"/>
      <w:r>
        <w:t xml:space="preserve"> – </w:t>
      </w:r>
      <w:proofErr w:type="spellStart"/>
      <w:r>
        <w:t>MatCardContent</w:t>
      </w:r>
      <w:proofErr w:type="spellEnd"/>
      <w:r>
        <w:t xml:space="preserve">, </w:t>
      </w:r>
      <w:proofErr w:type="spellStart"/>
      <w:r>
        <w:t>MatCardMedia</w:t>
      </w:r>
      <w:proofErr w:type="spellEnd"/>
      <w:r>
        <w:t xml:space="preserve">, MatHeadline6, MatSubtitle2, </w:t>
      </w:r>
      <w:proofErr w:type="spellStart"/>
      <w:r w:rsidR="000217C7">
        <w:t>MatCardActions</w:t>
      </w:r>
      <w:proofErr w:type="spellEnd"/>
      <w:r w:rsidR="000217C7">
        <w:t xml:space="preserve">, </w:t>
      </w:r>
      <w:proofErr w:type="spellStart"/>
      <w:r w:rsidR="000217C7">
        <w:t>MatCardActionIcons</w:t>
      </w:r>
      <w:proofErr w:type="spellEnd"/>
    </w:p>
    <w:p w14:paraId="4C0C83AD" w14:textId="72D65FD5" w:rsidR="009A6403" w:rsidRPr="004D58CA" w:rsidRDefault="002D6F97" w:rsidP="004D58CA">
      <w:proofErr w:type="spellStart"/>
      <w:r>
        <w:t>MatButtonLink</w:t>
      </w:r>
      <w:proofErr w:type="spellEnd"/>
    </w:p>
    <w:p w14:paraId="2F7151D3" w14:textId="2801013C" w:rsidR="00056645" w:rsidRDefault="00056645" w:rsidP="00140742">
      <w:pPr>
        <w:pStyle w:val="Cmsor2"/>
        <w:numPr>
          <w:ilvl w:val="0"/>
          <w:numId w:val="0"/>
        </w:numPr>
      </w:pPr>
      <w:bookmarkStart w:id="57" w:name="_Toc101888685"/>
      <w:r>
        <w:t>Login</w:t>
      </w:r>
      <w:bookmarkEnd w:id="57"/>
    </w:p>
    <w:p w14:paraId="499911F2" w14:textId="78B514A6" w:rsidR="000217C7" w:rsidRDefault="000217C7" w:rsidP="000217C7">
      <w:r>
        <w:t>MatH1</w:t>
      </w:r>
    </w:p>
    <w:p w14:paraId="55E60C61" w14:textId="3062B030" w:rsidR="000217C7" w:rsidRDefault="000217C7" w:rsidP="000217C7">
      <w:proofErr w:type="spellStart"/>
      <w:r>
        <w:t>MatTextField</w:t>
      </w:r>
      <w:proofErr w:type="spellEnd"/>
    </w:p>
    <w:p w14:paraId="550DDD28" w14:textId="08A3E9A5" w:rsidR="000217C7" w:rsidRDefault="000217C7" w:rsidP="000217C7">
      <w:proofErr w:type="spellStart"/>
      <w:r>
        <w:t>MatButton</w:t>
      </w:r>
      <w:proofErr w:type="spellEnd"/>
    </w:p>
    <w:p w14:paraId="13471425" w14:textId="120431E7" w:rsidR="000217C7" w:rsidRDefault="000217C7" w:rsidP="000217C7">
      <w:r>
        <w:t>MatBody2</w:t>
      </w:r>
    </w:p>
    <w:p w14:paraId="3B9B9644" w14:textId="4455F315" w:rsidR="000217C7" w:rsidRDefault="000217C7" w:rsidP="000217C7">
      <w:proofErr w:type="spellStart"/>
      <w:r>
        <w:t>MatButtonLink</w:t>
      </w:r>
      <w:proofErr w:type="spellEnd"/>
    </w:p>
    <w:p w14:paraId="63099426" w14:textId="164F8AE4" w:rsidR="000217C7" w:rsidRPr="000217C7" w:rsidRDefault="000217C7" w:rsidP="000217C7">
      <w:proofErr w:type="spellStart"/>
      <w:r>
        <w:t>MatSnackBar</w:t>
      </w:r>
      <w:proofErr w:type="spellEnd"/>
      <w:r>
        <w:t xml:space="preserve"> - </w:t>
      </w:r>
      <w:proofErr w:type="spellStart"/>
      <w:r>
        <w:t>MatSnackBarContent</w:t>
      </w:r>
      <w:proofErr w:type="spellEnd"/>
    </w:p>
    <w:p w14:paraId="295CD60F" w14:textId="049008ED" w:rsidR="00056645" w:rsidRDefault="00056645" w:rsidP="00140742">
      <w:pPr>
        <w:pStyle w:val="Cmsor2"/>
        <w:numPr>
          <w:ilvl w:val="0"/>
          <w:numId w:val="0"/>
        </w:numPr>
      </w:pPr>
      <w:bookmarkStart w:id="58" w:name="_Toc101888686"/>
      <w:proofErr w:type="spellStart"/>
      <w:r>
        <w:t>Product</w:t>
      </w:r>
      <w:bookmarkEnd w:id="58"/>
      <w:proofErr w:type="spellEnd"/>
    </w:p>
    <w:p w14:paraId="24B31323" w14:textId="7B59266A" w:rsidR="000217C7" w:rsidRDefault="00FA06E2" w:rsidP="000217C7">
      <w:r>
        <w:t>MatH2</w:t>
      </w:r>
    </w:p>
    <w:p w14:paraId="2623997C" w14:textId="0D90C112" w:rsidR="00FA06E2" w:rsidRDefault="00FA06E2" w:rsidP="000217C7">
      <w:proofErr w:type="spellStart"/>
      <w:r>
        <w:t>MatDivider</w:t>
      </w:r>
      <w:proofErr w:type="spellEnd"/>
    </w:p>
    <w:p w14:paraId="054B7648" w14:textId="2B934EFF" w:rsidR="00FA06E2" w:rsidRDefault="00FA06E2" w:rsidP="000217C7">
      <w:r>
        <w:t>MatBody1</w:t>
      </w:r>
    </w:p>
    <w:p w14:paraId="4D4A49DA" w14:textId="342383F0" w:rsidR="00FA06E2" w:rsidRDefault="00FA06E2" w:rsidP="000217C7">
      <w:proofErr w:type="spellStart"/>
      <w:r>
        <w:t>MatNumericUpDownField</w:t>
      </w:r>
      <w:proofErr w:type="spellEnd"/>
    </w:p>
    <w:p w14:paraId="5189604F" w14:textId="444BE6A7" w:rsidR="00FA06E2" w:rsidRDefault="00FA06E2" w:rsidP="000217C7">
      <w:proofErr w:type="spellStart"/>
      <w:r>
        <w:t>MatTable</w:t>
      </w:r>
      <w:proofErr w:type="spellEnd"/>
      <w:r>
        <w:t xml:space="preserve"> – </w:t>
      </w:r>
      <w:proofErr w:type="spellStart"/>
      <w:r>
        <w:t>MatTableHeader</w:t>
      </w:r>
      <w:proofErr w:type="spellEnd"/>
      <w:r>
        <w:t xml:space="preserve">, </w:t>
      </w:r>
      <w:proofErr w:type="spellStart"/>
      <w:r>
        <w:t>MatMatTableRow</w:t>
      </w:r>
      <w:proofErr w:type="spellEnd"/>
    </w:p>
    <w:p w14:paraId="2EDC7973" w14:textId="77CE178F" w:rsidR="00FA06E2" w:rsidRPr="000217C7" w:rsidRDefault="00FA06E2" w:rsidP="000217C7">
      <w:proofErr w:type="spellStart"/>
      <w:r>
        <w:t>MatButton</w:t>
      </w:r>
      <w:proofErr w:type="spellEnd"/>
    </w:p>
    <w:p w14:paraId="698CBF16" w14:textId="386AC70E" w:rsidR="00056645" w:rsidRDefault="00056645" w:rsidP="00140742">
      <w:pPr>
        <w:pStyle w:val="Cmsor2"/>
        <w:numPr>
          <w:ilvl w:val="0"/>
          <w:numId w:val="0"/>
        </w:numPr>
      </w:pPr>
      <w:bookmarkStart w:id="59" w:name="_Toc101888687"/>
      <w:proofErr w:type="spellStart"/>
      <w:r>
        <w:t>Profile</w:t>
      </w:r>
      <w:bookmarkEnd w:id="59"/>
      <w:proofErr w:type="spellEnd"/>
    </w:p>
    <w:p w14:paraId="73633288" w14:textId="13E53BA7" w:rsidR="00FA06E2" w:rsidRDefault="00FA06E2" w:rsidP="00FA06E2">
      <w:r>
        <w:t>MatH1</w:t>
      </w:r>
    </w:p>
    <w:p w14:paraId="5C2E3E59" w14:textId="063ACFA6" w:rsidR="00FA06E2" w:rsidRDefault="00FA06E2" w:rsidP="00FA06E2">
      <w:r>
        <w:t>MatH4</w:t>
      </w:r>
    </w:p>
    <w:p w14:paraId="193CD744" w14:textId="5164AAE1" w:rsidR="00FA06E2" w:rsidRPr="00FA06E2" w:rsidRDefault="00FA06E2" w:rsidP="00FA06E2">
      <w:proofErr w:type="spellStart"/>
      <w:r>
        <w:t>MatList</w:t>
      </w:r>
      <w:proofErr w:type="spellEnd"/>
      <w:r>
        <w:t xml:space="preserve"> – </w:t>
      </w:r>
      <w:proofErr w:type="spellStart"/>
      <w:r>
        <w:t>MatListItem</w:t>
      </w:r>
      <w:proofErr w:type="spellEnd"/>
      <w:r>
        <w:t xml:space="preserve">, </w:t>
      </w:r>
      <w:proofErr w:type="spellStart"/>
      <w:r>
        <w:t>MatListItemPrimaryText</w:t>
      </w:r>
      <w:proofErr w:type="spellEnd"/>
      <w:r>
        <w:t xml:space="preserve">, </w:t>
      </w:r>
      <w:proofErr w:type="spellStart"/>
      <w:r>
        <w:t>MatListItemSecondaryText</w:t>
      </w:r>
      <w:proofErr w:type="spellEnd"/>
      <w:r>
        <w:t xml:space="preserve">, </w:t>
      </w:r>
      <w:proofErr w:type="spellStart"/>
      <w:r>
        <w:t>MatListDivider</w:t>
      </w:r>
      <w:proofErr w:type="spellEnd"/>
    </w:p>
    <w:p w14:paraId="578B8D53" w14:textId="1DFC61BE" w:rsidR="00056645" w:rsidRDefault="00056645" w:rsidP="00140742">
      <w:pPr>
        <w:pStyle w:val="Cmsor2"/>
        <w:numPr>
          <w:ilvl w:val="0"/>
          <w:numId w:val="0"/>
        </w:numPr>
      </w:pPr>
      <w:bookmarkStart w:id="60" w:name="_Toc101888688"/>
      <w:proofErr w:type="spellStart"/>
      <w:r>
        <w:t>SignUp</w:t>
      </w:r>
      <w:bookmarkEnd w:id="60"/>
      <w:proofErr w:type="spellEnd"/>
    </w:p>
    <w:p w14:paraId="763E6DFE" w14:textId="08AC1005" w:rsidR="00FA06E2" w:rsidRDefault="00FA06E2" w:rsidP="00FA06E2">
      <w:proofErr w:type="spellStart"/>
      <w:r>
        <w:t>Validation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EditContext</w:t>
      </w:r>
      <w:proofErr w:type="spellEnd"/>
      <w:r>
        <w:t xml:space="preserve"> - </w:t>
      </w:r>
      <w:proofErr w:type="spellStart"/>
      <w:r>
        <w:t>ValidationMessage</w:t>
      </w:r>
      <w:proofErr w:type="spellEnd"/>
    </w:p>
    <w:p w14:paraId="24CF6DFA" w14:textId="1CD286B4" w:rsidR="00FA06E2" w:rsidRDefault="00FA06E2" w:rsidP="00FA06E2">
      <w:proofErr w:type="spellStart"/>
      <w:r>
        <w:t>MatTextField</w:t>
      </w:r>
      <w:proofErr w:type="spellEnd"/>
    </w:p>
    <w:p w14:paraId="538659D1" w14:textId="764EA8DE" w:rsidR="00FA06E2" w:rsidRDefault="00FA06E2" w:rsidP="00FA06E2">
      <w:r>
        <w:t>MatH1</w:t>
      </w:r>
    </w:p>
    <w:p w14:paraId="42B1546B" w14:textId="3C2DDA7B" w:rsidR="00FA06E2" w:rsidRDefault="00FA06E2" w:rsidP="00FA06E2">
      <w:proofErr w:type="spellStart"/>
      <w:r>
        <w:t>MatDatePicker</w:t>
      </w:r>
      <w:proofErr w:type="spellEnd"/>
    </w:p>
    <w:p w14:paraId="46236AA3" w14:textId="2A445E69" w:rsidR="00534866" w:rsidRDefault="00534866" w:rsidP="00FA06E2">
      <w:proofErr w:type="spellStart"/>
      <w:r>
        <w:t>MatSelect</w:t>
      </w:r>
      <w:proofErr w:type="spellEnd"/>
      <w:r>
        <w:t xml:space="preserve"> – </w:t>
      </w:r>
      <w:proofErr w:type="spellStart"/>
      <w:r>
        <w:t>MatOptionString</w:t>
      </w:r>
      <w:proofErr w:type="spellEnd"/>
    </w:p>
    <w:p w14:paraId="6F467FFB" w14:textId="1FCE61B7" w:rsidR="00534866" w:rsidRPr="00FA06E2" w:rsidRDefault="00534866" w:rsidP="00FA06E2">
      <w:proofErr w:type="spellStart"/>
      <w:r>
        <w:t>MatButton</w:t>
      </w:r>
      <w:proofErr w:type="spellEnd"/>
    </w:p>
    <w:p w14:paraId="1FB99D4B" w14:textId="4B8759F5" w:rsidR="00056645" w:rsidRDefault="00056645" w:rsidP="00140742">
      <w:pPr>
        <w:pStyle w:val="Cmsor2"/>
        <w:numPr>
          <w:ilvl w:val="0"/>
          <w:numId w:val="0"/>
        </w:numPr>
      </w:pPr>
      <w:bookmarkStart w:id="61" w:name="_Toc101888689"/>
      <w:proofErr w:type="spellStart"/>
      <w:r>
        <w:lastRenderedPageBreak/>
        <w:t>MainLayout</w:t>
      </w:r>
      <w:bookmarkEnd w:id="61"/>
      <w:proofErr w:type="spellEnd"/>
    </w:p>
    <w:p w14:paraId="2292F9DA" w14:textId="2B952922" w:rsidR="00534866" w:rsidRDefault="00534866" w:rsidP="00534866">
      <w:proofErr w:type="spellStart"/>
      <w:r>
        <w:t>MatThemeProvider</w:t>
      </w:r>
      <w:proofErr w:type="spellEnd"/>
    </w:p>
    <w:p w14:paraId="1457C955" w14:textId="7B8D7F55" w:rsidR="00534866" w:rsidRDefault="00534866" w:rsidP="00534866">
      <w:proofErr w:type="spellStart"/>
      <w:r>
        <w:t>MatAppbarContainer</w:t>
      </w:r>
      <w:proofErr w:type="spellEnd"/>
      <w:r>
        <w:t xml:space="preserve"> – </w:t>
      </w:r>
      <w:proofErr w:type="spellStart"/>
      <w:r>
        <w:t>MatAppBar</w:t>
      </w:r>
      <w:proofErr w:type="spellEnd"/>
      <w:r>
        <w:t xml:space="preserve">, </w:t>
      </w:r>
      <w:proofErr w:type="spellStart"/>
      <w:r>
        <w:t>MatAppbarRow</w:t>
      </w:r>
      <w:proofErr w:type="spellEnd"/>
      <w:r>
        <w:t xml:space="preserve">, </w:t>
      </w:r>
      <w:proofErr w:type="spellStart"/>
      <w:r>
        <w:t>MatAppBarSection</w:t>
      </w:r>
      <w:proofErr w:type="spellEnd"/>
      <w:r>
        <w:t xml:space="preserve">, </w:t>
      </w:r>
      <w:proofErr w:type="spellStart"/>
      <w:r>
        <w:t>MatAppbarTitle</w:t>
      </w:r>
      <w:proofErr w:type="spellEnd"/>
      <w:r>
        <w:t xml:space="preserve">, </w:t>
      </w:r>
      <w:proofErr w:type="spellStart"/>
      <w:r>
        <w:t>MatAppBarContent</w:t>
      </w:r>
      <w:proofErr w:type="spellEnd"/>
    </w:p>
    <w:p w14:paraId="7611B68E" w14:textId="1747296B" w:rsidR="00534866" w:rsidRDefault="00534866" w:rsidP="00534866">
      <w:proofErr w:type="spellStart"/>
      <w:r>
        <w:t>MatIconButton</w:t>
      </w:r>
      <w:proofErr w:type="spellEnd"/>
    </w:p>
    <w:p w14:paraId="200CA193" w14:textId="7E5AC960" w:rsidR="00534866" w:rsidRDefault="00534866" w:rsidP="00534866">
      <w:proofErr w:type="spellStart"/>
      <w:r>
        <w:t>MatTextField</w:t>
      </w:r>
      <w:proofErr w:type="spellEnd"/>
    </w:p>
    <w:p w14:paraId="7BEC5E7C" w14:textId="22C041EE" w:rsidR="00534866" w:rsidRPr="00534866" w:rsidRDefault="00534866" w:rsidP="00534866">
      <w:proofErr w:type="spellStart"/>
      <w:r>
        <w:t>MatSnackBar</w:t>
      </w:r>
      <w:proofErr w:type="spellEnd"/>
      <w:r>
        <w:t xml:space="preserve"> - </w:t>
      </w:r>
      <w:proofErr w:type="spellStart"/>
      <w:r>
        <w:t>MatSnackbarContent</w:t>
      </w:r>
      <w:proofErr w:type="spellEnd"/>
    </w:p>
    <w:p w14:paraId="43094659" w14:textId="77777777" w:rsidR="00F5514C" w:rsidRPr="00F5514C" w:rsidRDefault="00F5514C" w:rsidP="00F5514C"/>
    <w:p w14:paraId="0D421D6D" w14:textId="45BC326B" w:rsidR="00F5514C" w:rsidRDefault="00F5514C" w:rsidP="00F5514C">
      <w:pPr>
        <w:pStyle w:val="Cmsor1"/>
      </w:pPr>
      <w:bookmarkStart w:id="62" w:name="_Toc101888690"/>
      <w:r>
        <w:lastRenderedPageBreak/>
        <w:t>Az elkészült webalkalmazás</w:t>
      </w:r>
      <w:r w:rsidR="00180A01">
        <w:t xml:space="preserve"> - képgaléria</w:t>
      </w:r>
      <w:bookmarkEnd w:id="62"/>
    </w:p>
    <w:p w14:paraId="51F6BFD6" w14:textId="5D0FA99D" w:rsidR="007F5DF1" w:rsidRPr="007F5DF1" w:rsidRDefault="007F5DF1" w:rsidP="007F5DF1">
      <w:pPr>
        <w:ind w:firstLine="0"/>
      </w:pPr>
      <w:r w:rsidRPr="007F5DF1">
        <w:drawing>
          <wp:inline distT="0" distB="0" distL="0" distR="0" wp14:anchorId="3CEADB3B" wp14:editId="5EACBEBC">
            <wp:extent cx="5400040" cy="292227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A5BA" w14:textId="2F14B948" w:rsidR="004D1089" w:rsidRDefault="004D1089" w:rsidP="004D1089">
      <w:pPr>
        <w:pStyle w:val="Kpalrs"/>
      </w:pPr>
      <w:fldSimple w:instr=" SEQ ábra \* ARABIC ">
        <w:r>
          <w:rPr>
            <w:noProof/>
          </w:rPr>
          <w:t>1</w:t>
        </w:r>
      </w:fldSimple>
      <w:r>
        <w:t>. ábra: Home oldal</w:t>
      </w:r>
    </w:p>
    <w:p w14:paraId="2CB60BDE" w14:textId="0953F02B" w:rsidR="007F5DF1" w:rsidRDefault="007F5DF1" w:rsidP="004D1089">
      <w:pPr>
        <w:pStyle w:val="Kpalrs"/>
        <w:rPr>
          <w:noProof/>
        </w:rPr>
      </w:pPr>
      <w:r w:rsidRPr="007F5DF1">
        <w:rPr>
          <w:noProof/>
        </w:rPr>
        <w:drawing>
          <wp:inline distT="0" distB="0" distL="0" distR="0" wp14:anchorId="74315026" wp14:editId="280050C2">
            <wp:extent cx="5400040" cy="291909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9F83" w14:textId="33004724" w:rsidR="004D1089" w:rsidRDefault="004D1089" w:rsidP="004D1089">
      <w:pPr>
        <w:pStyle w:val="Kpalrs"/>
      </w:pPr>
      <w:r>
        <w:t xml:space="preserve">2. ábra: </w:t>
      </w:r>
      <w:proofErr w:type="spellStart"/>
      <w:r>
        <w:t>Fagyik</w:t>
      </w:r>
      <w:proofErr w:type="spellEnd"/>
      <w:r>
        <w:t xml:space="preserve"> oldala</w:t>
      </w:r>
    </w:p>
    <w:p w14:paraId="7D38ADE2" w14:textId="77777777" w:rsidR="004D1089" w:rsidRPr="004D1089" w:rsidRDefault="004D1089" w:rsidP="004D1089">
      <w:pPr>
        <w:ind w:firstLine="0"/>
      </w:pPr>
    </w:p>
    <w:p w14:paraId="374F2AE0" w14:textId="17722E71" w:rsidR="004D1089" w:rsidRPr="004D1089" w:rsidRDefault="007F5DF1" w:rsidP="004D1089">
      <w:pPr>
        <w:ind w:firstLine="0"/>
      </w:pPr>
      <w:r w:rsidRPr="007F5DF1">
        <w:lastRenderedPageBreak/>
        <w:drawing>
          <wp:inline distT="0" distB="0" distL="0" distR="0" wp14:anchorId="126C69C3" wp14:editId="334864C8">
            <wp:extent cx="5400040" cy="2924810"/>
            <wp:effectExtent l="0" t="0" r="0" b="889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B4A5" w14:textId="6CA80C1A" w:rsidR="008C7EF1" w:rsidRDefault="008C7EF1" w:rsidP="008C7EF1">
      <w:pPr>
        <w:pStyle w:val="Kpalrs"/>
      </w:pPr>
      <w:r>
        <w:t>3. ábra: Termékek oldala</w:t>
      </w:r>
    </w:p>
    <w:p w14:paraId="2B9BAA6A" w14:textId="1010C5F1" w:rsidR="004D1089" w:rsidRDefault="007F5DF1" w:rsidP="004D1089">
      <w:pPr>
        <w:ind w:firstLine="0"/>
      </w:pPr>
      <w:r w:rsidRPr="007F5DF1">
        <w:drawing>
          <wp:inline distT="0" distB="0" distL="0" distR="0" wp14:anchorId="6E86622D" wp14:editId="671CD64C">
            <wp:extent cx="5400040" cy="292227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4F46" w14:textId="25C2726D" w:rsidR="008C7EF1" w:rsidRDefault="008C7EF1" w:rsidP="008C7EF1">
      <w:pPr>
        <w:pStyle w:val="Kpalrs"/>
      </w:pPr>
      <w:r>
        <w:t>4. ábra: Bejelentkezés</w:t>
      </w:r>
    </w:p>
    <w:p w14:paraId="2FAC9398" w14:textId="72AD7862" w:rsidR="008C7EF1" w:rsidRPr="008C7EF1" w:rsidRDefault="007F5DF1" w:rsidP="008C7EF1">
      <w:pPr>
        <w:ind w:firstLine="0"/>
      </w:pPr>
      <w:r w:rsidRPr="007F5DF1">
        <w:lastRenderedPageBreak/>
        <w:drawing>
          <wp:inline distT="0" distB="0" distL="0" distR="0" wp14:anchorId="03F041BD" wp14:editId="22D74B66">
            <wp:extent cx="5400040" cy="2927985"/>
            <wp:effectExtent l="0" t="0" r="0" b="5715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F299" w14:textId="2C59ABAB" w:rsidR="008C7EF1" w:rsidRDefault="008C7EF1" w:rsidP="008C7EF1">
      <w:pPr>
        <w:pStyle w:val="Kpalrs"/>
      </w:pPr>
      <w:r>
        <w:t>5. ábra: Regisztráció</w:t>
      </w:r>
    </w:p>
    <w:p w14:paraId="071B7ED0" w14:textId="7BD15438" w:rsidR="008C7EF1" w:rsidRPr="008C7EF1" w:rsidRDefault="007F5DF1" w:rsidP="008C7EF1">
      <w:pPr>
        <w:ind w:firstLine="0"/>
      </w:pPr>
      <w:r w:rsidRPr="007F5DF1">
        <w:drawing>
          <wp:inline distT="0" distB="0" distL="0" distR="0" wp14:anchorId="2898D3A5" wp14:editId="08EFC50C">
            <wp:extent cx="5400040" cy="2927985"/>
            <wp:effectExtent l="0" t="0" r="0" b="571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08E5" w14:textId="3D36476B" w:rsidR="008C7EF1" w:rsidRDefault="008C7EF1" w:rsidP="008C7EF1">
      <w:pPr>
        <w:pStyle w:val="Kpalrs"/>
      </w:pPr>
      <w:r>
        <w:t>6. ábra: Profil oldal</w:t>
      </w:r>
    </w:p>
    <w:p w14:paraId="08167D65" w14:textId="405F2826" w:rsidR="008C7EF1" w:rsidRDefault="007F5DF1" w:rsidP="004D1089">
      <w:pPr>
        <w:ind w:firstLine="0"/>
      </w:pPr>
      <w:r w:rsidRPr="007F5DF1">
        <w:lastRenderedPageBreak/>
        <w:drawing>
          <wp:inline distT="0" distB="0" distL="0" distR="0" wp14:anchorId="6C12A085" wp14:editId="436B84CA">
            <wp:extent cx="5400040" cy="2919095"/>
            <wp:effectExtent l="0" t="0" r="0" b="0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0908" w14:textId="65EFFE38" w:rsidR="007F5DF1" w:rsidRDefault="007F5DF1" w:rsidP="007F5DF1">
      <w:pPr>
        <w:pStyle w:val="Kpalrs"/>
      </w:pPr>
      <w:r>
        <w:t>7</w:t>
      </w:r>
      <w:r>
        <w:t xml:space="preserve">. ábra: </w:t>
      </w:r>
      <w:r>
        <w:t>Kosár</w:t>
      </w:r>
    </w:p>
    <w:p w14:paraId="1D940902" w14:textId="77777777" w:rsidR="007F5DF1" w:rsidRPr="004D1089" w:rsidRDefault="007F5DF1" w:rsidP="004D1089">
      <w:pPr>
        <w:ind w:firstLine="0"/>
      </w:pPr>
    </w:p>
    <w:sectPr w:rsidR="007F5DF1" w:rsidRPr="004D1089" w:rsidSect="00D23BFC">
      <w:headerReference w:type="even" r:id="rId17"/>
      <w:footerReference w:type="default" r:id="rId18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7DAFF" w14:textId="77777777" w:rsidR="00BD438B" w:rsidRDefault="00BD438B">
      <w:r>
        <w:separator/>
      </w:r>
    </w:p>
  </w:endnote>
  <w:endnote w:type="continuationSeparator" w:id="0">
    <w:p w14:paraId="32C6BFF7" w14:textId="77777777" w:rsidR="00BD438B" w:rsidRDefault="00BD43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2D4AF" w14:textId="77777777" w:rsidR="00BD438B" w:rsidRDefault="00BD438B">
      <w:r>
        <w:separator/>
      </w:r>
    </w:p>
  </w:footnote>
  <w:footnote w:type="continuationSeparator" w:id="0">
    <w:p w14:paraId="18222B49" w14:textId="77777777" w:rsidR="00BD438B" w:rsidRDefault="00BD43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4A27882"/>
    <w:multiLevelType w:val="hybridMultilevel"/>
    <w:tmpl w:val="A736346E"/>
    <w:lvl w:ilvl="0" w:tplc="745A0E30">
      <w:start w:val="2"/>
      <w:numFmt w:val="bullet"/>
      <w:lvlText w:val="+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7707AEF"/>
    <w:multiLevelType w:val="hybridMultilevel"/>
    <w:tmpl w:val="5BDA2462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086A6F80"/>
    <w:multiLevelType w:val="hybridMultilevel"/>
    <w:tmpl w:val="616A861A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5EE0508"/>
    <w:multiLevelType w:val="multilevel"/>
    <w:tmpl w:val="418E4214"/>
    <w:numStyleLink w:val="tmutatszmozottlista"/>
  </w:abstractNum>
  <w:abstractNum w:abstractNumId="17" w15:restartNumberingAfterBreak="0">
    <w:nsid w:val="176837D6"/>
    <w:multiLevelType w:val="hybridMultilevel"/>
    <w:tmpl w:val="C6D0D7AA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1CC5588B"/>
    <w:multiLevelType w:val="hybridMultilevel"/>
    <w:tmpl w:val="4AEE219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1964257"/>
    <w:multiLevelType w:val="hybridMultilevel"/>
    <w:tmpl w:val="975C3C02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B482C02"/>
    <w:multiLevelType w:val="hybridMultilevel"/>
    <w:tmpl w:val="5C20CF86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0D0263"/>
    <w:multiLevelType w:val="hybridMultilevel"/>
    <w:tmpl w:val="57549F32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8AB40B0"/>
    <w:multiLevelType w:val="hybridMultilevel"/>
    <w:tmpl w:val="644083DE"/>
    <w:lvl w:ilvl="0" w:tplc="590C96D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29214CB"/>
    <w:multiLevelType w:val="hybridMultilevel"/>
    <w:tmpl w:val="2EE2F640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F1F6168"/>
    <w:multiLevelType w:val="hybridMultilevel"/>
    <w:tmpl w:val="0A1048F4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77F2DD1"/>
    <w:multiLevelType w:val="hybridMultilevel"/>
    <w:tmpl w:val="FAA63F38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8855B7E"/>
    <w:multiLevelType w:val="hybridMultilevel"/>
    <w:tmpl w:val="EF94A574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99C3B84"/>
    <w:multiLevelType w:val="multilevel"/>
    <w:tmpl w:val="D03E61C4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9" w15:restartNumberingAfterBreak="0">
    <w:nsid w:val="7A38017A"/>
    <w:multiLevelType w:val="hybridMultilevel"/>
    <w:tmpl w:val="F9D4C0CE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A433095"/>
    <w:multiLevelType w:val="hybridMultilevel"/>
    <w:tmpl w:val="266E8DD0"/>
    <w:lvl w:ilvl="0" w:tplc="CDBAF0D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AD4756B"/>
    <w:multiLevelType w:val="hybridMultilevel"/>
    <w:tmpl w:val="3D24EBFC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707730078">
    <w:abstractNumId w:val="10"/>
  </w:num>
  <w:num w:numId="2" w16cid:durableId="1562132423">
    <w:abstractNumId w:val="38"/>
  </w:num>
  <w:num w:numId="3" w16cid:durableId="1055470019">
    <w:abstractNumId w:val="18"/>
  </w:num>
  <w:num w:numId="4" w16cid:durableId="1138305224">
    <w:abstractNumId w:val="29"/>
  </w:num>
  <w:num w:numId="5" w16cid:durableId="1607347136">
    <w:abstractNumId w:val="31"/>
  </w:num>
  <w:num w:numId="6" w16cid:durableId="2073044562">
    <w:abstractNumId w:val="32"/>
  </w:num>
  <w:num w:numId="7" w16cid:durableId="1117144157">
    <w:abstractNumId w:val="24"/>
  </w:num>
  <w:num w:numId="8" w16cid:durableId="1412922786">
    <w:abstractNumId w:val="16"/>
  </w:num>
  <w:num w:numId="9" w16cid:durableId="1178346015">
    <w:abstractNumId w:val="26"/>
  </w:num>
  <w:num w:numId="10" w16cid:durableId="1836721985">
    <w:abstractNumId w:val="42"/>
  </w:num>
  <w:num w:numId="11" w16cid:durableId="1757359820">
    <w:abstractNumId w:val="27"/>
  </w:num>
  <w:num w:numId="12" w16cid:durableId="1318267525">
    <w:abstractNumId w:val="36"/>
  </w:num>
  <w:num w:numId="13" w16cid:durableId="1832284225">
    <w:abstractNumId w:val="9"/>
  </w:num>
  <w:num w:numId="14" w16cid:durableId="565266474">
    <w:abstractNumId w:val="7"/>
  </w:num>
  <w:num w:numId="15" w16cid:durableId="472600569">
    <w:abstractNumId w:val="6"/>
  </w:num>
  <w:num w:numId="16" w16cid:durableId="1161314153">
    <w:abstractNumId w:val="5"/>
  </w:num>
  <w:num w:numId="17" w16cid:durableId="51736654">
    <w:abstractNumId w:val="4"/>
  </w:num>
  <w:num w:numId="18" w16cid:durableId="717972565">
    <w:abstractNumId w:val="8"/>
  </w:num>
  <w:num w:numId="19" w16cid:durableId="842820546">
    <w:abstractNumId w:val="3"/>
  </w:num>
  <w:num w:numId="20" w16cid:durableId="1430927066">
    <w:abstractNumId w:val="2"/>
  </w:num>
  <w:num w:numId="21" w16cid:durableId="2126388001">
    <w:abstractNumId w:val="1"/>
  </w:num>
  <w:num w:numId="22" w16cid:durableId="1247764429">
    <w:abstractNumId w:val="0"/>
  </w:num>
  <w:num w:numId="23" w16cid:durableId="1844121027">
    <w:abstractNumId w:val="12"/>
  </w:num>
  <w:num w:numId="24" w16cid:durableId="914585043">
    <w:abstractNumId w:val="23"/>
  </w:num>
  <w:num w:numId="25" w16cid:durableId="162626603">
    <w:abstractNumId w:val="13"/>
  </w:num>
  <w:num w:numId="26" w16cid:durableId="1752896094">
    <w:abstractNumId w:val="21"/>
  </w:num>
  <w:num w:numId="27" w16cid:durableId="559295124">
    <w:abstractNumId w:val="34"/>
  </w:num>
  <w:num w:numId="28" w16cid:durableId="1869633635">
    <w:abstractNumId w:val="19"/>
  </w:num>
  <w:num w:numId="29" w16cid:durableId="997465757">
    <w:abstractNumId w:val="28"/>
  </w:num>
  <w:num w:numId="30" w16cid:durableId="232590485">
    <w:abstractNumId w:val="40"/>
  </w:num>
  <w:num w:numId="31" w16cid:durableId="2080710049">
    <w:abstractNumId w:val="39"/>
  </w:num>
  <w:num w:numId="32" w16cid:durableId="1850366314">
    <w:abstractNumId w:val="35"/>
  </w:num>
  <w:num w:numId="33" w16cid:durableId="1494837229">
    <w:abstractNumId w:val="15"/>
  </w:num>
  <w:num w:numId="34" w16cid:durableId="1133399695">
    <w:abstractNumId w:val="37"/>
  </w:num>
  <w:num w:numId="35" w16cid:durableId="1393700884">
    <w:abstractNumId w:val="41"/>
  </w:num>
  <w:num w:numId="36" w16cid:durableId="2093550856">
    <w:abstractNumId w:val="14"/>
  </w:num>
  <w:num w:numId="37" w16cid:durableId="870149545">
    <w:abstractNumId w:val="25"/>
  </w:num>
  <w:num w:numId="38" w16cid:durableId="268054121">
    <w:abstractNumId w:val="22"/>
  </w:num>
  <w:num w:numId="39" w16cid:durableId="1749497185">
    <w:abstractNumId w:val="30"/>
  </w:num>
  <w:num w:numId="40" w16cid:durableId="1203009262">
    <w:abstractNumId w:val="20"/>
  </w:num>
  <w:num w:numId="41" w16cid:durableId="1395203723">
    <w:abstractNumId w:val="17"/>
  </w:num>
  <w:num w:numId="42" w16cid:durableId="8262019">
    <w:abstractNumId w:val="11"/>
  </w:num>
  <w:num w:numId="43" w16cid:durableId="511532361">
    <w:abstractNumId w:val="3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62F4"/>
    <w:rsid w:val="0001192F"/>
    <w:rsid w:val="000217C7"/>
    <w:rsid w:val="0003623B"/>
    <w:rsid w:val="00042939"/>
    <w:rsid w:val="000531E2"/>
    <w:rsid w:val="00055071"/>
    <w:rsid w:val="00056645"/>
    <w:rsid w:val="00060C2B"/>
    <w:rsid w:val="000A3B32"/>
    <w:rsid w:val="000A7483"/>
    <w:rsid w:val="000B53E0"/>
    <w:rsid w:val="000F3EA7"/>
    <w:rsid w:val="000F4BAD"/>
    <w:rsid w:val="00100F48"/>
    <w:rsid w:val="00140742"/>
    <w:rsid w:val="00151A15"/>
    <w:rsid w:val="001522F2"/>
    <w:rsid w:val="00153800"/>
    <w:rsid w:val="001638C4"/>
    <w:rsid w:val="00171054"/>
    <w:rsid w:val="00180A01"/>
    <w:rsid w:val="001915D9"/>
    <w:rsid w:val="001A57BC"/>
    <w:rsid w:val="001C7A6A"/>
    <w:rsid w:val="00203E00"/>
    <w:rsid w:val="002102C3"/>
    <w:rsid w:val="00223FE8"/>
    <w:rsid w:val="00225F65"/>
    <w:rsid w:val="00227347"/>
    <w:rsid w:val="00267677"/>
    <w:rsid w:val="002841F9"/>
    <w:rsid w:val="002B48E2"/>
    <w:rsid w:val="002C5838"/>
    <w:rsid w:val="002D0621"/>
    <w:rsid w:val="002D2C06"/>
    <w:rsid w:val="002D3031"/>
    <w:rsid w:val="002D6BCD"/>
    <w:rsid w:val="002D6F97"/>
    <w:rsid w:val="002D7DA9"/>
    <w:rsid w:val="002E1D2A"/>
    <w:rsid w:val="00302BB3"/>
    <w:rsid w:val="00305E08"/>
    <w:rsid w:val="00313013"/>
    <w:rsid w:val="00342E79"/>
    <w:rsid w:val="00350AEC"/>
    <w:rsid w:val="0037381F"/>
    <w:rsid w:val="00381B54"/>
    <w:rsid w:val="00382C10"/>
    <w:rsid w:val="003860E4"/>
    <w:rsid w:val="003A0623"/>
    <w:rsid w:val="003A4CDB"/>
    <w:rsid w:val="003B77D0"/>
    <w:rsid w:val="003E2ECB"/>
    <w:rsid w:val="003E70B1"/>
    <w:rsid w:val="003F5425"/>
    <w:rsid w:val="00402821"/>
    <w:rsid w:val="004032D8"/>
    <w:rsid w:val="00410924"/>
    <w:rsid w:val="00424E06"/>
    <w:rsid w:val="0043104B"/>
    <w:rsid w:val="00463BC0"/>
    <w:rsid w:val="004661B9"/>
    <w:rsid w:val="0048395A"/>
    <w:rsid w:val="004851C7"/>
    <w:rsid w:val="00485F1C"/>
    <w:rsid w:val="0049024E"/>
    <w:rsid w:val="00491D1C"/>
    <w:rsid w:val="004D1089"/>
    <w:rsid w:val="004D58CA"/>
    <w:rsid w:val="00502632"/>
    <w:rsid w:val="00502A30"/>
    <w:rsid w:val="00506C99"/>
    <w:rsid w:val="00526A1B"/>
    <w:rsid w:val="005334AD"/>
    <w:rsid w:val="00534866"/>
    <w:rsid w:val="005524FC"/>
    <w:rsid w:val="00563521"/>
    <w:rsid w:val="00570D18"/>
    <w:rsid w:val="00576495"/>
    <w:rsid w:val="00580EFB"/>
    <w:rsid w:val="0058258D"/>
    <w:rsid w:val="005A45E5"/>
    <w:rsid w:val="005C1461"/>
    <w:rsid w:val="005D3443"/>
    <w:rsid w:val="005D7E08"/>
    <w:rsid w:val="005E01E0"/>
    <w:rsid w:val="006034C7"/>
    <w:rsid w:val="0062185B"/>
    <w:rsid w:val="00630A92"/>
    <w:rsid w:val="0063585C"/>
    <w:rsid w:val="00640573"/>
    <w:rsid w:val="00641018"/>
    <w:rsid w:val="006459E6"/>
    <w:rsid w:val="00650C7C"/>
    <w:rsid w:val="00652771"/>
    <w:rsid w:val="00675281"/>
    <w:rsid w:val="00681E99"/>
    <w:rsid w:val="00692605"/>
    <w:rsid w:val="006A1B7F"/>
    <w:rsid w:val="006B299D"/>
    <w:rsid w:val="006D2E67"/>
    <w:rsid w:val="006D32C3"/>
    <w:rsid w:val="006D338C"/>
    <w:rsid w:val="006E3115"/>
    <w:rsid w:val="006E4E19"/>
    <w:rsid w:val="006F512E"/>
    <w:rsid w:val="00700E3A"/>
    <w:rsid w:val="00706E43"/>
    <w:rsid w:val="00716EA9"/>
    <w:rsid w:val="0072200E"/>
    <w:rsid w:val="00730B3C"/>
    <w:rsid w:val="00734235"/>
    <w:rsid w:val="00742199"/>
    <w:rsid w:val="00756D62"/>
    <w:rsid w:val="00773DB8"/>
    <w:rsid w:val="0078379A"/>
    <w:rsid w:val="00783B2D"/>
    <w:rsid w:val="00790ACB"/>
    <w:rsid w:val="00792ECA"/>
    <w:rsid w:val="007A4F61"/>
    <w:rsid w:val="007B5CF7"/>
    <w:rsid w:val="007D1E92"/>
    <w:rsid w:val="007D687B"/>
    <w:rsid w:val="007F5DF1"/>
    <w:rsid w:val="00807072"/>
    <w:rsid w:val="00816BCB"/>
    <w:rsid w:val="00843159"/>
    <w:rsid w:val="00847252"/>
    <w:rsid w:val="00854BDC"/>
    <w:rsid w:val="00855518"/>
    <w:rsid w:val="00877820"/>
    <w:rsid w:val="00893514"/>
    <w:rsid w:val="00896AFD"/>
    <w:rsid w:val="008A323B"/>
    <w:rsid w:val="008A3762"/>
    <w:rsid w:val="008A6788"/>
    <w:rsid w:val="008C5682"/>
    <w:rsid w:val="008C7EF1"/>
    <w:rsid w:val="008E7228"/>
    <w:rsid w:val="0090541F"/>
    <w:rsid w:val="009371CC"/>
    <w:rsid w:val="00940CB1"/>
    <w:rsid w:val="009456FE"/>
    <w:rsid w:val="0098532E"/>
    <w:rsid w:val="00996B51"/>
    <w:rsid w:val="009A5CC1"/>
    <w:rsid w:val="009A6403"/>
    <w:rsid w:val="009B1AB8"/>
    <w:rsid w:val="009B2EED"/>
    <w:rsid w:val="009C1C93"/>
    <w:rsid w:val="009D2FD8"/>
    <w:rsid w:val="009E1EFE"/>
    <w:rsid w:val="00A015AA"/>
    <w:rsid w:val="00A02FCA"/>
    <w:rsid w:val="00A11BDC"/>
    <w:rsid w:val="00A26E98"/>
    <w:rsid w:val="00A34DC4"/>
    <w:rsid w:val="00A35DE1"/>
    <w:rsid w:val="00A5153D"/>
    <w:rsid w:val="00A80F30"/>
    <w:rsid w:val="00A81F04"/>
    <w:rsid w:val="00A9757F"/>
    <w:rsid w:val="00AB511F"/>
    <w:rsid w:val="00AE05C4"/>
    <w:rsid w:val="00B13FD0"/>
    <w:rsid w:val="00B4104A"/>
    <w:rsid w:val="00B445E3"/>
    <w:rsid w:val="00B47F9E"/>
    <w:rsid w:val="00B50CAA"/>
    <w:rsid w:val="00B65E4E"/>
    <w:rsid w:val="00B96880"/>
    <w:rsid w:val="00BA3110"/>
    <w:rsid w:val="00BD438B"/>
    <w:rsid w:val="00BD7DAE"/>
    <w:rsid w:val="00BF1BC5"/>
    <w:rsid w:val="00BF218E"/>
    <w:rsid w:val="00C00B3C"/>
    <w:rsid w:val="00C2686E"/>
    <w:rsid w:val="00C31260"/>
    <w:rsid w:val="00C5098E"/>
    <w:rsid w:val="00C53F92"/>
    <w:rsid w:val="00C73DEE"/>
    <w:rsid w:val="00C94815"/>
    <w:rsid w:val="00CC2118"/>
    <w:rsid w:val="00CE3A37"/>
    <w:rsid w:val="00CF4747"/>
    <w:rsid w:val="00D07335"/>
    <w:rsid w:val="00D1632F"/>
    <w:rsid w:val="00D22B3E"/>
    <w:rsid w:val="00D23BFC"/>
    <w:rsid w:val="00D33AD1"/>
    <w:rsid w:val="00D37EC8"/>
    <w:rsid w:val="00D429F2"/>
    <w:rsid w:val="00D53F5A"/>
    <w:rsid w:val="00D55C39"/>
    <w:rsid w:val="00D76CDD"/>
    <w:rsid w:val="00D81927"/>
    <w:rsid w:val="00D82885"/>
    <w:rsid w:val="00D8301B"/>
    <w:rsid w:val="00D95E2C"/>
    <w:rsid w:val="00DD6A58"/>
    <w:rsid w:val="00DE364D"/>
    <w:rsid w:val="00DE3844"/>
    <w:rsid w:val="00E03AC2"/>
    <w:rsid w:val="00E06A17"/>
    <w:rsid w:val="00E07EE4"/>
    <w:rsid w:val="00E11B92"/>
    <w:rsid w:val="00E145B4"/>
    <w:rsid w:val="00E20536"/>
    <w:rsid w:val="00E22773"/>
    <w:rsid w:val="00E23562"/>
    <w:rsid w:val="00E42F0D"/>
    <w:rsid w:val="00E614EE"/>
    <w:rsid w:val="00E6286A"/>
    <w:rsid w:val="00E6456F"/>
    <w:rsid w:val="00E70707"/>
    <w:rsid w:val="00E8385C"/>
    <w:rsid w:val="00E86A0C"/>
    <w:rsid w:val="00EE1A1F"/>
    <w:rsid w:val="00EE2264"/>
    <w:rsid w:val="00EF1918"/>
    <w:rsid w:val="00F050F9"/>
    <w:rsid w:val="00F07D33"/>
    <w:rsid w:val="00F17CCF"/>
    <w:rsid w:val="00F461CD"/>
    <w:rsid w:val="00F5514C"/>
    <w:rsid w:val="00F670A2"/>
    <w:rsid w:val="00F93C83"/>
    <w:rsid w:val="00FA06E2"/>
    <w:rsid w:val="00FC06BD"/>
    <w:rsid w:val="00FC0C3F"/>
    <w:rsid w:val="00FD1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060C2B"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491D1C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060C2B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9456FE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915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3</b:RefOrder>
  </b:Source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1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2</b:RefOrder>
  </b:Source>
</b:Sources>
</file>

<file path=customXml/itemProps1.xml><?xml version="1.0" encoding="utf-8"?>
<ds:datastoreItem xmlns:ds="http://schemas.openxmlformats.org/officeDocument/2006/customXml" ds:itemID="{58FEDFF4-4A23-46F3-8C1E-9230CA2FF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693</TotalTime>
  <Pages>21</Pages>
  <Words>2562</Words>
  <Characters>17681</Characters>
  <Application>Microsoft Office Word</Application>
  <DocSecurity>0</DocSecurity>
  <Lines>147</Lines>
  <Paragraphs>40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20203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Gaál Réka Dorottya</cp:lastModifiedBy>
  <cp:revision>35</cp:revision>
  <cp:lastPrinted>2002-07-08T12:51:00Z</cp:lastPrinted>
  <dcterms:created xsi:type="dcterms:W3CDTF">2022-04-15T17:13:00Z</dcterms:created>
  <dcterms:modified xsi:type="dcterms:W3CDTF">2022-04-26T17:32:00Z</dcterms:modified>
</cp:coreProperties>
</file>