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2D174A79" w:rsidR="0063585C" w:rsidRPr="004851C7" w:rsidRDefault="009D2FD8" w:rsidP="0058258D">
      <w:pPr>
        <w:pStyle w:val="Cmlaplog"/>
        <w:jc w:val="both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563A9EF" w:rsidR="004851C7" w:rsidRDefault="0058258D" w:rsidP="00D429F2">
      <w:pPr>
        <w:pStyle w:val="Cmlapkarstanszk"/>
      </w:pPr>
      <w:r>
        <w:t>Irányítástechnika és Informatika Tanszék</w:t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675E66A" w:rsidR="0063585C" w:rsidRPr="00B50CAA" w:rsidRDefault="0058258D" w:rsidP="00171054">
      <w:pPr>
        <w:pStyle w:val="Cmlapszerz"/>
      </w:pPr>
      <w:r>
        <w:t>Gaál Réka</w:t>
      </w:r>
      <w:r w:rsidR="009456FE">
        <w:t xml:space="preserve"> Dorottya</w:t>
      </w:r>
    </w:p>
    <w:p w14:paraId="5BD632B6" w14:textId="7CE09819" w:rsidR="0063585C" w:rsidRPr="00B50CAA" w:rsidRDefault="0058258D">
      <w:pPr>
        <w:pStyle w:val="Cm"/>
      </w:pPr>
      <w:r>
        <w:t xml:space="preserve">Szoftverfejlesztés .net platformon </w:t>
      </w:r>
    </w:p>
    <w:p w14:paraId="5B65BC8E" w14:textId="283E8302" w:rsidR="009456FE" w:rsidRDefault="0058258D" w:rsidP="009456FE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Webfejlesztés </w:t>
      </w:r>
      <w:r w:rsidR="009456FE">
        <w:rPr>
          <w:smallCaps/>
        </w:rPr>
        <w:t xml:space="preserve">.NET </w:t>
      </w:r>
      <w:proofErr w:type="spellStart"/>
      <w:r w:rsidR="009456FE">
        <w:rPr>
          <w:smallCaps/>
        </w:rPr>
        <w:t>Blazor</w:t>
      </w:r>
      <w:proofErr w:type="spellEnd"/>
      <w:r w:rsidR="009456FE">
        <w:rPr>
          <w:smallCaps/>
        </w:rPr>
        <w:t xml:space="preserve"> keretrendszeren </w:t>
      </w:r>
      <w:proofErr w:type="spellStart"/>
      <w:r w:rsidR="009456FE">
        <w:rPr>
          <w:smallCaps/>
        </w:rPr>
        <w:t>MatBlazor</w:t>
      </w:r>
      <w:proofErr w:type="spellEnd"/>
      <w:r w:rsidR="009456FE">
        <w:rPr>
          <w:smallCaps/>
        </w:rPr>
        <w:t xml:space="preserve"> külső komponens könyvtár segítségével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9456FE">
      <w:pPr>
        <w:keepLines/>
        <w:spacing w:after="0"/>
        <w:ind w:firstLine="0"/>
        <w:rPr>
          <w:smallCaps/>
        </w:rPr>
      </w:pPr>
    </w:p>
    <w:p w14:paraId="4A0A8917" w14:textId="2BF6B86A" w:rsidR="00630A92" w:rsidRDefault="0058258D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Konzulens:</w:t>
      </w:r>
    </w:p>
    <w:p w14:paraId="61923880" w14:textId="77777777" w:rsidR="0058258D" w:rsidRDefault="0058258D" w:rsidP="0058258D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Dr. Simon Balázs</w:t>
      </w:r>
    </w:p>
    <w:p w14:paraId="45B868E1" w14:textId="4E9C69C3" w:rsidR="0058258D" w:rsidRDefault="00630A92" w:rsidP="0058258D">
      <w:pPr>
        <w:keepLines/>
        <w:spacing w:after="0"/>
        <w:ind w:firstLine="0"/>
        <w:jc w:val="center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0AB465F7" w:rsidR="0063585C" w:rsidRPr="00B50CAA" w:rsidRDefault="00630A92" w:rsidP="0058258D">
      <w:pPr>
        <w:keepLines/>
        <w:spacing w:after="0"/>
        <w:ind w:firstLine="0"/>
        <w:jc w:val="center"/>
      </w:pPr>
      <w:r>
        <w:t xml:space="preserve">BUDAPEST, </w:t>
      </w:r>
      <w:r w:rsidR="0058258D">
        <w:t>2022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060C2B">
      <w:pPr>
        <w:pStyle w:val="Fejezetcmtartalomjegyzknlkl"/>
      </w:pPr>
      <w:r w:rsidRPr="00B50CAA">
        <w:lastRenderedPageBreak/>
        <w:t>Tartalomjegyzék</w:t>
      </w:r>
    </w:p>
    <w:p w14:paraId="73E4D6D7" w14:textId="093906F8" w:rsidR="006236AB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139894" w:history="1">
        <w:r w:rsidR="006236AB" w:rsidRPr="00233FF6">
          <w:rPr>
            <w:rStyle w:val="Hiperhivatkozs"/>
            <w:noProof/>
          </w:rPr>
          <w:t>Összefoglaló</w:t>
        </w:r>
        <w:r w:rsidR="006236AB">
          <w:rPr>
            <w:noProof/>
            <w:webHidden/>
          </w:rPr>
          <w:tab/>
        </w:r>
        <w:r w:rsidR="006236AB">
          <w:rPr>
            <w:noProof/>
            <w:webHidden/>
          </w:rPr>
          <w:fldChar w:fldCharType="begin"/>
        </w:r>
        <w:r w:rsidR="006236AB">
          <w:rPr>
            <w:noProof/>
            <w:webHidden/>
          </w:rPr>
          <w:instrText xml:space="preserve"> PAGEREF _Toc102139894 \h </w:instrText>
        </w:r>
        <w:r w:rsidR="006236AB">
          <w:rPr>
            <w:noProof/>
            <w:webHidden/>
          </w:rPr>
        </w:r>
        <w:r w:rsidR="006236AB">
          <w:rPr>
            <w:noProof/>
            <w:webHidden/>
          </w:rPr>
          <w:fldChar w:fldCharType="separate"/>
        </w:r>
        <w:r w:rsidR="006236AB">
          <w:rPr>
            <w:noProof/>
            <w:webHidden/>
          </w:rPr>
          <w:t>4</w:t>
        </w:r>
        <w:r w:rsidR="006236AB">
          <w:rPr>
            <w:noProof/>
            <w:webHidden/>
          </w:rPr>
          <w:fldChar w:fldCharType="end"/>
        </w:r>
      </w:hyperlink>
    </w:p>
    <w:p w14:paraId="2D12DC89" w14:textId="036B56F6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5" w:history="1">
        <w:r w:rsidRPr="00233FF6">
          <w:rPr>
            <w:rStyle w:val="Hiperhivatkozs"/>
            <w:noProof/>
          </w:rPr>
          <w:t>A megvalósított webalkalmazás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A332EF" w14:textId="6D6B8B40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896" w:history="1">
        <w:r w:rsidRPr="00233FF6">
          <w:rPr>
            <w:rStyle w:val="Hiperhivatkozs"/>
            <w:noProof/>
          </w:rPr>
          <w:t>1 Frontend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AE5D962" w14:textId="4BB85197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7" w:history="1">
        <w:r w:rsidRPr="00233FF6">
          <w:rPr>
            <w:rStyle w:val="Hiperhivatkozs"/>
            <w:noProof/>
          </w:rPr>
          <w:t>1.1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D16748" w14:textId="7A9A872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8" w:history="1">
        <w:r w:rsidRPr="00233FF6">
          <w:rPr>
            <w:rStyle w:val="Hiperhivatkozs"/>
            <w:noProof/>
          </w:rPr>
          <w:t>1.1.1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741777" w14:textId="4BFE94C0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899" w:history="1">
        <w:r w:rsidRPr="00233FF6">
          <w:rPr>
            <w:rStyle w:val="Hiperhivatkozs"/>
            <w:noProof/>
          </w:rPr>
          <w:t>1.1.2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B4EFB2" w14:textId="2009316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0" w:history="1">
        <w:r w:rsidRPr="00233FF6">
          <w:rPr>
            <w:rStyle w:val="Hiperhivatkozs"/>
            <w:noProof/>
          </w:rPr>
          <w:t>1.1.3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5C53BC" w14:textId="2B72D662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1" w:history="1">
        <w:r w:rsidRPr="00233FF6">
          <w:rPr>
            <w:rStyle w:val="Hiperhivatkozs"/>
            <w:noProof/>
          </w:rPr>
          <w:t>1.1.4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053C7F" w14:textId="2E4E828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2" w:history="1">
        <w:r w:rsidRPr="00233FF6">
          <w:rPr>
            <w:rStyle w:val="Hiperhivatkozs"/>
            <w:noProof/>
          </w:rPr>
          <w:t>1.1.5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EEAEE1" w14:textId="565D080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3" w:history="1">
        <w:r w:rsidRPr="00233FF6">
          <w:rPr>
            <w:rStyle w:val="Hiperhivatkozs"/>
            <w:noProof/>
          </w:rPr>
          <w:t>1.1.6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B79FF2" w14:textId="4D6B21B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4" w:history="1">
        <w:r w:rsidRPr="00233FF6">
          <w:rPr>
            <w:rStyle w:val="Hiperhivatkozs"/>
            <w:noProof/>
          </w:rPr>
          <w:t>1.1.7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7FAED9" w14:textId="0236A96B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5" w:history="1">
        <w:r w:rsidRPr="00233FF6">
          <w:rPr>
            <w:rStyle w:val="Hiperhivatkozs"/>
            <w:noProof/>
          </w:rPr>
          <w:t>1.2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63B3EB" w14:textId="4032D822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6" w:history="1">
        <w:r w:rsidRPr="00233FF6">
          <w:rPr>
            <w:rStyle w:val="Hiperhivatkozs"/>
            <w:noProof/>
          </w:rPr>
          <w:t>1.2.1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FA1D4F" w14:textId="59229B7C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07" w:history="1">
        <w:r w:rsidRPr="00233FF6">
          <w:rPr>
            <w:rStyle w:val="Hiperhivatkozs"/>
            <w:noProof/>
          </w:rPr>
          <w:t>2 BackEnd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43187E" w14:textId="3AE88E19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8" w:history="1">
        <w:r w:rsidRPr="00233FF6">
          <w:rPr>
            <w:rStyle w:val="Hiperhivatkozs"/>
            <w:noProof/>
          </w:rPr>
          <w:t>2.1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0F8DD7" w14:textId="20D30FBF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09" w:history="1">
        <w:r w:rsidRPr="00233FF6">
          <w:rPr>
            <w:rStyle w:val="Hiperhivatkozs"/>
            <w:noProof/>
          </w:rPr>
          <w:t>2.1.1 Home.razor.cs – public partial class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C13271" w14:textId="58A06F5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0" w:history="1">
        <w:r w:rsidRPr="00233FF6">
          <w:rPr>
            <w:rStyle w:val="Hiperhivatkozs"/>
            <w:noProof/>
          </w:rPr>
          <w:t>2.1.2 IceCream.razor.cs – public partial class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B901E1" w14:textId="7E1FDB4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1" w:history="1">
        <w:r w:rsidRPr="00233FF6">
          <w:rPr>
            <w:rStyle w:val="Hiperhivatkozs"/>
            <w:noProof/>
          </w:rPr>
          <w:t>2.1.3 Login.razor.cs – public partial class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89CCA3" w14:textId="081F3D78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2" w:history="1">
        <w:r w:rsidRPr="00233FF6">
          <w:rPr>
            <w:rStyle w:val="Hiperhivatkozs"/>
            <w:noProof/>
          </w:rPr>
          <w:t>2.1.4 Product.razor.cs – public partial class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7C5005" w14:textId="4983BB5C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3" w:history="1">
        <w:r w:rsidRPr="00233FF6">
          <w:rPr>
            <w:rStyle w:val="Hiperhivatkozs"/>
            <w:noProof/>
          </w:rPr>
          <w:t>2.1.5 SignUp.razor.cs – public partial class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16C29C" w14:textId="23A9FDA9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4" w:history="1">
        <w:r w:rsidRPr="00233FF6">
          <w:rPr>
            <w:rStyle w:val="Hiperhivatkozs"/>
            <w:noProof/>
          </w:rPr>
          <w:t>2.2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3498A4" w14:textId="0E01EE8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5" w:history="1">
        <w:r w:rsidRPr="00233FF6">
          <w:rPr>
            <w:rStyle w:val="Hiperhivatkozs"/>
            <w:noProof/>
          </w:rPr>
          <w:t>2.2.1 MainLayout.razor.cs – public partial class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D0875F" w14:textId="288812E3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6" w:history="1">
        <w:r w:rsidRPr="00233FF6">
          <w:rPr>
            <w:rStyle w:val="Hiperhivatkozs"/>
            <w:noProof/>
          </w:rPr>
          <w:t>2.3 További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E61F68" w14:textId="5F1E4D0C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7" w:history="1">
        <w:r w:rsidRPr="00233FF6">
          <w:rPr>
            <w:rStyle w:val="Hiperhivatkozs"/>
            <w:noProof/>
          </w:rPr>
          <w:t>2.3.1 Allergen.cs – public class Allergen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4F8EBA" w14:textId="0506C09E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8" w:history="1">
        <w:r w:rsidRPr="00233FF6">
          <w:rPr>
            <w:rStyle w:val="Hiperhivatkozs"/>
            <w:noProof/>
          </w:rPr>
          <w:t>2.3.2 Card.cs – public class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236D62" w14:textId="78379B84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19" w:history="1">
        <w:r w:rsidRPr="00233FF6">
          <w:rPr>
            <w:rStyle w:val="Hiperhivatkozs"/>
            <w:noProof/>
          </w:rPr>
          <w:t>2.3.3 CartElement.cs – public class CartElement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280D17" w14:textId="5244908B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0" w:history="1">
        <w:r w:rsidRPr="00233FF6">
          <w:rPr>
            <w:rStyle w:val="Hiperhivatkozs"/>
            <w:noProof/>
          </w:rPr>
          <w:t>2.3.4 GenderDef.cs – public class GenderDef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8ADF95" w14:textId="4AA4070C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1" w:history="1">
        <w:r w:rsidRPr="00233FF6">
          <w:rPr>
            <w:rStyle w:val="Hiperhivatkozs"/>
            <w:noProof/>
          </w:rPr>
          <w:t>2.3.5 Global.cs – public static class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B021C2" w14:textId="12395891" w:rsidR="006236AB" w:rsidRDefault="006236AB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139922" w:history="1">
        <w:r w:rsidRPr="00233FF6">
          <w:rPr>
            <w:rStyle w:val="Hiperhivatkozs"/>
            <w:noProof/>
          </w:rPr>
          <w:t>3 Felhasznált MatBlazor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0BE604" w14:textId="6655F75D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3" w:history="1">
        <w:r w:rsidRPr="00233FF6">
          <w:rPr>
            <w:rStyle w:val="Hiperhivatkozs"/>
            <w:noProof/>
          </w:rPr>
          <w:t>3.1 Felugró értesítések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841FCA" w14:textId="2BDAEA19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4" w:history="1">
        <w:r w:rsidRPr="00233FF6">
          <w:rPr>
            <w:rStyle w:val="Hiperhivatkozs"/>
            <w:noProof/>
          </w:rPr>
          <w:t>3.1.1 SnackBar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C4576F" w14:textId="03B793C1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5" w:history="1">
        <w:r w:rsidRPr="00233FF6">
          <w:rPr>
            <w:rStyle w:val="Hiperhivatkozs"/>
            <w:noProof/>
          </w:rPr>
          <w:t>3.2 Form Control-ok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5B0900" w14:textId="1F8F9E96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6" w:history="1">
        <w:r w:rsidRPr="00233FF6">
          <w:rPr>
            <w:rStyle w:val="Hiperhivatkozs"/>
            <w:noProof/>
          </w:rPr>
          <w:t>3.2.1 Checkbox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75305F" w14:textId="61F582B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7" w:history="1">
        <w:r w:rsidRPr="00233FF6">
          <w:rPr>
            <w:rStyle w:val="Hiperhivatkozs"/>
            <w:noProof/>
          </w:rPr>
          <w:t>3.2.2 DatePicker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CD9183" w14:textId="2C01D00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8" w:history="1">
        <w:r w:rsidRPr="00233FF6">
          <w:rPr>
            <w:rStyle w:val="Hiperhivatkozs"/>
            <w:noProof/>
          </w:rPr>
          <w:t>3.2.3 NumericUpDownField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54491A" w14:textId="37EC6A8F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29" w:history="1">
        <w:r w:rsidRPr="00233FF6">
          <w:rPr>
            <w:rStyle w:val="Hiperhivatkozs"/>
            <w:noProof/>
          </w:rPr>
          <w:t>3.2.4 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851D3F" w14:textId="2945DD5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0" w:history="1">
        <w:r w:rsidRPr="00233FF6">
          <w:rPr>
            <w:rStyle w:val="Hiperhivatkozs"/>
            <w:noProof/>
          </w:rPr>
          <w:t>3.2.5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BFD993" w14:textId="5FC3984E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1" w:history="1">
        <w:r w:rsidRPr="00233FF6">
          <w:rPr>
            <w:rStyle w:val="Hiperhivatkozs"/>
            <w:noProof/>
          </w:rPr>
          <w:t>3.2.6 TextField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0A8E27" w14:textId="1E8FE9E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2" w:history="1">
        <w:r w:rsidRPr="00233FF6">
          <w:rPr>
            <w:rStyle w:val="Hiperhivatkozs"/>
            <w:noProof/>
          </w:rPr>
          <w:t>3.2.7 Validation via EditContext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FC5F62" w14:textId="18E380A4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3" w:history="1">
        <w:r w:rsidRPr="00233FF6">
          <w:rPr>
            <w:rStyle w:val="Hiperhivatkozs"/>
            <w:noProof/>
          </w:rPr>
          <w:t>3.3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2E41E20" w14:textId="3E3C7AE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4" w:history="1">
        <w:r w:rsidRPr="00233FF6">
          <w:rPr>
            <w:rStyle w:val="Hiperhivatkozs"/>
            <w:noProof/>
          </w:rPr>
          <w:t>3.3.1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647E33" w14:textId="6C6EB5F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5" w:history="1">
        <w:r w:rsidRPr="00233FF6">
          <w:rPr>
            <w:rStyle w:val="Hiperhivatkozs"/>
            <w:noProof/>
          </w:rPr>
          <w:t>3.3.2 Icon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4A5CCB" w14:textId="61D6AC17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6" w:history="1">
        <w:r w:rsidRPr="00233FF6">
          <w:rPr>
            <w:rStyle w:val="Hiperhivatkozs"/>
            <w:noProof/>
          </w:rPr>
          <w:t>3.3.3 IconButton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D6B1A8" w14:textId="0764628D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7" w:history="1">
        <w:r w:rsidRPr="00233FF6">
          <w:rPr>
            <w:rStyle w:val="Hiperhivatkozs"/>
            <w:noProof/>
          </w:rPr>
          <w:t>3.4 Layout-ok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6A7909" w14:textId="29FCB096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8" w:history="1">
        <w:r w:rsidRPr="00233FF6">
          <w:rPr>
            <w:rStyle w:val="Hiperhivatkozs"/>
            <w:noProof/>
          </w:rPr>
          <w:t>3.4.1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B2239D" w14:textId="2CA6CD0A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39" w:history="1">
        <w:r w:rsidRPr="00233FF6">
          <w:rPr>
            <w:rStyle w:val="Hiperhivatkozs"/>
            <w:noProof/>
          </w:rPr>
          <w:t>3.4.2 Divider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0D139A" w14:textId="52BEAD98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0" w:history="1">
        <w:r w:rsidRPr="00233FF6">
          <w:rPr>
            <w:rStyle w:val="Hiperhivatkozs"/>
            <w:noProof/>
          </w:rPr>
          <w:t>3.4.3 Layout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B5E56B" w14:textId="51A83F66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1" w:history="1">
        <w:r w:rsidRPr="00233FF6">
          <w:rPr>
            <w:rStyle w:val="Hiperhivatkozs"/>
            <w:noProof/>
          </w:rPr>
          <w:t>3.4.4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2F17FB" w14:textId="32079DED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2" w:history="1">
        <w:r w:rsidRPr="00233FF6">
          <w:rPr>
            <w:rStyle w:val="Hiperhivatkozs"/>
            <w:noProof/>
          </w:rPr>
          <w:t>3.4.5 Paper &amp; Elevation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B7D76A" w14:textId="0E60D7B2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3" w:history="1">
        <w:r w:rsidRPr="00233FF6">
          <w:rPr>
            <w:rStyle w:val="Hiperhivatkozs"/>
            <w:noProof/>
          </w:rPr>
          <w:t>3.4.6 Themes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CFF88B" w14:textId="69DC8430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4" w:history="1">
        <w:r w:rsidRPr="00233FF6">
          <w:rPr>
            <w:rStyle w:val="Hiperhivatkozs"/>
            <w:noProof/>
          </w:rPr>
          <w:t>3.4.7 Typography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7EA9B7" w14:textId="3B79529E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5" w:history="1">
        <w:r w:rsidRPr="00233FF6">
          <w:rPr>
            <w:rStyle w:val="Hiperhivatkozs"/>
            <w:noProof/>
          </w:rPr>
          <w:t>3.5 Navigáció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8419451" w14:textId="70BF57F5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6" w:history="1">
        <w:r w:rsidRPr="00233FF6">
          <w:rPr>
            <w:rStyle w:val="Hiperhivatkozs"/>
            <w:noProof/>
          </w:rPr>
          <w:t>3.5.1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E3C229" w14:textId="794450FE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7" w:history="1">
        <w:r w:rsidRPr="00233FF6">
          <w:rPr>
            <w:rStyle w:val="Hiperhivatkozs"/>
            <w:noProof/>
          </w:rPr>
          <w:t>3.5.2 ButtonLink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9C9DD3" w14:textId="1F3554AD" w:rsidR="006236AB" w:rsidRDefault="006236AB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8" w:history="1">
        <w:r w:rsidRPr="00233FF6">
          <w:rPr>
            <w:rStyle w:val="Hiperhivatkozs"/>
            <w:noProof/>
          </w:rPr>
          <w:t>3.6 Táblázatok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5F75F3" w14:textId="61CB9CC3" w:rsidR="006236AB" w:rsidRDefault="006236AB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139949" w:history="1">
        <w:r w:rsidRPr="00233FF6">
          <w:rPr>
            <w:rStyle w:val="Hiperhivatkozs"/>
            <w:noProof/>
          </w:rPr>
          <w:t>3.6.1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_Toc102139949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5012F29" w14:textId="6A3CE45C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68415F">
      <w:pPr>
        <w:pStyle w:val="Kpalrs"/>
      </w:pPr>
    </w:p>
    <w:p w14:paraId="31502874" w14:textId="77777777" w:rsidR="00681E99" w:rsidRPr="00B50CAA" w:rsidRDefault="00681E99" w:rsidP="009456FE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060C2B">
      <w:pPr>
        <w:pStyle w:val="Fejezetcimszmozsnlkl"/>
      </w:pPr>
      <w:bookmarkStart w:id="0" w:name="_Toc102139894"/>
      <w:r w:rsidRPr="00B50CAA">
        <w:lastRenderedPageBreak/>
        <w:t>Összefoglaló</w:t>
      </w:r>
      <w:bookmarkEnd w:id="0"/>
    </w:p>
    <w:p w14:paraId="3DD981F2" w14:textId="71ABEE6C" w:rsidR="00506C99" w:rsidRDefault="00734235" w:rsidP="00855518">
      <w:r>
        <w:t xml:space="preserve">A feladat egy .NET </w:t>
      </w:r>
      <w:proofErr w:type="spellStart"/>
      <w:r>
        <w:t>Blazor</w:t>
      </w:r>
      <w:proofErr w:type="spellEnd"/>
      <w:r>
        <w:t xml:space="preserve"> alapú weboldal elkészítése volt a </w:t>
      </w:r>
      <w:proofErr w:type="spellStart"/>
      <w:r>
        <w:t>MatBlazor</w:t>
      </w:r>
      <w:proofErr w:type="spellEnd"/>
      <w:r>
        <w:t xml:space="preserve"> külső komponens könyvtár minél széleskörűbb felhasználásával és tesztelésével. </w:t>
      </w:r>
      <w:r w:rsidR="00D33AD1">
        <w:t>Ennek érdekében egy Webshophoz hasonló webes felületet valósítottam meg, ahol főleg a komponensek változatos felhasználására törekedtem a funkciók tényleges megvalósítása helyett.</w:t>
      </w:r>
    </w:p>
    <w:p w14:paraId="74A47C43" w14:textId="4B974375" w:rsidR="00E11B92" w:rsidRDefault="00D33AD1" w:rsidP="00E11B92">
      <w:r>
        <w:t xml:space="preserve">A Webshop fagylaltokat árul, áll egy üdvözlő oldalból, főoldalból, ahol a fagylaltválaszték látható szűrhető módon, a fagylaltok </w:t>
      </w:r>
      <w:r w:rsidR="003860E4">
        <w:t>önálló oldalaiból, profil oldalból bejelentkező és regisztrációs felülettel együtt, és a kosárból. Ezen oldalak egységes megjelenését egy állandó fej- és lábléc biztosítja.</w:t>
      </w:r>
    </w:p>
    <w:p w14:paraId="71C64A28" w14:textId="77777777" w:rsidR="006D32C3" w:rsidRDefault="00652771" w:rsidP="00E11B92">
      <w:r>
        <w:t xml:space="preserve">Összességében úgy érzem, a feladatból rengeteget tudtam tanulni és fejleszteni magamat. Egy teljesen új technológiával ismerkedhettem meg, ami nem csak korszerű, de rengeteg lehetőséget is rejt magában a fejlesztők számára. Korábban nem fejlesztettem webes felületet .NET platformon, de a </w:t>
      </w:r>
      <w:proofErr w:type="spellStart"/>
      <w:r>
        <w:t>Blazor</w:t>
      </w:r>
      <w:proofErr w:type="spellEnd"/>
      <w:r>
        <w:t xml:space="preserve"> </w:t>
      </w:r>
      <w:r w:rsidR="00DE364D">
        <w:t xml:space="preserve">egy olyan keretrendszert biztosít ehhez, ami nagyban megkönnyítette és élvezhetővé tette a tanulást, a komponensekben mutatott hiányosságait pedig széles körben pótolják a hozzá elérhető külső komponenskönyvtárak. </w:t>
      </w:r>
    </w:p>
    <w:p w14:paraId="0503B6F3" w14:textId="2A3B658E" w:rsidR="00E11B92" w:rsidRDefault="006D32C3" w:rsidP="00E11B92">
      <w:r>
        <w:t>Ezen pozitív tapasztalatok birtokában és a konzulensemtől, Dr. Simon Balázstól kapott segítségnek, iránymutatásnak és türelemnek köszönhetően egy tartalmas félévet tu</w:t>
      </w:r>
      <w:r w:rsidR="00342E79">
        <w:t>d</w:t>
      </w:r>
      <w:r>
        <w:t xml:space="preserve">hatok magaménak az Önálló laboratórium tárgy keretein belül és szívesen fogom </w:t>
      </w:r>
      <w:r w:rsidR="00342E79">
        <w:t>bővíteni a későbbiekben akár önszorgalomból is</w:t>
      </w:r>
      <w:r>
        <w:t xml:space="preserve"> az itt megalapozott </w:t>
      </w:r>
      <w:r w:rsidR="00342E79">
        <w:t>tudásomat a témakörben.</w:t>
      </w:r>
    </w:p>
    <w:p w14:paraId="1789C451" w14:textId="508281E3" w:rsidR="008D5BA2" w:rsidRDefault="008D5BA2" w:rsidP="008D5BA2">
      <w:pPr>
        <w:pStyle w:val="Cmsor1"/>
        <w:numPr>
          <w:ilvl w:val="0"/>
          <w:numId w:val="0"/>
        </w:numPr>
      </w:pPr>
      <w:bookmarkStart w:id="1" w:name="_Toc102139895"/>
      <w:r>
        <w:lastRenderedPageBreak/>
        <w:t>A megvalósított webalkalmazás leírása</w:t>
      </w:r>
      <w:bookmarkEnd w:id="1"/>
    </w:p>
    <w:p w14:paraId="0BB098E5" w14:textId="371CDEF9" w:rsidR="00BD0B7E" w:rsidRDefault="00BD0B7E" w:rsidP="00BD0B7E">
      <w:r>
        <w:t xml:space="preserve">Az oldal megnyitásakor a felhasználó egy </w:t>
      </w:r>
      <w:proofErr w:type="spellStart"/>
      <w:r>
        <w:t>home</w:t>
      </w:r>
      <w:proofErr w:type="spellEnd"/>
      <w:r>
        <w:t xml:space="preserve"> oldalon találja magát. Innen navigálhat tovább a termékkategóriákra, esetleg a keresősáv segítségével konkrét termékekre, a kosarára vagy a bejelentkező felületre, bejelentkezést követően pedig már egyből a saját profiljára. </w:t>
      </w:r>
    </w:p>
    <w:p w14:paraId="4AC0B78C" w14:textId="46362993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3C039C3B" wp14:editId="1D277E29">
            <wp:extent cx="5400040" cy="2922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831" w14:textId="2053A2A0" w:rsidR="009F3CE8" w:rsidRPr="009F3CE8" w:rsidRDefault="009F3CE8" w:rsidP="009F3CE8">
      <w:pPr>
        <w:pStyle w:val="Kpalrs"/>
      </w:pPr>
      <w:r>
        <w:t>1. ábra: Home Page</w:t>
      </w:r>
    </w:p>
    <w:p w14:paraId="4234D15B" w14:textId="1F3339AF" w:rsidR="00BD0B7E" w:rsidRDefault="000E60FC" w:rsidP="00BD0B7E">
      <w:r>
        <w:t xml:space="preserve">Egy termékkategóriát kiválasztva egy gyűjtő oldal jelenik meg a felhasználó előtt, ahol bal oldalt találhatók a szűrők, jobb oldalt pedig a termékek és az azokhoz tartozó adatok, név, leírás, ár és egy gomb, amivel az oldalukra lehet navigálni. </w:t>
      </w:r>
    </w:p>
    <w:p w14:paraId="0B38BF5A" w14:textId="557072F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2EBC75FE" wp14:editId="00C9FB49">
            <wp:extent cx="5326912" cy="2125980"/>
            <wp:effectExtent l="0" t="0" r="762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298" r="1330" b="11854"/>
                    <a:stretch/>
                  </pic:blipFill>
                  <pic:spPr bwMode="auto">
                    <a:xfrm>
                      <a:off x="0" y="0"/>
                      <a:ext cx="5328220" cy="212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62C4" w14:textId="076987CB" w:rsidR="009F3CE8" w:rsidRPr="009F3CE8" w:rsidRDefault="009F3CE8" w:rsidP="009F3CE8">
      <w:pPr>
        <w:pStyle w:val="Kpalrs"/>
      </w:pPr>
      <w:r>
        <w:t>2. ábra: Termékek oldala</w:t>
      </w:r>
    </w:p>
    <w:p w14:paraId="064BC817" w14:textId="5DB297B7" w:rsidR="000E60FC" w:rsidRDefault="000E60FC" w:rsidP="00BD0B7E">
      <w:r>
        <w:lastRenderedPageBreak/>
        <w:t xml:space="preserve">Egy terméket kiválasztva az oldal tetején megjelenik a termék neve, alatta elválasztva pedig a termék képe, az allergén táblázat és a vásárlási felület. Kiválaszthatja a felhasználó a megvásárolni kívánt mennyiséget és hozzá is adhatja a kosarához. </w:t>
      </w:r>
    </w:p>
    <w:p w14:paraId="27733F71" w14:textId="3B3759A7" w:rsidR="009F3CE8" w:rsidRDefault="009F3CE8" w:rsidP="009F3CE8">
      <w:pPr>
        <w:pStyle w:val="Kp"/>
      </w:pPr>
      <w:r w:rsidRPr="007F5DF1">
        <w:rPr>
          <w:noProof/>
        </w:rPr>
        <w:drawing>
          <wp:inline distT="0" distB="0" distL="0" distR="0" wp14:anchorId="0ABF0E26" wp14:editId="64F8E35D">
            <wp:extent cx="5399574" cy="2168821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52" b="12390"/>
                    <a:stretch/>
                  </pic:blipFill>
                  <pic:spPr bwMode="auto">
                    <a:xfrm>
                      <a:off x="0" y="0"/>
                      <a:ext cx="5400040" cy="21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7209A" w14:textId="5BEEA2F6" w:rsidR="009F3CE8" w:rsidRPr="009F3CE8" w:rsidRDefault="009F3CE8" w:rsidP="009F3CE8">
      <w:pPr>
        <w:pStyle w:val="Kpalrs"/>
      </w:pPr>
      <w:r>
        <w:t>3. ábra: Termékek önálló oldala</w:t>
      </w:r>
    </w:p>
    <w:p w14:paraId="6C4821B9" w14:textId="7D6FD107" w:rsidR="000E60FC" w:rsidRDefault="000E60FC" w:rsidP="00BD0B7E">
      <w:r>
        <w:t>A kosárra navigálva láthatjuk a ko</w:t>
      </w:r>
      <w:r w:rsidR="009F3CE8">
        <w:t>s</w:t>
      </w:r>
      <w:r>
        <w:t xml:space="preserve">arunkban található termékek neveit és mennyiségét, valamint az ehhez tartozó árat. A </w:t>
      </w:r>
      <w:r w:rsidR="006D3AE1">
        <w:t xml:space="preserve">megvásárolni kívánt </w:t>
      </w:r>
      <w:r>
        <w:t>mennyiség még itt is állítható és termékek teljesen el is távolíthatók a kosárból. A lista alatt megtalálható a teljes fizetendő összeg</w:t>
      </w:r>
      <w:r w:rsidR="006D3AE1">
        <w:t>.</w:t>
      </w:r>
    </w:p>
    <w:p w14:paraId="3C3240B5" w14:textId="5A66FE73" w:rsidR="009F3CE8" w:rsidRDefault="006D3AE1" w:rsidP="009F3CE8">
      <w:pPr>
        <w:pStyle w:val="Kp"/>
      </w:pPr>
      <w:r w:rsidRPr="006D3AE1">
        <w:rPr>
          <w:noProof/>
        </w:rPr>
        <w:drawing>
          <wp:inline distT="0" distB="0" distL="0" distR="0" wp14:anchorId="7E64CB11" wp14:editId="20182C44">
            <wp:extent cx="5400040" cy="225107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6BF1" w14:textId="07AB66B0" w:rsidR="009F3CE8" w:rsidRPr="009F3CE8" w:rsidRDefault="006D3AE1" w:rsidP="009F3CE8">
      <w:pPr>
        <w:pStyle w:val="Kpalrs"/>
      </w:pPr>
      <w:r>
        <w:t>4. ábra: Kosár</w:t>
      </w:r>
    </w:p>
    <w:p w14:paraId="738DA2D1" w14:textId="77777777" w:rsidR="006D3AE1" w:rsidRDefault="006D3AE1">
      <w:pPr>
        <w:spacing w:after="0" w:line="240" w:lineRule="auto"/>
        <w:ind w:firstLine="0"/>
        <w:jc w:val="left"/>
      </w:pPr>
      <w:r>
        <w:br w:type="page"/>
      </w:r>
    </w:p>
    <w:p w14:paraId="41335B24" w14:textId="39C3E162" w:rsidR="006D3AE1" w:rsidRDefault="000E60FC" w:rsidP="006D3AE1">
      <w:r>
        <w:lastRenderedPageBreak/>
        <w:t xml:space="preserve">A bejelentkező felületen egy egyszerű kép tárul a felhasználó szeme elé, csupán az oldal címe és a két beviteli mező, egy a felhasználónévnek és egy a jelszónak. Alattuk pedig fel van kínálva a regisztráció lehetősége. </w:t>
      </w:r>
    </w:p>
    <w:p w14:paraId="6BC0D26E" w14:textId="0BA494F6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3511C70A" wp14:editId="1207DCB4">
            <wp:extent cx="5398770" cy="1116418"/>
            <wp:effectExtent l="0" t="0" r="0" b="762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826" b="47961"/>
                    <a:stretch/>
                  </pic:blipFill>
                  <pic:spPr bwMode="auto">
                    <a:xfrm>
                      <a:off x="0" y="0"/>
                      <a:ext cx="5400040" cy="111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36421" w14:textId="37FA366C" w:rsidR="006D3AE1" w:rsidRPr="006D3AE1" w:rsidRDefault="006D3AE1" w:rsidP="006D3AE1">
      <w:pPr>
        <w:pStyle w:val="Kpalrs"/>
      </w:pPr>
      <w:r>
        <w:t>5. ábra: Bejelentkezés</w:t>
      </w:r>
    </w:p>
    <w:p w14:paraId="0C0AF0DF" w14:textId="150695B1" w:rsidR="000E60FC" w:rsidRDefault="000E60FC" w:rsidP="00BD0B7E">
      <w:r>
        <w:t xml:space="preserve">A regisztrációs oldal a bejelentkezéséhez hasonló, </w:t>
      </w:r>
      <w:r w:rsidR="008D5BA2">
        <w:t>beviteli mezők találhatók rajta, azonban többféle adatra és csak megfelelően kitöltött mezők esetén fogunk tudni regisztrálni.</w:t>
      </w:r>
    </w:p>
    <w:p w14:paraId="38A97394" w14:textId="709081D3" w:rsidR="006D3AE1" w:rsidRDefault="006D3AE1" w:rsidP="006D3AE1">
      <w:pPr>
        <w:pStyle w:val="Kp"/>
      </w:pPr>
      <w:r w:rsidRPr="006D3AE1">
        <w:drawing>
          <wp:inline distT="0" distB="0" distL="0" distR="0" wp14:anchorId="20BC5135" wp14:editId="7662B671">
            <wp:extent cx="5399721" cy="1297172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 rotWithShape="1">
                    <a:blip r:embed="rId15"/>
                    <a:srcRect t="14526" b="41169"/>
                    <a:stretch/>
                  </pic:blipFill>
                  <pic:spPr bwMode="auto">
                    <a:xfrm>
                      <a:off x="0" y="0"/>
                      <a:ext cx="5400040" cy="129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6560" w14:textId="0566EA78" w:rsidR="006D3AE1" w:rsidRPr="006D3AE1" w:rsidRDefault="006D3AE1" w:rsidP="006D3AE1">
      <w:pPr>
        <w:pStyle w:val="Kpalrs"/>
      </w:pPr>
      <w:r>
        <w:t>6. ábra: Regisztráció</w:t>
      </w:r>
    </w:p>
    <w:p w14:paraId="7F7FB372" w14:textId="6159FDC3" w:rsidR="008D5BA2" w:rsidRDefault="008D5BA2" w:rsidP="00BD0B7E">
      <w:r>
        <w:t xml:space="preserve">Végezetül sikeres bejelentkezés után elérhető még a saját profilunk oldala. Itt a profilkép és különböző személyes adatok találhatók meg. </w:t>
      </w:r>
    </w:p>
    <w:p w14:paraId="54690CFD" w14:textId="5887C0D5" w:rsidR="006D3AE1" w:rsidRDefault="006D3AE1" w:rsidP="006D3AE1">
      <w:pPr>
        <w:pStyle w:val="Kp"/>
      </w:pPr>
      <w:r w:rsidRPr="007F5DF1">
        <w:rPr>
          <w:noProof/>
        </w:rPr>
        <w:drawing>
          <wp:inline distT="0" distB="0" distL="0" distR="0" wp14:anchorId="40ABC082" wp14:editId="02E2F96F">
            <wp:extent cx="5399212" cy="1903228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436" b="21553"/>
                    <a:stretch/>
                  </pic:blipFill>
                  <pic:spPr bwMode="auto">
                    <a:xfrm>
                      <a:off x="0" y="0"/>
                      <a:ext cx="5400040" cy="19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D9D58" w14:textId="4F376A86" w:rsidR="006D3AE1" w:rsidRPr="006D3AE1" w:rsidRDefault="006D3AE1" w:rsidP="006D3AE1">
      <w:pPr>
        <w:pStyle w:val="Kpalrs"/>
      </w:pPr>
      <w:r>
        <w:t>7. ábra: Profil oldal</w:t>
      </w:r>
    </w:p>
    <w:p w14:paraId="14DFD1E4" w14:textId="6E0FA5C0" w:rsidR="008D5BA2" w:rsidRPr="00BD0B7E" w:rsidRDefault="008D5BA2" w:rsidP="00BD0B7E">
      <w:r>
        <w:t>Bármelyik oldal alján és tetején megtalálhatók a fejléc és a lábléc, amik a navigációs lehetőségeket adják és a kapcsolattartási információkat.</w:t>
      </w:r>
    </w:p>
    <w:p w14:paraId="0FE98BBF" w14:textId="17C50D64" w:rsidR="001A57BC" w:rsidRDefault="00CE3A37" w:rsidP="00060C2B">
      <w:pPr>
        <w:pStyle w:val="Cmsor1"/>
      </w:pPr>
      <w:bookmarkStart w:id="2" w:name="_Toc102139896"/>
      <w:r>
        <w:lastRenderedPageBreak/>
        <w:t>Frontend m</w:t>
      </w:r>
      <w:r w:rsidR="00893514">
        <w:t>odulok</w:t>
      </w:r>
      <w:bookmarkEnd w:id="2"/>
    </w:p>
    <w:p w14:paraId="39B6B3B9" w14:textId="39C0842E" w:rsidR="00996B51" w:rsidRPr="00996B51" w:rsidRDefault="00996B51" w:rsidP="00996B51">
      <w:r>
        <w:t xml:space="preserve">Az általam fejlesztett </w:t>
      </w:r>
      <w:r w:rsidR="00CE3A37">
        <w:t xml:space="preserve">frontend </w:t>
      </w:r>
      <w:r>
        <w:t xml:space="preserve">modulok felsorolása és rövid ismertetésük. Az egyes modulokhoz </w:t>
      </w:r>
      <w:proofErr w:type="gramStart"/>
      <w:r>
        <w:t>tartozó .</w:t>
      </w:r>
      <w:proofErr w:type="spellStart"/>
      <w:r>
        <w:t>razor</w:t>
      </w:r>
      <w:proofErr w:type="spellEnd"/>
      <w:proofErr w:type="gramEnd"/>
      <w:r>
        <w:t xml:space="preserve"> file-ok tartalmazzák a megjelenítésért felelős HTML kódot</w:t>
      </w:r>
      <w:r w:rsidR="00CE3A37">
        <w:t xml:space="preserve"> és </w:t>
      </w:r>
      <w:r w:rsidR="00B445E3">
        <w:t>a .</w:t>
      </w:r>
      <w:proofErr w:type="spellStart"/>
      <w:r w:rsidR="00B445E3">
        <w:t>css</w:t>
      </w:r>
      <w:proofErr w:type="spellEnd"/>
      <w:r w:rsidR="00B445E3">
        <w:t xml:space="preserve"> file-ok tartalmazzák a HTML kódban felhasznált saját stílusokat</w:t>
      </w:r>
      <w:r w:rsidR="00CE3A37">
        <w:t>.</w:t>
      </w:r>
    </w:p>
    <w:p w14:paraId="7D9FC970" w14:textId="0C6C1015" w:rsidR="00B50CAA" w:rsidRDefault="00342E79" w:rsidP="00342E79">
      <w:pPr>
        <w:pStyle w:val="Cmsor2"/>
      </w:pPr>
      <w:bookmarkStart w:id="3" w:name="_Toc102139897"/>
      <w:proofErr w:type="spellStart"/>
      <w:r>
        <w:t>Pages</w:t>
      </w:r>
      <w:bookmarkEnd w:id="3"/>
      <w:proofErr w:type="spellEnd"/>
    </w:p>
    <w:p w14:paraId="28B1ADFA" w14:textId="2BEDD357" w:rsidR="00342E79" w:rsidRDefault="00342E79" w:rsidP="00342E79">
      <w:pPr>
        <w:pStyle w:val="Cmsor3"/>
      </w:pPr>
      <w:bookmarkStart w:id="4" w:name="_Toc102139898"/>
      <w:proofErr w:type="spellStart"/>
      <w:r>
        <w:t>Cart</w:t>
      </w:r>
      <w:bookmarkEnd w:id="4"/>
      <w:proofErr w:type="spellEnd"/>
    </w:p>
    <w:p w14:paraId="5DD176BD" w14:textId="5C3929D7" w:rsidR="00893514" w:rsidRDefault="00893514" w:rsidP="00893514">
      <w:r>
        <w:t xml:space="preserve">Ez az osztály valósítja meg a </w:t>
      </w:r>
      <w:r w:rsidR="00996B51">
        <w:t xml:space="preserve">kosárban található elemek megjelenítését. </w:t>
      </w:r>
      <w:r w:rsidR="001638C4">
        <w:t xml:space="preserve">Tartozik hozzá </w:t>
      </w:r>
      <w:proofErr w:type="gramStart"/>
      <w:r w:rsidR="001638C4">
        <w:t>egy .</w:t>
      </w:r>
      <w:proofErr w:type="spellStart"/>
      <w:r w:rsidR="001638C4">
        <w:t>razor</w:t>
      </w:r>
      <w:proofErr w:type="spellEnd"/>
      <w:proofErr w:type="gramEnd"/>
      <w:r w:rsidR="001638C4">
        <w:t xml:space="preserve"> és egy .</w:t>
      </w:r>
      <w:proofErr w:type="spellStart"/>
      <w:r w:rsidR="001638C4">
        <w:t>css</w:t>
      </w:r>
      <w:proofErr w:type="spellEnd"/>
      <w:r w:rsidR="001638C4">
        <w:t xml:space="preserve"> file.</w:t>
      </w:r>
    </w:p>
    <w:p w14:paraId="545EF601" w14:textId="5E022711" w:rsidR="001638C4" w:rsidRDefault="001638C4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Kosárelemenként áll egy sorból, ami tartalmazza az elem mennyiségét állítható módon, nevét, árát és egy eltávolítás gombot.</w:t>
      </w:r>
      <w:r w:rsidR="00055071">
        <w:t xml:space="preserve"> Legalul jobb oldalt látható a teljes ár.</w:t>
      </w:r>
    </w:p>
    <w:p w14:paraId="13A1B163" w14:textId="3EE27036" w:rsidR="00055071" w:rsidRPr="00A5153D" w:rsidRDefault="00055071" w:rsidP="00893514">
      <w:pPr>
        <w:rPr>
          <w:lang w:val="en-US"/>
        </w:rPr>
      </w:pPr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egy formázás az árak megjelenítésére és a teljes összeg megjelenítésére.</w:t>
      </w:r>
    </w:p>
    <w:p w14:paraId="03F8853B" w14:textId="47C5169A" w:rsidR="00342E79" w:rsidRDefault="00342E79" w:rsidP="00342E79">
      <w:pPr>
        <w:pStyle w:val="Cmsor3"/>
      </w:pPr>
      <w:bookmarkStart w:id="5" w:name="_Toc102139899"/>
      <w:r>
        <w:t>Home</w:t>
      </w:r>
      <w:bookmarkEnd w:id="5"/>
    </w:p>
    <w:p w14:paraId="6F00DD52" w14:textId="534D6AD6" w:rsidR="00893514" w:rsidRDefault="00996B51" w:rsidP="00893514">
      <w:r>
        <w:t xml:space="preserve">Ez az osztály valósítja meg az üdvözlő oldal megjelenítését.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>, egy .</w:t>
      </w:r>
      <w:proofErr w:type="spellStart"/>
      <w:r>
        <w:t>css</w:t>
      </w:r>
      <w:proofErr w:type="spellEnd"/>
      <w:r>
        <w:t xml:space="preserve"> </w:t>
      </w:r>
      <w:r w:rsidR="00CE3A37">
        <w:t>file.</w:t>
      </w:r>
    </w:p>
    <w:p w14:paraId="5F957BD9" w14:textId="5AF73F9A" w:rsidR="00996B51" w:rsidRDefault="00996B51" w:rsidP="00893514">
      <w:proofErr w:type="gramStart"/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razor</w:t>
      </w:r>
      <w:proofErr w:type="spellEnd"/>
      <w:proofErr w:type="gramEnd"/>
      <w:r w:rsidRPr="003A0623">
        <w:rPr>
          <w:b/>
          <w:bCs/>
        </w:rPr>
        <w:t>:</w:t>
      </w:r>
      <w:r>
        <w:t xml:space="preserve"> </w:t>
      </w:r>
      <w:r w:rsidR="00B445E3">
        <w:t>Egy négyzetrácsos elrendezésben tartalmaz egy üdvözlő szöveget, alatta az oldalhoz tartozó leírást, legalul pedig a termékkategóriák</w:t>
      </w:r>
      <w:r w:rsidR="006D2E67">
        <w:t>at tartalmazó három kártyaként formázott div blokk.</w:t>
      </w:r>
    </w:p>
    <w:p w14:paraId="5A4FD222" w14:textId="2F839AD9" w:rsidR="008D5BA2" w:rsidRDefault="00F07D33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css</w:t>
      </w:r>
      <w:proofErr w:type="spellEnd"/>
      <w:r w:rsidRPr="003A0623">
        <w:rPr>
          <w:b/>
          <w:bCs/>
        </w:rPr>
        <w:t>:</w:t>
      </w:r>
      <w:r>
        <w:t xml:space="preserve"> Tartalmaz egy stílust </w:t>
      </w:r>
      <w:proofErr w:type="gramStart"/>
      <w:r>
        <w:t>a</w:t>
      </w:r>
      <w:proofErr w:type="gramEnd"/>
      <w:r>
        <w:t xml:space="preserve"> az üdvözlő szövegre, az oldal leírását tartalmazó szövegre és itt található a három termékkategóriát tartalmazó blokk formázása is.</w:t>
      </w:r>
    </w:p>
    <w:p w14:paraId="66D84189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3E1C723E" w14:textId="0F3788A8" w:rsidR="00342E79" w:rsidRDefault="00342E79" w:rsidP="00342E79">
      <w:pPr>
        <w:pStyle w:val="Cmsor3"/>
      </w:pPr>
      <w:bookmarkStart w:id="6" w:name="_Toc102139900"/>
      <w:proofErr w:type="spellStart"/>
      <w:r>
        <w:lastRenderedPageBreak/>
        <w:t>IceCream</w:t>
      </w:r>
      <w:bookmarkEnd w:id="6"/>
      <w:proofErr w:type="spellEnd"/>
    </w:p>
    <w:p w14:paraId="60823DDE" w14:textId="34D3249B" w:rsidR="00893514" w:rsidRDefault="00E23562" w:rsidP="00893514">
      <w:r>
        <w:t xml:space="preserve">Ez az osztály valósítja meg a </w:t>
      </w:r>
      <w:proofErr w:type="spellStart"/>
      <w:r>
        <w:t>fagyik</w:t>
      </w:r>
      <w:proofErr w:type="spellEnd"/>
      <w:r>
        <w:t xml:space="preserve"> listájának megjelenítését egy szűrési felülettel együtt.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3302F91" w14:textId="003853EC" w:rsidR="00E23562" w:rsidRDefault="00E2356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Egy négyzetrácsos elrendezés bal oldalán találhatók a szűrési feltételek, jobb oldalt pedig a </w:t>
      </w:r>
      <w:proofErr w:type="spellStart"/>
      <w:r>
        <w:t>fagyikat</w:t>
      </w:r>
      <w:proofErr w:type="spellEnd"/>
      <w:r>
        <w:t xml:space="preserve"> tartalmazó kártyák. A szűrők közt található egy </w:t>
      </w:r>
      <w:proofErr w:type="spellStart"/>
      <w:r>
        <w:t>checkbox</w:t>
      </w:r>
      <w:proofErr w:type="spellEnd"/>
      <w:r>
        <w:t xml:space="preserve"> csak a készleten lévő elemek megjelenítésére. Alatta található két csuszka a minimum és a maximum ár beállítására dinamikusan. Legalul végezetül megtalálhatók a </w:t>
      </w:r>
      <w:proofErr w:type="spellStart"/>
      <w:r>
        <w:t>fagyik</w:t>
      </w:r>
      <w:proofErr w:type="spellEnd"/>
      <w:r>
        <w:t xml:space="preserve"> színére szűrő </w:t>
      </w:r>
      <w:proofErr w:type="spellStart"/>
      <w:r>
        <w:t>checkbox</w:t>
      </w:r>
      <w:proofErr w:type="spellEnd"/>
      <w:r>
        <w:t xml:space="preserve">-ok. Bal oldalt a kártyákat egy </w:t>
      </w:r>
      <w:proofErr w:type="spellStart"/>
      <w:r>
        <w:t>foreach</w:t>
      </w:r>
      <w:proofErr w:type="spellEnd"/>
      <w:r>
        <w:t xml:space="preserve"> ciklus jeleníti meg, minden fagyira egy új </w:t>
      </w:r>
      <w:r w:rsidR="00F93C83">
        <w:t>cellát hoz létre és elhelyezi benne a fagyi adataival kitöltött kártyát.</w:t>
      </w:r>
    </w:p>
    <w:p w14:paraId="0BF84148" w14:textId="78A5C8AF" w:rsidR="00F93C83" w:rsidRPr="00F93C83" w:rsidRDefault="00F93C83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Tartalmaz egy stílust a szűrőket tartalmazó cellára, a kártyákra és egy stílust, amit akkor alkalmazunk egy kártyán, ha a szűrési feltételek alapján azt nem szeretnénk megjeleníteni.</w:t>
      </w:r>
    </w:p>
    <w:p w14:paraId="4E6EEA6E" w14:textId="7F8C4742" w:rsidR="00342E79" w:rsidRDefault="00342E79" w:rsidP="00342E79">
      <w:pPr>
        <w:pStyle w:val="Cmsor3"/>
      </w:pPr>
      <w:bookmarkStart w:id="7" w:name="_Toc102139901"/>
      <w:r>
        <w:t>Login</w:t>
      </w:r>
      <w:bookmarkEnd w:id="7"/>
    </w:p>
    <w:p w14:paraId="4396B878" w14:textId="4E6D5D46" w:rsidR="00893514" w:rsidRDefault="004032D8" w:rsidP="00893514">
      <w:r>
        <w:t xml:space="preserve">A bejelentkező felületet megvalósító osztály.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4D6DBA58" w14:textId="6A0DCE49" w:rsidR="004032D8" w:rsidRPr="004032D8" w:rsidRDefault="004032D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Az oldal címe alatt található a két beviteli mező a felhasználónévnek és a jelszónak. Ezalatt található a bejelentkezés gomb, ami alatt a regisztrációs oldalra irányító gomb, amennyiben a felhasználó még nem rendelkezik fiókkal. Ha a felhasználó rossz felhasználónévvel vagy jelszóval próbál bejelentkezni, egy snackbar üzenet figyelmezteti erre.</w:t>
      </w:r>
    </w:p>
    <w:p w14:paraId="329311F9" w14:textId="082FB96D" w:rsidR="00342E79" w:rsidRDefault="00342E79" w:rsidP="00342E79">
      <w:pPr>
        <w:pStyle w:val="Cmsor3"/>
      </w:pPr>
      <w:bookmarkStart w:id="8" w:name="_Toc102139902"/>
      <w:proofErr w:type="spellStart"/>
      <w:r>
        <w:t>Product</w:t>
      </w:r>
      <w:bookmarkEnd w:id="8"/>
      <w:proofErr w:type="spellEnd"/>
    </w:p>
    <w:p w14:paraId="785737EC" w14:textId="77777777" w:rsidR="007D1E92" w:rsidRDefault="007D1E92" w:rsidP="007D1E92">
      <w:r>
        <w:t xml:space="preserve">Az egyes </w:t>
      </w:r>
      <w:proofErr w:type="spellStart"/>
      <w:r>
        <w:t>fagyikat</w:t>
      </w:r>
      <w:proofErr w:type="spellEnd"/>
      <w:r>
        <w:t xml:space="preserve"> egyenként megjelenítő rendelési felület.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9E9384E" w14:textId="3A9625BF" w:rsidR="00893514" w:rsidRDefault="007D1E9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>:</w:t>
      </w:r>
      <w:r>
        <w:t xml:space="preserve"> </w:t>
      </w:r>
      <w:r w:rsidR="00FC0C3F">
        <w:t xml:space="preserve">A termék neve alatt két oszlopban jeleníti meg a termék információkat és a rendelési felületet. Bal oldalt látható a termék képe, alatta pedig a rendelési mennyiség és annak az ára. Jobb oldalt található az allergén táblázat és a kosárba tétel gomb. Amennyiben a termék nincs készleten, a gomb helyett a </w:t>
      </w:r>
      <w:proofErr w:type="spellStart"/>
      <w:r w:rsidR="00FC0C3F">
        <w:t>Sold</w:t>
      </w:r>
      <w:proofErr w:type="spellEnd"/>
      <w:r w:rsidR="00FC0C3F">
        <w:t xml:space="preserve"> out felirat jelenik meg.</w:t>
      </w:r>
    </w:p>
    <w:p w14:paraId="2D32E1FC" w14:textId="4AF9E600" w:rsidR="008D5BA2" w:rsidRDefault="00FC0C3F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 w:rsidR="00773DB8">
        <w:t>A kép szélességét megadó stílus.</w:t>
      </w:r>
    </w:p>
    <w:p w14:paraId="6FF96E94" w14:textId="77777777" w:rsidR="008D5BA2" w:rsidRDefault="008D5BA2">
      <w:pPr>
        <w:spacing w:after="0" w:line="240" w:lineRule="auto"/>
        <w:ind w:firstLine="0"/>
        <w:jc w:val="left"/>
      </w:pPr>
      <w:r>
        <w:br w:type="page"/>
      </w:r>
    </w:p>
    <w:p w14:paraId="5ACD802B" w14:textId="7321DA88" w:rsidR="00342E79" w:rsidRDefault="00893514" w:rsidP="00342E79">
      <w:pPr>
        <w:pStyle w:val="Cmsor3"/>
      </w:pPr>
      <w:bookmarkStart w:id="9" w:name="_Toc102139903"/>
      <w:proofErr w:type="spellStart"/>
      <w:r>
        <w:lastRenderedPageBreak/>
        <w:t>Profile</w:t>
      </w:r>
      <w:bookmarkEnd w:id="9"/>
      <w:proofErr w:type="spellEnd"/>
    </w:p>
    <w:p w14:paraId="20DD2C1E" w14:textId="325DAAC7" w:rsidR="00FC06BD" w:rsidRDefault="00FC06BD" w:rsidP="00FC06BD">
      <w:r>
        <w:t xml:space="preserve">A felhasználói profilt </w:t>
      </w:r>
      <w:proofErr w:type="spellStart"/>
      <w:r>
        <w:t>megjelenító</w:t>
      </w:r>
      <w:proofErr w:type="spellEnd"/>
      <w:r>
        <w:t xml:space="preserve"> oldal.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74C97735" w14:textId="603A85C8" w:rsidR="00893514" w:rsidRPr="00893514" w:rsidRDefault="005D7E0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Az oldal címe alatt két oszlop található. Bal oldalt látható a </w:t>
      </w:r>
      <w:proofErr w:type="gramStart"/>
      <w:r>
        <w:t xml:space="preserve">profilkép </w:t>
      </w:r>
      <w:r w:rsidR="00790ACB">
        <w:t>,</w:t>
      </w:r>
      <w:proofErr w:type="gramEnd"/>
      <w:r w:rsidR="00790ACB">
        <w:t xml:space="preserve"> </w:t>
      </w:r>
      <w:r>
        <w:t>jobb oldalt pedig a felhasználó adatai egy listában vonallal elválasztva.</w:t>
      </w:r>
    </w:p>
    <w:p w14:paraId="1C40C731" w14:textId="6FEF2A5B" w:rsidR="00893514" w:rsidRDefault="00893514" w:rsidP="00893514">
      <w:pPr>
        <w:pStyle w:val="Cmsor3"/>
      </w:pPr>
      <w:bookmarkStart w:id="10" w:name="_Toc102139904"/>
      <w:proofErr w:type="spellStart"/>
      <w:r>
        <w:t>SignUp</w:t>
      </w:r>
      <w:bookmarkEnd w:id="10"/>
      <w:proofErr w:type="spellEnd"/>
    </w:p>
    <w:p w14:paraId="4538D9DF" w14:textId="18A5F967" w:rsidR="00893514" w:rsidRDefault="00807072" w:rsidP="00893514">
      <w:r>
        <w:t>A regisztrációs oldal</w:t>
      </w:r>
      <w:r w:rsidR="00BA3110">
        <w:t xml:space="preserve">t megjelenítő modul. </w:t>
      </w:r>
      <w:proofErr w:type="gramStart"/>
      <w:r w:rsidR="00BA3110">
        <w:t>Egy</w:t>
      </w:r>
      <w:r w:rsidR="00A35DE1">
        <w:t xml:space="preserve"> </w:t>
      </w:r>
      <w:r w:rsidR="00BA3110">
        <w:t>.</w:t>
      </w:r>
      <w:proofErr w:type="spellStart"/>
      <w:r w:rsidR="00BA3110">
        <w:t>razor</w:t>
      </w:r>
      <w:proofErr w:type="spellEnd"/>
      <w:proofErr w:type="gramEnd"/>
      <w:r w:rsidR="00BA3110">
        <w:t xml:space="preserve"> file-</w:t>
      </w:r>
      <w:proofErr w:type="spellStart"/>
      <w:r w:rsidR="00BA3110">
        <w:t>ból</w:t>
      </w:r>
      <w:proofErr w:type="spellEnd"/>
      <w:r w:rsidR="00BA3110">
        <w:t xml:space="preserve"> áll.</w:t>
      </w:r>
    </w:p>
    <w:p w14:paraId="594889B1" w14:textId="5E14B565" w:rsidR="00BA3110" w:rsidRPr="00A35DE1" w:rsidRDefault="00BA3110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 w:rsidR="00A35DE1">
        <w:t xml:space="preserve">Az oldal címe alatt találhatók egymás alatt sorban a beviteli mezők: </w:t>
      </w:r>
      <w:r w:rsidR="00847252">
        <w:t>felhasználónév, jelszó, születési dátum kiválasztása, nem. A beviteli mezők alatt található két gomb. Az egyikkel regisztrálni lehet, a másikkal pedig kiüríteni a már kitöltött mezőket. Végezetül található a file alján egy validációs kód</w:t>
      </w:r>
      <w:r w:rsidR="00896AFD">
        <w:t>, ami vizsgálja, hogy minden mező ki van-e töltve, a jelszó legalább 8 karakteres-e és a születési dátum nem későbbi-e, mint a mai dátum.</w:t>
      </w:r>
      <w:r w:rsidR="00042939">
        <w:t xml:space="preserve"> Ehhez tartozik egy </w:t>
      </w:r>
      <w:proofErr w:type="spellStart"/>
      <w:r w:rsidR="00042939">
        <w:t>SignUpModell</w:t>
      </w:r>
      <w:proofErr w:type="spellEnd"/>
      <w:r w:rsidR="00042939">
        <w:t xml:space="preserve"> osztály, ami a beviteli mezők változóit adja meg követelményekkel együtt. Ha sikeres a regisztráció, megjelenik az üzenet, hogy most már be lehet jelentkezni.</w:t>
      </w:r>
    </w:p>
    <w:p w14:paraId="3E579C54" w14:textId="7F6C9749" w:rsidR="00893514" w:rsidRDefault="00893514" w:rsidP="00893514">
      <w:pPr>
        <w:pStyle w:val="Cmsor2"/>
      </w:pPr>
      <w:bookmarkStart w:id="11" w:name="_Toc102139905"/>
      <w:proofErr w:type="spellStart"/>
      <w:r>
        <w:t>Shared</w:t>
      </w:r>
      <w:bookmarkEnd w:id="11"/>
      <w:proofErr w:type="spellEnd"/>
    </w:p>
    <w:p w14:paraId="24BEDFDC" w14:textId="7BC015FC" w:rsidR="00893514" w:rsidRDefault="00893514" w:rsidP="003A0623">
      <w:pPr>
        <w:pStyle w:val="Cmsor3"/>
      </w:pPr>
      <w:bookmarkStart w:id="12" w:name="_Toc102139906"/>
      <w:proofErr w:type="spellStart"/>
      <w:r>
        <w:t>MainLayout</w:t>
      </w:r>
      <w:bookmarkEnd w:id="12"/>
      <w:proofErr w:type="spellEnd"/>
    </w:p>
    <w:p w14:paraId="13185E15" w14:textId="0080F36F" w:rsidR="00563521" w:rsidRDefault="00563521" w:rsidP="00563521">
      <w:r>
        <w:t xml:space="preserve">Az oldal keretét megvalósító modul. Ebben található a fejléc és a lábléc.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 is.</w:t>
      </w:r>
    </w:p>
    <w:p w14:paraId="3296AE6E" w14:textId="4C3F8D66" w:rsidR="006B299D" w:rsidRDefault="00563521" w:rsidP="006B299D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 </w:t>
      </w:r>
      <w:proofErr w:type="spellStart"/>
      <w:r>
        <w:t>header</w:t>
      </w:r>
      <w:proofErr w:type="spellEnd"/>
      <w:r>
        <w:t xml:space="preserve"> tag-ben található egy téma beállítás, ami az alkalmazás színeit </w:t>
      </w:r>
      <w:proofErr w:type="spellStart"/>
      <w:r>
        <w:t>Htározza</w:t>
      </w:r>
      <w:proofErr w:type="spellEnd"/>
      <w:r>
        <w:t xml:space="preserve"> meg. Ezután egy </w:t>
      </w:r>
      <w:proofErr w:type="spellStart"/>
      <w:r>
        <w:t>appbar</w:t>
      </w:r>
      <w:proofErr w:type="spellEnd"/>
      <w:r>
        <w:t xml:space="preserve"> biztosítja az oldal fejlécét. Ezen található </w:t>
      </w:r>
      <w:r w:rsidR="00FD115A">
        <w:t xml:space="preserve">a </w:t>
      </w:r>
      <w:proofErr w:type="spellStart"/>
      <w:r w:rsidR="00FD115A">
        <w:t>home</w:t>
      </w:r>
      <w:proofErr w:type="spellEnd"/>
      <w:r w:rsidR="00FD115A">
        <w:t xml:space="preserve"> gomb és </w:t>
      </w:r>
      <w:r>
        <w:t xml:space="preserve">az oldal neve balra igazítva, majd egy keresősáv, kosár és profil gomb jobbra igazítva. </w:t>
      </w:r>
      <w:r w:rsidR="008A323B">
        <w:t xml:space="preserve">Ezután található a body, ahová a különböző oldalak </w:t>
      </w:r>
      <w:proofErr w:type="spellStart"/>
      <w:r w:rsidR="008A323B">
        <w:t>layout-jai</w:t>
      </w:r>
      <w:proofErr w:type="spellEnd"/>
      <w:r w:rsidR="008A323B">
        <w:t xml:space="preserve"> kerülnek navigációtól függően. Végezetül található még a keret alján egy láblé</w:t>
      </w:r>
      <w:r w:rsidR="006B299D">
        <w:t xml:space="preserve">c </w:t>
      </w:r>
      <w:r w:rsidR="008A323B">
        <w:t>a különböző elérhetőségekkel.</w:t>
      </w:r>
      <w:r w:rsidR="006B299D">
        <w:t xml:space="preserve"> A kód legalján található a sikertelen keresés esetén megjelenő snackbar.</w:t>
      </w:r>
    </w:p>
    <w:p w14:paraId="6F242BA5" w14:textId="632EC143" w:rsidR="007D687B" w:rsidRPr="007D687B" w:rsidRDefault="007D687B" w:rsidP="008A323B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formázás a body-</w:t>
      </w:r>
      <w:proofErr w:type="spellStart"/>
      <w:r>
        <w:t>ra</w:t>
      </w:r>
      <w:proofErr w:type="spellEnd"/>
      <w:r>
        <w:t xml:space="preserve">, a láblécre és a helykitöltő panelre. </w:t>
      </w:r>
    </w:p>
    <w:p w14:paraId="0EDA2417" w14:textId="68809298" w:rsidR="00893514" w:rsidRDefault="00CE3A37" w:rsidP="00060C2B">
      <w:pPr>
        <w:pStyle w:val="Cmsor1"/>
      </w:pPr>
      <w:bookmarkStart w:id="13" w:name="_Toc102139907"/>
      <w:proofErr w:type="spellStart"/>
      <w:r>
        <w:lastRenderedPageBreak/>
        <w:t>BackEnd</w:t>
      </w:r>
      <w:proofErr w:type="spellEnd"/>
      <w:r>
        <w:t xml:space="preserve"> modulok</w:t>
      </w:r>
      <w:bookmarkEnd w:id="13"/>
    </w:p>
    <w:p w14:paraId="2784D312" w14:textId="4C3DE433" w:rsidR="007A4F61" w:rsidRPr="007A4F61" w:rsidRDefault="007A4F61" w:rsidP="007A4F61">
      <w:r>
        <w:t>Az általam írt backend modulok felsorolása és rövid ismertetése. Az oldal hátterét C</w:t>
      </w:r>
      <w:r>
        <w:rPr>
          <w:lang w:val="en-US"/>
        </w:rPr>
        <w:t>#</w:t>
      </w:r>
      <w:r>
        <w:t xml:space="preserve"> kód adja, </w:t>
      </w:r>
      <w:r w:rsidR="00424E06">
        <w:t xml:space="preserve">az ezen a nyelven írt osztályokat, változóikat és függvényeiket mutatom be. </w:t>
      </w:r>
    </w:p>
    <w:p w14:paraId="78CF46B8" w14:textId="01E5ADE7" w:rsidR="00893514" w:rsidRDefault="001915D9" w:rsidP="001638C4">
      <w:pPr>
        <w:pStyle w:val="Cmsor2"/>
      </w:pPr>
      <w:bookmarkStart w:id="14" w:name="_Toc102139908"/>
      <w:proofErr w:type="spellStart"/>
      <w:r>
        <w:t>Pages</w:t>
      </w:r>
      <w:bookmarkEnd w:id="14"/>
      <w:proofErr w:type="spellEnd"/>
    </w:p>
    <w:p w14:paraId="168ADD6B" w14:textId="5A2057E7" w:rsidR="001915D9" w:rsidRDefault="001915D9" w:rsidP="001915D9">
      <w:pPr>
        <w:pStyle w:val="Cmsor3"/>
      </w:pPr>
      <w:bookmarkStart w:id="15" w:name="_Toc102139909"/>
      <w:proofErr w:type="spellStart"/>
      <w:r w:rsidRPr="001915D9">
        <w:t>Home.razor.cs</w:t>
      </w:r>
      <w:proofErr w:type="spellEnd"/>
      <w:r>
        <w:t xml:space="preserve"> –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Home</w:t>
      </w:r>
      <w:bookmarkEnd w:id="15"/>
    </w:p>
    <w:p w14:paraId="44395664" w14:textId="0FD10553" w:rsidR="001915D9" w:rsidRPr="003A0623" w:rsidRDefault="001915D9" w:rsidP="001915D9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0C5FF91" w14:textId="5FC8DC6E" w:rsidR="001915D9" w:rsidRDefault="001915D9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szoveg1: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</w:t>
      </w:r>
      <w:r w:rsidR="005C1461">
        <w:t>–</w:t>
      </w:r>
      <w:r>
        <w:t xml:space="preserve"> </w:t>
      </w:r>
      <w:r w:rsidR="005C1461">
        <w:t>A leírást tartalmazó szöveg első fele.</w:t>
      </w:r>
    </w:p>
    <w:p w14:paraId="3DFEEEC5" w14:textId="4AB25E05" w:rsidR="005C1461" w:rsidRDefault="005C1461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szoveg2: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leírást tartalmazó szöveg második fele.</w:t>
      </w:r>
    </w:p>
    <w:p w14:paraId="094500F4" w14:textId="6042AE97" w:rsidR="005C1461" w:rsidRPr="003A0623" w:rsidRDefault="005C1461" w:rsidP="005C1461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7930AFDE" w14:textId="1B44A660" w:rsidR="005C1461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onCategory1():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Az első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33AF6267" w14:textId="0359CC81" w:rsidR="003A0623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onCategory2():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második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27071907" w14:textId="3C70F899" w:rsidR="003A0623" w:rsidRPr="001915D9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onCategory3():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harmadik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6659FF19" w14:textId="04C89792" w:rsidR="001915D9" w:rsidRDefault="001915D9" w:rsidP="001915D9">
      <w:pPr>
        <w:pStyle w:val="Cmsor3"/>
      </w:pPr>
      <w:bookmarkStart w:id="16" w:name="_Toc102139910"/>
      <w:proofErr w:type="spellStart"/>
      <w:r>
        <w:t>IceCream.razor.cs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</w:t>
      </w:r>
      <w:proofErr w:type="spellStart"/>
      <w:r w:rsidR="00773DB8">
        <w:t>IceCream</w:t>
      </w:r>
      <w:bookmarkEnd w:id="16"/>
      <w:proofErr w:type="spellEnd"/>
    </w:p>
    <w:p w14:paraId="1154C36B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7BD98FBF" w14:textId="6487C962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onlyInStock</w:t>
      </w:r>
      <w:proofErr w:type="spellEnd"/>
      <w:r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t xml:space="preserve"> – Be van-e pipálva a </w:t>
      </w:r>
      <w:proofErr w:type="spellStart"/>
      <w:r>
        <w:t>checkbox</w:t>
      </w:r>
      <w:proofErr w:type="spellEnd"/>
      <w:r>
        <w:t>, hogy csak a készleten lévő elemeket jelenítsük meg.</w:t>
      </w:r>
    </w:p>
    <w:p w14:paraId="646C9536" w14:textId="7A32C355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setMax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 maximum ár.</w:t>
      </w:r>
    </w:p>
    <w:p w14:paraId="2CA60E42" w14:textId="73BF9C79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</w:t>
      </w:r>
      <w:r w:rsidR="00CF4747">
        <w:rPr>
          <w:b/>
          <w:bCs/>
        </w:rPr>
        <w:t>Min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</w:t>
      </w:r>
      <w:r w:rsidR="00CF4747">
        <w:t>minimum</w:t>
      </w:r>
      <w:r>
        <w:t xml:space="preserve"> ár.</w:t>
      </w:r>
    </w:p>
    <w:p w14:paraId="3B2C208F" w14:textId="15C9864F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minPrice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legkisebb elérhető ár.</w:t>
      </w:r>
    </w:p>
    <w:p w14:paraId="087C8925" w14:textId="27EEFED9" w:rsidR="00F93C83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maxPrice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legnagyobb elérhető ár.</w:t>
      </w:r>
    </w:p>
    <w:p w14:paraId="16B38E45" w14:textId="3FCA0683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checkboxes</w:t>
      </w:r>
      <w:proofErr w:type="spellEnd"/>
      <w:r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>
        <w:t xml:space="preserve">– A színekhez tartozó </w:t>
      </w:r>
      <w:proofErr w:type="spellStart"/>
      <w:r>
        <w:t>checkboxok</w:t>
      </w:r>
      <w:proofErr w:type="spellEnd"/>
      <w:r>
        <w:t xml:space="preserve"> közül melyik van bepipálva.</w:t>
      </w:r>
    </w:p>
    <w:p w14:paraId="28354193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4A51827" w14:textId="42509372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lastRenderedPageBreak/>
        <w:t>Függvények:</w:t>
      </w:r>
    </w:p>
    <w:p w14:paraId="2920B30A" w14:textId="0D89F5C8" w:rsidR="003A0623" w:rsidRPr="003A0623" w:rsidRDefault="00CF4747" w:rsidP="00CF4747">
      <w:pPr>
        <w:pStyle w:val="Listaszerbekezds"/>
        <w:numPr>
          <w:ilvl w:val="0"/>
          <w:numId w:val="32"/>
        </w:numPr>
      </w:pPr>
      <w:proofErr w:type="spellStart"/>
      <w:proofErr w:type="gramStart"/>
      <w:r>
        <w:rPr>
          <w:b/>
          <w:bCs/>
        </w:rPr>
        <w:t>IceCream</w:t>
      </w:r>
      <w:proofErr w:type="spellEnd"/>
      <w:r w:rsidR="00F93C83" w:rsidRPr="003A0623">
        <w:rPr>
          <w:b/>
          <w:bCs/>
        </w:rPr>
        <w:t>(</w:t>
      </w:r>
      <w:proofErr w:type="gramEnd"/>
      <w:r w:rsidR="00F93C83" w:rsidRPr="003A0623">
        <w:rPr>
          <w:b/>
          <w:bCs/>
        </w:rPr>
        <w:t>)</w:t>
      </w:r>
      <w:r w:rsidR="00F93C83">
        <w:t xml:space="preserve">– </w:t>
      </w:r>
      <w:r>
        <w:t>A konstruktorban állítjuk be a minimum és maximum árakat.</w:t>
      </w:r>
    </w:p>
    <w:p w14:paraId="47180D3F" w14:textId="71D8A9DC" w:rsidR="001915D9" w:rsidRDefault="001915D9" w:rsidP="001915D9">
      <w:pPr>
        <w:pStyle w:val="Cmsor3"/>
      </w:pPr>
      <w:bookmarkStart w:id="17" w:name="_Toc102139911"/>
      <w:proofErr w:type="spellStart"/>
      <w:r>
        <w:t>Login.razor.cs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Login</w:t>
      </w:r>
      <w:bookmarkEnd w:id="17"/>
    </w:p>
    <w:p w14:paraId="0E8A3DE5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87530E3" w14:textId="7E3EE0D3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username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felhasználónév.</w:t>
      </w:r>
    </w:p>
    <w:p w14:paraId="72E1653B" w14:textId="4ECE57E5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password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jelszó.</w:t>
      </w:r>
    </w:p>
    <w:p w14:paraId="5D0ED64A" w14:textId="380786C1" w:rsidR="00A02FCA" w:rsidRDefault="00A26E98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snackBarIsOpen</w:t>
      </w:r>
      <w:proofErr w:type="spellEnd"/>
      <w:r w:rsidR="00A02FCA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="00A02FCA">
        <w:t xml:space="preserve"> –</w:t>
      </w:r>
      <w:r>
        <w:t xml:space="preserve"> Látható-e a snackbar</w:t>
      </w:r>
      <w:r w:rsidR="00A02FCA">
        <w:t>.</w:t>
      </w:r>
    </w:p>
    <w:p w14:paraId="4BF5706F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CDF36A2" w14:textId="6F647F33" w:rsidR="00A02FCA" w:rsidRPr="00A02FCA" w:rsidRDefault="00A26E98" w:rsidP="00A26E98">
      <w:pPr>
        <w:pStyle w:val="Listaszerbekezds"/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loginOnClick</w:t>
      </w:r>
      <w:proofErr w:type="spellEnd"/>
      <w:r w:rsidR="00A02FCA" w:rsidRPr="003A0623">
        <w:rPr>
          <w:b/>
          <w:bCs/>
        </w:rPr>
        <w:t>(</w:t>
      </w:r>
      <w:proofErr w:type="gramEnd"/>
      <w:r w:rsidR="00A02FCA" w:rsidRPr="003A0623">
        <w:rPr>
          <w:b/>
          <w:bCs/>
        </w:rPr>
        <w:t xml:space="preserve">): </w:t>
      </w:r>
      <w:proofErr w:type="spellStart"/>
      <w:r w:rsidR="00A02FCA" w:rsidRPr="003A0623">
        <w:rPr>
          <w:b/>
          <w:bCs/>
        </w:rPr>
        <w:t>void</w:t>
      </w:r>
      <w:proofErr w:type="spellEnd"/>
      <w:r w:rsidR="00A02FCA">
        <w:t xml:space="preserve"> – </w:t>
      </w:r>
      <w:r>
        <w:t xml:space="preserve">A bejelentkezés gomb </w:t>
      </w:r>
      <w:proofErr w:type="spellStart"/>
      <w:r>
        <w:t>callback</w:t>
      </w:r>
      <w:proofErr w:type="spellEnd"/>
      <w:r>
        <w:t xml:space="preserve"> függvénye. Helyes felhasználónév és jelszó esetén a profil oldalra irányít, egyéb esetben láthatóvá teszi a snackbar-t, hogy a beírt bejelentkezési adatok valamelyike nem helyes.</w:t>
      </w:r>
    </w:p>
    <w:p w14:paraId="34956156" w14:textId="48A0D577" w:rsidR="001915D9" w:rsidRPr="00FC06BD" w:rsidRDefault="001915D9" w:rsidP="001915D9">
      <w:pPr>
        <w:pStyle w:val="Cmsor3"/>
      </w:pPr>
      <w:bookmarkStart w:id="18" w:name="_Toc102139912"/>
      <w:proofErr w:type="spellStart"/>
      <w:r w:rsidRPr="00FC06BD">
        <w:t>Product.razor.cs</w:t>
      </w:r>
      <w:proofErr w:type="spellEnd"/>
      <w:r w:rsidR="00773DB8" w:rsidRPr="00FC06BD">
        <w:t xml:space="preserve"> – </w:t>
      </w:r>
      <w:proofErr w:type="spellStart"/>
      <w:r w:rsidR="00773DB8" w:rsidRPr="00FC06BD">
        <w:t>public</w:t>
      </w:r>
      <w:proofErr w:type="spellEnd"/>
      <w:r w:rsidR="00773DB8" w:rsidRPr="00FC06BD">
        <w:t xml:space="preserve"> </w:t>
      </w:r>
      <w:proofErr w:type="spellStart"/>
      <w:r w:rsidR="00773DB8" w:rsidRPr="00FC06BD">
        <w:t>partial</w:t>
      </w:r>
      <w:proofErr w:type="spellEnd"/>
      <w:r w:rsidR="00773DB8" w:rsidRPr="00FC06BD">
        <w:t xml:space="preserve"> </w:t>
      </w:r>
      <w:proofErr w:type="spellStart"/>
      <w:r w:rsidR="00773DB8" w:rsidRPr="00FC06BD">
        <w:t>class</w:t>
      </w:r>
      <w:proofErr w:type="spellEnd"/>
      <w:r w:rsidR="00773DB8" w:rsidRPr="00FC06BD">
        <w:t xml:space="preserve"> </w:t>
      </w:r>
      <w:proofErr w:type="spellStart"/>
      <w:r w:rsidR="00773DB8" w:rsidRPr="00FC06BD">
        <w:t>Product</w:t>
      </w:r>
      <w:bookmarkEnd w:id="18"/>
      <w:proofErr w:type="spellEnd"/>
    </w:p>
    <w:p w14:paraId="3429F805" w14:textId="77777777" w:rsidR="0043104B" w:rsidRPr="003A0623" w:rsidRDefault="0043104B" w:rsidP="0043104B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491CA12C" w14:textId="4C4F3345" w:rsidR="0043104B" w:rsidRDefault="004661B9" w:rsidP="004661B9">
      <w:pPr>
        <w:pStyle w:val="Listaszerbekezds"/>
        <w:numPr>
          <w:ilvl w:val="0"/>
          <w:numId w:val="35"/>
        </w:numPr>
      </w:pPr>
      <w:proofErr w:type="spellStart"/>
      <w:r>
        <w:rPr>
          <w:b/>
          <w:bCs/>
        </w:rPr>
        <w:t>amount</w:t>
      </w:r>
      <w:proofErr w:type="spellEnd"/>
      <w:r w:rsidR="0043104B" w:rsidRPr="003A0623">
        <w:rPr>
          <w:b/>
          <w:bCs/>
        </w:rPr>
        <w:t xml:space="preserve">: </w:t>
      </w:r>
      <w:r>
        <w:rPr>
          <w:b/>
          <w:bCs/>
        </w:rPr>
        <w:t>int</w:t>
      </w:r>
      <w:r w:rsidR="0043104B">
        <w:t xml:space="preserve"> – </w:t>
      </w:r>
      <w:r>
        <w:t>A megadott mennyiség a termékből</w:t>
      </w:r>
      <w:r w:rsidR="0043104B">
        <w:t>.</w:t>
      </w:r>
    </w:p>
    <w:p w14:paraId="2F905623" w14:textId="79906699" w:rsidR="004661B9" w:rsidRPr="004661B9" w:rsidRDefault="004661B9" w:rsidP="004661B9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allergens</w:t>
      </w:r>
      <w:proofErr w:type="spellEnd"/>
      <w:r w:rsidR="0043104B" w:rsidRPr="003A0623"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 w:rsidR="0043104B">
        <w:t xml:space="preserve"> – </w:t>
      </w:r>
      <w:r w:rsidR="00FC06BD">
        <w:t>A táblázatban megjelenítendő allergének.</w:t>
      </w:r>
    </w:p>
    <w:p w14:paraId="266B0746" w14:textId="19320902" w:rsidR="0043104B" w:rsidRPr="004661B9" w:rsidRDefault="0043104B" w:rsidP="004661B9">
      <w:pPr>
        <w:ind w:left="708" w:firstLine="0"/>
        <w:rPr>
          <w:b/>
          <w:bCs/>
        </w:rPr>
      </w:pPr>
      <w:r w:rsidRPr="00223FE8">
        <w:rPr>
          <w:b/>
          <w:bCs/>
        </w:rPr>
        <w:t>Függvények:</w:t>
      </w:r>
    </w:p>
    <w:p w14:paraId="7302DBAC" w14:textId="6082659F" w:rsidR="0043104B" w:rsidRDefault="00FC06BD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Product</w:t>
      </w:r>
      <w:proofErr w:type="spellEnd"/>
      <w:r w:rsidR="0043104B" w:rsidRPr="003A0623">
        <w:rPr>
          <w:b/>
          <w:bCs/>
        </w:rPr>
        <w:t>(</w:t>
      </w:r>
      <w:proofErr w:type="gramEnd"/>
      <w:r w:rsidR="0043104B" w:rsidRPr="003A0623">
        <w:rPr>
          <w:b/>
          <w:bCs/>
        </w:rPr>
        <w:t>)</w:t>
      </w:r>
      <w:r>
        <w:rPr>
          <w:b/>
          <w:bCs/>
        </w:rPr>
        <w:t xml:space="preserve"> </w:t>
      </w:r>
      <w:r w:rsidR="0043104B">
        <w:t xml:space="preserve">– </w:t>
      </w:r>
      <w:r>
        <w:t>Konstruktor. A mennyiséget 0-ra állítja.</w:t>
      </w:r>
    </w:p>
    <w:p w14:paraId="058160A1" w14:textId="0721491D" w:rsidR="00223FE8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toPay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r>
        <w:rPr>
          <w:b/>
          <w:bCs/>
        </w:rPr>
        <w:t xml:space="preserve">int - </w:t>
      </w:r>
      <w:r>
        <w:t xml:space="preserve"> visszatér a termék ára és a kiválasztott mennyiség szerinti fizetendő összeggel.</w:t>
      </w:r>
    </w:p>
    <w:p w14:paraId="22FE8373" w14:textId="76256F6D" w:rsidR="00223FE8" w:rsidRPr="00A02FCA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onAddToCart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kosárba helyezés </w:t>
      </w:r>
      <w:proofErr w:type="spellStart"/>
      <w:r>
        <w:t>callback</w:t>
      </w:r>
      <w:proofErr w:type="spellEnd"/>
      <w:r>
        <w:t xml:space="preserve"> függvénye. Ha a termék még nincs a kosárban, akkor belerakja mennyiséggel együtt. Ha benne van, akkor növeli a mennyiségét.</w:t>
      </w:r>
    </w:p>
    <w:p w14:paraId="5D2A2067" w14:textId="77777777" w:rsidR="0043104B" w:rsidRPr="0043104B" w:rsidRDefault="0043104B" w:rsidP="0043104B">
      <w:pPr>
        <w:rPr>
          <w:highlight w:val="yellow"/>
        </w:rPr>
      </w:pPr>
    </w:p>
    <w:p w14:paraId="7442B274" w14:textId="2E7BE9EA" w:rsidR="001915D9" w:rsidRDefault="001915D9" w:rsidP="001915D9">
      <w:pPr>
        <w:pStyle w:val="Cmsor3"/>
      </w:pPr>
      <w:bookmarkStart w:id="19" w:name="_Toc102139913"/>
      <w:proofErr w:type="spellStart"/>
      <w:r>
        <w:t>SignUp.razor.cs</w:t>
      </w:r>
      <w:proofErr w:type="spellEnd"/>
      <w:r w:rsidR="00EF1918">
        <w:t xml:space="preserve"> – </w:t>
      </w:r>
      <w:proofErr w:type="spellStart"/>
      <w:r w:rsidR="00EF1918">
        <w:t>public</w:t>
      </w:r>
      <w:proofErr w:type="spellEnd"/>
      <w:r w:rsidR="00EF1918">
        <w:t xml:space="preserve"> </w:t>
      </w:r>
      <w:proofErr w:type="spellStart"/>
      <w:r w:rsidR="00EF1918">
        <w:t>partial</w:t>
      </w:r>
      <w:proofErr w:type="spellEnd"/>
      <w:r w:rsidR="00EF1918">
        <w:t xml:space="preserve"> </w:t>
      </w:r>
      <w:proofErr w:type="spellStart"/>
      <w:r w:rsidR="00EF1918">
        <w:t>class</w:t>
      </w:r>
      <w:proofErr w:type="spellEnd"/>
      <w:r w:rsidR="00EF1918">
        <w:t xml:space="preserve"> </w:t>
      </w:r>
      <w:proofErr w:type="spellStart"/>
      <w:r w:rsidR="00EF1918">
        <w:t>SignUp</w:t>
      </w:r>
      <w:bookmarkEnd w:id="19"/>
      <w:proofErr w:type="spellEnd"/>
    </w:p>
    <w:p w14:paraId="62C98DE6" w14:textId="550F7949" w:rsidR="00EF1918" w:rsidRDefault="00A11BDC" w:rsidP="00EF1918">
      <w:pPr>
        <w:rPr>
          <w:b/>
          <w:bCs/>
        </w:rPr>
      </w:pPr>
      <w:r w:rsidRPr="00A11BDC">
        <w:rPr>
          <w:b/>
          <w:bCs/>
        </w:rPr>
        <w:t xml:space="preserve">Változók: </w:t>
      </w:r>
    </w:p>
    <w:p w14:paraId="4DACDA08" w14:textId="15BC0C99" w:rsidR="00A11BDC" w:rsidRPr="00742199" w:rsidRDefault="00A11BDC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myModel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SignUpModel</w:t>
      </w:r>
      <w:proofErr w:type="spellEnd"/>
      <w:r>
        <w:rPr>
          <w:b/>
          <w:bCs/>
        </w:rPr>
        <w:t xml:space="preserve"> </w:t>
      </w:r>
      <w:r w:rsidR="00042939">
        <w:rPr>
          <w:b/>
          <w:bCs/>
        </w:rPr>
        <w:t>–</w:t>
      </w:r>
      <w:r>
        <w:rPr>
          <w:b/>
          <w:bCs/>
        </w:rPr>
        <w:t xml:space="preserve"> </w:t>
      </w:r>
      <w:r w:rsidR="00042939">
        <w:t xml:space="preserve">A regisztrációs mezők </w:t>
      </w:r>
      <w:proofErr w:type="spellStart"/>
      <w:r w:rsidR="00042939">
        <w:t>validálását</w:t>
      </w:r>
      <w:proofErr w:type="spellEnd"/>
      <w:r w:rsidR="00042939">
        <w:t xml:space="preserve"> segítő modell.</w:t>
      </w:r>
    </w:p>
    <w:p w14:paraId="03F81917" w14:textId="77777777" w:rsidR="00737CE9" w:rsidRDefault="00737CE9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842E20" w14:textId="1E2170FB" w:rsidR="000531E2" w:rsidRDefault="000531E2" w:rsidP="000531E2">
      <w:pPr>
        <w:ind w:left="708" w:firstLine="0"/>
        <w:rPr>
          <w:b/>
          <w:bCs/>
        </w:rPr>
      </w:pPr>
      <w:r>
        <w:rPr>
          <w:b/>
          <w:bCs/>
        </w:rPr>
        <w:lastRenderedPageBreak/>
        <w:t>Függvények:</w:t>
      </w:r>
    </w:p>
    <w:p w14:paraId="41B591AD" w14:textId="62A37CDD" w:rsidR="000531E2" w:rsidRPr="000531E2" w:rsidRDefault="000531E2" w:rsidP="000531E2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reset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függvénye. Visszaállítja az összes beviteli mező értékét.</w:t>
      </w:r>
    </w:p>
    <w:p w14:paraId="71FAF38B" w14:textId="11F101CE" w:rsidR="001915D9" w:rsidRDefault="001915D9" w:rsidP="001915D9">
      <w:pPr>
        <w:pStyle w:val="Cmsor2"/>
      </w:pPr>
      <w:bookmarkStart w:id="20" w:name="_Toc102139914"/>
      <w:proofErr w:type="spellStart"/>
      <w:r>
        <w:t>Shared</w:t>
      </w:r>
      <w:bookmarkEnd w:id="20"/>
      <w:proofErr w:type="spellEnd"/>
    </w:p>
    <w:p w14:paraId="65DF02CB" w14:textId="1C29FF4A" w:rsidR="001915D9" w:rsidRDefault="001915D9" w:rsidP="001915D9">
      <w:pPr>
        <w:pStyle w:val="Cmsor3"/>
      </w:pPr>
      <w:bookmarkStart w:id="21" w:name="_Toc102139915"/>
      <w:proofErr w:type="spellStart"/>
      <w:r>
        <w:t>MainLayout.razor.cs</w:t>
      </w:r>
      <w:proofErr w:type="spellEnd"/>
      <w:r w:rsidR="007D687B">
        <w:t xml:space="preserve"> – </w:t>
      </w:r>
      <w:proofErr w:type="spellStart"/>
      <w:r w:rsidR="007D687B">
        <w:t>public</w:t>
      </w:r>
      <w:proofErr w:type="spellEnd"/>
      <w:r w:rsidR="007D687B">
        <w:t xml:space="preserve"> </w:t>
      </w:r>
      <w:proofErr w:type="spellStart"/>
      <w:r w:rsidR="007D687B">
        <w:t>partial</w:t>
      </w:r>
      <w:proofErr w:type="spellEnd"/>
      <w:r w:rsidR="007D687B">
        <w:t xml:space="preserve"> </w:t>
      </w:r>
      <w:proofErr w:type="spellStart"/>
      <w:r w:rsidR="007D687B">
        <w:t>class</w:t>
      </w:r>
      <w:proofErr w:type="spellEnd"/>
      <w:r w:rsidR="007D687B">
        <w:t xml:space="preserve"> </w:t>
      </w:r>
      <w:proofErr w:type="spellStart"/>
      <w:r w:rsidR="007D687B">
        <w:t>MainLayout</w:t>
      </w:r>
      <w:bookmarkEnd w:id="21"/>
      <w:proofErr w:type="spellEnd"/>
    </w:p>
    <w:p w14:paraId="4A2A39B9" w14:textId="60AF1739" w:rsidR="007D687B" w:rsidRDefault="007D687B" w:rsidP="007D687B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381ABF19" w14:textId="49B3A132" w:rsidR="007D687B" w:rsidRPr="00FD115A" w:rsidRDefault="00FD115A" w:rsidP="00FD115A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>A keresési szöveg.</w:t>
      </w:r>
    </w:p>
    <w:p w14:paraId="0B3BE6EA" w14:textId="71814EA9" w:rsidR="00FD115A" w:rsidRPr="00FD115A" w:rsidRDefault="00FD115A" w:rsidP="00FD115A">
      <w:pPr>
        <w:pStyle w:val="Listaszerbekezds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MatTheme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MatBlazor</w:t>
      </w:r>
      <w:proofErr w:type="spellEnd"/>
      <w:r>
        <w:t xml:space="preserve"> téma, amit az oldalra alkalmazunk.</w:t>
      </w:r>
    </w:p>
    <w:p w14:paraId="69BC691A" w14:textId="751867DE" w:rsidR="007D687B" w:rsidRDefault="007D687B" w:rsidP="007D687B">
      <w:pPr>
        <w:rPr>
          <w:b/>
          <w:bCs/>
        </w:rPr>
      </w:pPr>
      <w:r w:rsidRPr="0078379A">
        <w:rPr>
          <w:b/>
          <w:bCs/>
        </w:rPr>
        <w:t>Függvények:</w:t>
      </w:r>
    </w:p>
    <w:p w14:paraId="4455B240" w14:textId="3FE7FA8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HomeOnClick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home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függvénye, ami a </w:t>
      </w:r>
      <w:proofErr w:type="spellStart"/>
      <w:r>
        <w:t>home</w:t>
      </w:r>
      <w:proofErr w:type="spellEnd"/>
      <w:r>
        <w:t xml:space="preserve"> oldalra navigál.</w:t>
      </w:r>
    </w:p>
    <w:p w14:paraId="41832838" w14:textId="39D9A5F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profileOnClick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profil ikon gomb </w:t>
      </w:r>
      <w:proofErr w:type="spellStart"/>
      <w:r>
        <w:t>callback</w:t>
      </w:r>
      <w:proofErr w:type="spellEnd"/>
      <w:r>
        <w:t xml:space="preserve"> függvénye, ami ha a felhasználó be van már jelentkezve, akkor a profiljára irányítja őt, ha nincs, akkor a bejelentkező felületre.</w:t>
      </w:r>
    </w:p>
    <w:p w14:paraId="6DC10C02" w14:textId="53526A38" w:rsidR="009371CC" w:rsidRPr="0078379A" w:rsidRDefault="00A80F30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 ikon gomb </w:t>
      </w:r>
      <w:proofErr w:type="spellStart"/>
      <w:r>
        <w:t>callback</w:t>
      </w:r>
      <w:proofErr w:type="spellEnd"/>
      <w:r>
        <w:t xml:space="preserve"> függvénye, ami a kosárra navigálja a felhasználót.</w:t>
      </w:r>
    </w:p>
    <w:p w14:paraId="1BC1D7A3" w14:textId="55026900" w:rsidR="00737CE9" w:rsidRDefault="0078379A" w:rsidP="009371CC">
      <w:pPr>
        <w:pStyle w:val="Listaszerbekezds"/>
        <w:numPr>
          <w:ilvl w:val="0"/>
          <w:numId w:val="31"/>
        </w:numPr>
      </w:pPr>
      <w:proofErr w:type="spellStart"/>
      <w:proofErr w:type="gramStart"/>
      <w:r>
        <w:rPr>
          <w:b/>
          <w:bCs/>
        </w:rPr>
        <w:t>searchOnClick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keresés gomb </w:t>
      </w:r>
      <w:proofErr w:type="spellStart"/>
      <w:r>
        <w:t>callback</w:t>
      </w:r>
      <w:proofErr w:type="spellEnd"/>
      <w:r>
        <w:t xml:space="preserve"> függvénye, ami a beírt kulcsszó alapján a termék oldalára navigál vagy jelzi, hogy nem találja a terméket</w:t>
      </w:r>
    </w:p>
    <w:p w14:paraId="588319F6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8ECEAED" w14:textId="038C2139" w:rsidR="001915D9" w:rsidRDefault="001915D9" w:rsidP="001915D9">
      <w:pPr>
        <w:pStyle w:val="Cmsor2"/>
      </w:pPr>
      <w:bookmarkStart w:id="22" w:name="_Toc102139916"/>
      <w:r>
        <w:lastRenderedPageBreak/>
        <w:t>További modulok</w:t>
      </w:r>
      <w:bookmarkEnd w:id="22"/>
    </w:p>
    <w:p w14:paraId="302236FF" w14:textId="0F258905" w:rsidR="0043104B" w:rsidRDefault="0043104B" w:rsidP="001915D9">
      <w:pPr>
        <w:pStyle w:val="Cmsor3"/>
      </w:pPr>
      <w:bookmarkStart w:id="23" w:name="_Toc102139917"/>
      <w:proofErr w:type="spellStart"/>
      <w:r>
        <w:t>Allergen.cs</w:t>
      </w:r>
      <w:proofErr w:type="spellEnd"/>
      <w:r w:rsidR="00382C10">
        <w:t xml:space="preserve"> – </w:t>
      </w:r>
      <w:proofErr w:type="spellStart"/>
      <w:r w:rsidR="00382C10">
        <w:t>public</w:t>
      </w:r>
      <w:proofErr w:type="spellEnd"/>
      <w:r w:rsidR="00382C10">
        <w:t xml:space="preserve"> </w:t>
      </w:r>
      <w:proofErr w:type="spellStart"/>
      <w:r w:rsidR="00382C10">
        <w:t>class</w:t>
      </w:r>
      <w:proofErr w:type="spellEnd"/>
      <w:r w:rsidR="00382C10">
        <w:t xml:space="preserve"> </w:t>
      </w:r>
      <w:proofErr w:type="spellStart"/>
      <w:r w:rsidR="00382C10">
        <w:t>Allergen</w:t>
      </w:r>
      <w:bookmarkEnd w:id="23"/>
      <w:proofErr w:type="spellEnd"/>
    </w:p>
    <w:p w14:paraId="2DF70495" w14:textId="2B5EEBA1" w:rsidR="00A81F04" w:rsidRPr="00A81F04" w:rsidRDefault="00A81F04" w:rsidP="00A81F04">
      <w:r>
        <w:t>Az allergéneket megvalósító osztály az allergén táblázat kitöltéséhez.</w:t>
      </w:r>
    </w:p>
    <w:p w14:paraId="34B30A90" w14:textId="2BA46DE9" w:rsidR="00A80F30" w:rsidRDefault="00382C10" w:rsidP="00382C10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5E194282" w14:textId="0BCE1672" w:rsidR="00382C10" w:rsidRPr="00382C10" w:rsidRDefault="00382C10" w:rsidP="00382C10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Az allergén neve, tartozik hozzá </w:t>
      </w:r>
      <w:proofErr w:type="spellStart"/>
      <w:r>
        <w:t>property</w:t>
      </w:r>
      <w:proofErr w:type="spellEnd"/>
      <w:r>
        <w:t>.</w:t>
      </w:r>
    </w:p>
    <w:p w14:paraId="1A92BE7E" w14:textId="6DFEEC33" w:rsidR="00A81F04" w:rsidRPr="00A81F04" w:rsidRDefault="00382C10" w:rsidP="00A81F04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Tartalmazza-e a fagyi az adott allergént. Mivel egy konstans táblázatot jelenítek meg minden termék mellett terméktől függetlenül, így egyszerűbb volt itt elmenteni ennek a változónak az értékét. Valós működés mellett </w:t>
      </w:r>
      <w:r w:rsidR="00A81F04">
        <w:t xml:space="preserve">ez a megoldás nem működne. Tartozik hozzá </w:t>
      </w:r>
      <w:proofErr w:type="spellStart"/>
      <w:r w:rsidR="00A81F04">
        <w:t>property</w:t>
      </w:r>
      <w:proofErr w:type="spellEnd"/>
      <w:r w:rsidR="00A81F04">
        <w:t xml:space="preserve">. </w:t>
      </w:r>
    </w:p>
    <w:p w14:paraId="5C150C11" w14:textId="24BF715A" w:rsidR="00382C10" w:rsidRDefault="00382C10" w:rsidP="00382C10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5F6C3F44" w14:textId="416CE20C" w:rsidR="00A81F04" w:rsidRPr="00A81F04" w:rsidRDefault="00A81F04" w:rsidP="00A81F04">
      <w:pPr>
        <w:pStyle w:val="Listaszerbekezds"/>
        <w:numPr>
          <w:ilvl w:val="0"/>
          <w:numId w:val="38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) – </w:t>
      </w:r>
      <w:r>
        <w:t>Konstruktor, ami beállítja a paraméterként kapott értékre a név és a tartalmazás értékét.</w:t>
      </w:r>
    </w:p>
    <w:p w14:paraId="31E330B2" w14:textId="2BB41610" w:rsidR="001915D9" w:rsidRDefault="001915D9" w:rsidP="001915D9">
      <w:pPr>
        <w:pStyle w:val="Cmsor3"/>
      </w:pPr>
      <w:bookmarkStart w:id="24" w:name="_Toc102139918"/>
      <w:proofErr w:type="spellStart"/>
      <w:r>
        <w:t>Card.cs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Card</w:t>
      </w:r>
      <w:bookmarkEnd w:id="24"/>
      <w:proofErr w:type="spellEnd"/>
    </w:p>
    <w:p w14:paraId="7D2581E4" w14:textId="2FCAE5E8" w:rsidR="00A81F04" w:rsidRDefault="00A81F04" w:rsidP="00A81F04">
      <w:r>
        <w:t xml:space="preserve">A </w:t>
      </w:r>
      <w:proofErr w:type="spellStart"/>
      <w:r>
        <w:t>fagyik</w:t>
      </w:r>
      <w:proofErr w:type="spellEnd"/>
      <w:r>
        <w:t xml:space="preserve"> kártyáira kerülő információkat tároló objektum.</w:t>
      </w:r>
    </w:p>
    <w:p w14:paraId="15E2BD97" w14:textId="4CB74B97" w:rsidR="009A5CC1" w:rsidRDefault="009A5CC1" w:rsidP="00A81F04">
      <w:pPr>
        <w:rPr>
          <w:b/>
          <w:bCs/>
        </w:rPr>
      </w:pPr>
      <w:r w:rsidRPr="009A5CC1">
        <w:rPr>
          <w:b/>
          <w:bCs/>
        </w:rPr>
        <w:t xml:space="preserve">Változók: </w:t>
      </w:r>
    </w:p>
    <w:p w14:paraId="2EDBBECA" w14:textId="2438BEAB" w:rsidR="009A5CC1" w:rsidRPr="00640573" w:rsidRDefault="00640573" w:rsidP="009A5CC1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neve, tartozik hozzá </w:t>
      </w:r>
      <w:proofErr w:type="spellStart"/>
      <w:r>
        <w:t>property</w:t>
      </w:r>
      <w:proofErr w:type="spellEnd"/>
      <w:r>
        <w:t>.</w:t>
      </w:r>
    </w:p>
    <w:p w14:paraId="414E9C12" w14:textId="4F7CB497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int – </w:t>
      </w:r>
      <w:r>
        <w:t xml:space="preserve">A fagyi ára, tartozik hozzá </w:t>
      </w:r>
      <w:proofErr w:type="spellStart"/>
      <w:r>
        <w:t>property</w:t>
      </w:r>
      <w:proofErr w:type="spellEnd"/>
      <w:r>
        <w:t>.</w:t>
      </w:r>
    </w:p>
    <w:p w14:paraId="7FC6348E" w14:textId="5CC9772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leírása, tartozik hozzá </w:t>
      </w:r>
      <w:proofErr w:type="spellStart"/>
      <w:r>
        <w:t>property</w:t>
      </w:r>
      <w:proofErr w:type="spellEnd"/>
      <w:r>
        <w:t>.</w:t>
      </w:r>
    </w:p>
    <w:p w14:paraId="71DB1981" w14:textId="337CF41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képének URL-je, tartozik hozzá </w:t>
      </w:r>
      <w:proofErr w:type="spellStart"/>
      <w:r>
        <w:t>property</w:t>
      </w:r>
      <w:proofErr w:type="spellEnd"/>
      <w:r>
        <w:t>.</w:t>
      </w:r>
    </w:p>
    <w:p w14:paraId="7D6E55AF" w14:textId="34C1E2D4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: int – </w:t>
      </w:r>
      <w:r>
        <w:t xml:space="preserve">A fagyi színének sorszáma, tartozik hozzá </w:t>
      </w:r>
      <w:proofErr w:type="spellStart"/>
      <w:r>
        <w:t>property</w:t>
      </w:r>
      <w:proofErr w:type="spellEnd"/>
      <w:r>
        <w:t>.</w:t>
      </w:r>
    </w:p>
    <w:p w14:paraId="2FF7679C" w14:textId="13B57123" w:rsidR="00640573" w:rsidRPr="00640573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A fagyi van-e éppen raktáron, tartozik hozzá </w:t>
      </w:r>
      <w:proofErr w:type="spellStart"/>
      <w:r>
        <w:t>property</w:t>
      </w:r>
      <w:proofErr w:type="spellEnd"/>
      <w:r>
        <w:t>.</w:t>
      </w:r>
    </w:p>
    <w:p w14:paraId="32C20A82" w14:textId="04AE2144" w:rsidR="00640573" w:rsidRDefault="00640573" w:rsidP="00640573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273ED5DE" w14:textId="6A7B259E" w:rsidR="00640573" w:rsidRPr="00F670A2" w:rsidRDefault="00640573" w:rsidP="00640573">
      <w:pPr>
        <w:pStyle w:val="Listaszerbekezds"/>
        <w:numPr>
          <w:ilvl w:val="0"/>
          <w:numId w:val="39"/>
        </w:numPr>
        <w:rPr>
          <w:b/>
          <w:bCs/>
        </w:rPr>
      </w:pPr>
      <w:proofErr w:type="spellStart"/>
      <w:proofErr w:type="gramStart"/>
      <w:r w:rsidRPr="00640573">
        <w:rPr>
          <w:b/>
          <w:bCs/>
        </w:rPr>
        <w:t>Card</w:t>
      </w:r>
      <w:proofErr w:type="spellEnd"/>
      <w:r w:rsidRPr="00640573">
        <w:rPr>
          <w:b/>
          <w:bCs/>
        </w:rPr>
        <w:t>(</w:t>
      </w:r>
      <w:proofErr w:type="spellStart"/>
      <w:proofErr w:type="gramEnd"/>
      <w:r w:rsidRPr="00640573"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price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color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Pr="00640573">
        <w:rPr>
          <w:b/>
          <w:bCs/>
        </w:rPr>
        <w:t>)</w:t>
      </w:r>
      <w:r>
        <w:rPr>
          <w:b/>
          <w:bCs/>
        </w:rPr>
        <w:t xml:space="preserve"> </w:t>
      </w:r>
      <w:r w:rsidR="00F670A2">
        <w:rPr>
          <w:b/>
          <w:bCs/>
        </w:rPr>
        <w:t>–</w:t>
      </w:r>
      <w:r>
        <w:rPr>
          <w:b/>
          <w:bCs/>
        </w:rPr>
        <w:t xml:space="preserve"> </w:t>
      </w:r>
      <w:r w:rsidR="00F670A2">
        <w:t xml:space="preserve">Konstruktor, ami beállítja a változók értékeit a paraméterben </w:t>
      </w:r>
      <w:proofErr w:type="spellStart"/>
      <w:r w:rsidR="00F670A2">
        <w:t>kapottakra</w:t>
      </w:r>
      <w:proofErr w:type="spellEnd"/>
      <w:r w:rsidR="00F670A2">
        <w:t>.</w:t>
      </w:r>
    </w:p>
    <w:p w14:paraId="115F12EA" w14:textId="46F76CAB" w:rsidR="00F670A2" w:rsidRPr="00640573" w:rsidRDefault="00F670A2" w:rsidP="00F5514C">
      <w:pPr>
        <w:pStyle w:val="Listaszerbekezds"/>
        <w:numPr>
          <w:ilvl w:val="0"/>
          <w:numId w:val="43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onSelected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Ez a függvény fut le, amikor a felhasználó kiválaszt egy fagyit.</w:t>
      </w:r>
    </w:p>
    <w:p w14:paraId="1A341DAA" w14:textId="5CCA64AB" w:rsidR="001915D9" w:rsidRDefault="001915D9" w:rsidP="001915D9">
      <w:pPr>
        <w:pStyle w:val="Cmsor3"/>
      </w:pPr>
      <w:bookmarkStart w:id="25" w:name="_Toc102139919"/>
      <w:proofErr w:type="spellStart"/>
      <w:r>
        <w:lastRenderedPageBreak/>
        <w:t>CartElement.cs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CartElement</w:t>
      </w:r>
      <w:bookmarkEnd w:id="25"/>
      <w:proofErr w:type="spellEnd"/>
    </w:p>
    <w:p w14:paraId="5B84D6BA" w14:textId="51D7720C" w:rsidR="00792ECA" w:rsidRPr="00792ECA" w:rsidRDefault="00792ECA" w:rsidP="00792ECA">
      <w:r>
        <w:t>A kosárban lévő elemek.</w:t>
      </w:r>
    </w:p>
    <w:p w14:paraId="15DCB8F9" w14:textId="79F1BAFE" w:rsidR="00402821" w:rsidRDefault="00402821" w:rsidP="00402821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499FA70C" w14:textId="0F0190DF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 xml:space="preserve">A kosárban lévő termék, tartozik hozzá </w:t>
      </w:r>
      <w:proofErr w:type="spellStart"/>
      <w:r>
        <w:t>property</w:t>
      </w:r>
      <w:proofErr w:type="spellEnd"/>
      <w:r>
        <w:t>.</w:t>
      </w:r>
    </w:p>
    <w:p w14:paraId="4A1F614D" w14:textId="603599B0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 – </w:t>
      </w:r>
      <w:r>
        <w:t xml:space="preserve">A kosárban lévő termék mennyisége, tartozik hozzá </w:t>
      </w:r>
      <w:proofErr w:type="spellStart"/>
      <w:r>
        <w:t>property</w:t>
      </w:r>
      <w:proofErr w:type="spellEnd"/>
      <w:r>
        <w:t>.</w:t>
      </w:r>
    </w:p>
    <w:p w14:paraId="5A0636D1" w14:textId="0355F033" w:rsidR="00402821" w:rsidRDefault="00402821" w:rsidP="00402821">
      <w:pPr>
        <w:rPr>
          <w:b/>
          <w:bCs/>
        </w:rPr>
      </w:pPr>
      <w:r>
        <w:rPr>
          <w:b/>
          <w:bCs/>
        </w:rPr>
        <w:t>Függvények:</w:t>
      </w:r>
    </w:p>
    <w:p w14:paraId="12EC804A" w14:textId="5629F8CF" w:rsidR="00402821" w:rsidRPr="001638C4" w:rsidRDefault="00402821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CartElement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card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int) – </w:t>
      </w:r>
      <w:r>
        <w:t xml:space="preserve">Konstruktor, beállítja a változók értékeit a paraméterként </w:t>
      </w:r>
      <w:proofErr w:type="spellStart"/>
      <w:r>
        <w:t>kapottakra</w:t>
      </w:r>
      <w:proofErr w:type="spellEnd"/>
      <w:r>
        <w:t>.</w:t>
      </w:r>
    </w:p>
    <w:p w14:paraId="233B04FA" w14:textId="15C04991" w:rsidR="001638C4" w:rsidRPr="00402821" w:rsidRDefault="001638C4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Törli a kosárból az adott elemet.</w:t>
      </w:r>
    </w:p>
    <w:p w14:paraId="67DC3688" w14:textId="513F0FD3" w:rsidR="00A11BDC" w:rsidRDefault="00A11BDC" w:rsidP="00A11BDC">
      <w:pPr>
        <w:pStyle w:val="Cmsor3"/>
      </w:pPr>
      <w:bookmarkStart w:id="26" w:name="_Toc102139920"/>
      <w:proofErr w:type="spellStart"/>
      <w:r>
        <w:t>GenderDef.cs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</w:t>
      </w:r>
      <w:proofErr w:type="spellStart"/>
      <w:r w:rsidR="00792ECA">
        <w:t>GenderDef</w:t>
      </w:r>
      <w:bookmarkEnd w:id="26"/>
      <w:proofErr w:type="spellEnd"/>
    </w:p>
    <w:p w14:paraId="7B4EE6D8" w14:textId="7588F2F1" w:rsidR="00792ECA" w:rsidRPr="00792ECA" w:rsidRDefault="00792ECA" w:rsidP="00792ECA">
      <w:r>
        <w:t>A legördülő listából választható nemek.</w:t>
      </w:r>
    </w:p>
    <w:p w14:paraId="48EC4706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2B6D9AE8" w14:textId="238A9B68" w:rsidR="00D55C39" w:rsidRPr="00402821" w:rsidRDefault="00D55C39" w:rsidP="00D55C39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nem neve, tartozik hozzá </w:t>
      </w:r>
      <w:proofErr w:type="spellStart"/>
      <w:r>
        <w:t>property</w:t>
      </w:r>
      <w:proofErr w:type="spellEnd"/>
      <w:r>
        <w:t>.</w:t>
      </w:r>
    </w:p>
    <w:p w14:paraId="7284159E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>Függvények:</w:t>
      </w:r>
    </w:p>
    <w:p w14:paraId="774191D0" w14:textId="234F5148" w:rsidR="00D55C39" w:rsidRPr="00792ECA" w:rsidRDefault="00D55C39" w:rsidP="00792ECA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GenderDef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) – </w:t>
      </w:r>
      <w:r>
        <w:t xml:space="preserve">Konstruktor, beállítja a </w:t>
      </w:r>
      <w:proofErr w:type="spellStart"/>
      <w:r>
        <w:t>name</w:t>
      </w:r>
      <w:proofErr w:type="spellEnd"/>
      <w:r>
        <w:t xml:space="preserve"> változó értékét a paraméterként kapottra..</w:t>
      </w:r>
    </w:p>
    <w:p w14:paraId="26E62B9B" w14:textId="0BC3A58B" w:rsidR="001915D9" w:rsidRDefault="001915D9" w:rsidP="004B1A83">
      <w:pPr>
        <w:pStyle w:val="Cmsor3"/>
      </w:pPr>
      <w:bookmarkStart w:id="27" w:name="_Toc102139921"/>
      <w:proofErr w:type="spellStart"/>
      <w:r>
        <w:t>Global.cs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static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Global</w:t>
      </w:r>
      <w:bookmarkEnd w:id="27"/>
    </w:p>
    <w:p w14:paraId="6BB27419" w14:textId="3D277178" w:rsidR="00792ECA" w:rsidRDefault="00792ECA" w:rsidP="00792ECA">
      <w:r>
        <w:t>Statikus osztály a globális változók tárolására.</w:t>
      </w:r>
    </w:p>
    <w:p w14:paraId="2D38D1A6" w14:textId="6E5CAFEF" w:rsidR="00BD7DAE" w:rsidRDefault="00BD7DAE" w:rsidP="00792ECA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74D6605A" w14:textId="6403786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loggedIn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>A felhasználó be van-e éppen jelentkezve.</w:t>
      </w:r>
    </w:p>
    <w:p w14:paraId="742F3E04" w14:textId="276611F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cards</w:t>
      </w:r>
      <w:proofErr w:type="spellEnd"/>
      <w:r>
        <w:rPr>
          <w:b/>
          <w:bCs/>
        </w:rPr>
        <w:t>:</w:t>
      </w:r>
      <w:r w:rsidRPr="00BD7DAE">
        <w:rPr>
          <w:b/>
          <w:bCs/>
        </w:rPr>
        <w:t xml:space="preserve"> List</w:t>
      </w:r>
      <w:r w:rsidRPr="00BD7DAE">
        <w:rPr>
          <w:b/>
          <w:bCs/>
          <w:lang w:val="en-US"/>
        </w:rPr>
        <w:t>&lt;Card&gt;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termékek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listája</w:t>
      </w:r>
      <w:proofErr w:type="spellEnd"/>
      <w:r>
        <w:rPr>
          <w:lang w:val="en-US"/>
        </w:rPr>
        <w:t>.</w:t>
      </w:r>
    </w:p>
    <w:p w14:paraId="11CAFDA8" w14:textId="673C0626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names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neveinek listája.</w:t>
      </w:r>
    </w:p>
    <w:p w14:paraId="0AF8B645" w14:textId="7432BC6C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prices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árainak listája.</w:t>
      </w:r>
    </w:p>
    <w:p w14:paraId="027537AF" w14:textId="2E2CCAB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descriptions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leírásainak listája.</w:t>
      </w:r>
    </w:p>
    <w:p w14:paraId="65E5D40B" w14:textId="543C568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képeinek </w:t>
      </w:r>
      <w:proofErr w:type="spellStart"/>
      <w:r>
        <w:t>url-jeinek</w:t>
      </w:r>
      <w:proofErr w:type="spellEnd"/>
      <w:r>
        <w:t xml:space="preserve"> listája.</w:t>
      </w:r>
    </w:p>
    <w:p w14:paraId="3D048EED" w14:textId="6ED62D5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színeinek sorszámának listája.</w:t>
      </w:r>
    </w:p>
    <w:p w14:paraId="04C4BFA4" w14:textId="19524A5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lastRenderedPageBreak/>
        <w:t>stocks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közül melyek vannak készleten.</w:t>
      </w:r>
    </w:p>
    <w:p w14:paraId="04F98C19" w14:textId="33AB8719" w:rsidR="00BD7DAE" w:rsidRPr="00BF218E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theChosenOne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>Az aktuálisan kiválasztott termék, ha a felhasználó kiválaszt egyet, hogy megtekintse.</w:t>
      </w:r>
    </w:p>
    <w:p w14:paraId="566A8CFE" w14:textId="43190F97" w:rsidR="00BF218E" w:rsidRPr="00055071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>List</w:t>
      </w:r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CartElement</w:t>
      </w:r>
      <w:proofErr w:type="spellEnd"/>
      <w:r>
        <w:rPr>
          <w:b/>
          <w:bCs/>
          <w:lang w:val="en-US"/>
        </w:rPr>
        <w:t xml:space="preserve">&gt; </w:t>
      </w:r>
      <w:r>
        <w:rPr>
          <w:b/>
          <w:bCs/>
        </w:rPr>
        <w:t xml:space="preserve">- </w:t>
      </w:r>
      <w:r>
        <w:t>A kosárban található elemek listája.</w:t>
      </w:r>
    </w:p>
    <w:p w14:paraId="3377EFDE" w14:textId="0898A30E" w:rsidR="00055071" w:rsidRPr="00BF1BC5" w:rsidRDefault="00055071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FullPrice</w:t>
      </w:r>
      <w:proofErr w:type="spellEnd"/>
      <w:r>
        <w:rPr>
          <w:b/>
          <w:bCs/>
        </w:rPr>
        <w:t xml:space="preserve">: int – </w:t>
      </w:r>
      <w:r>
        <w:t>A kosárelemekért összesen fizetendő összeg.</w:t>
      </w:r>
    </w:p>
    <w:p w14:paraId="361A0FAF" w14:textId="7CD057E0" w:rsidR="00BF1BC5" w:rsidRDefault="00BF1BC5" w:rsidP="00BF1BC5">
      <w:pPr>
        <w:ind w:left="1080" w:firstLine="0"/>
        <w:rPr>
          <w:b/>
          <w:bCs/>
        </w:rPr>
      </w:pPr>
      <w:r>
        <w:rPr>
          <w:b/>
          <w:bCs/>
        </w:rPr>
        <w:t>Függvények:</w:t>
      </w:r>
    </w:p>
    <w:p w14:paraId="5FC82A41" w14:textId="3AC805B8" w:rsidR="00BF1BC5" w:rsidRPr="00BF1BC5" w:rsidRDefault="00BF1BC5" w:rsidP="00BF1BC5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createCards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Létrehozza a </w:t>
      </w:r>
      <w:proofErr w:type="spellStart"/>
      <w:r>
        <w:t>fagyikhoz</w:t>
      </w:r>
      <w:proofErr w:type="spellEnd"/>
      <w:r>
        <w:t xml:space="preserve"> tartozó objektumokat.</w:t>
      </w:r>
    </w:p>
    <w:p w14:paraId="02197C41" w14:textId="38A62F43" w:rsidR="00060C2B" w:rsidRDefault="00060C2B" w:rsidP="00060C2B">
      <w:pPr>
        <w:pStyle w:val="Cmsor1"/>
      </w:pPr>
      <w:bookmarkStart w:id="28" w:name="_Toc102139922"/>
      <w:r>
        <w:lastRenderedPageBreak/>
        <w:t xml:space="preserve">Felhasznált </w:t>
      </w:r>
      <w:proofErr w:type="spellStart"/>
      <w:r>
        <w:t>MatBlazor</w:t>
      </w:r>
      <w:proofErr w:type="spellEnd"/>
      <w:r>
        <w:t xml:space="preserve"> komponensek</w:t>
      </w:r>
      <w:bookmarkEnd w:id="28"/>
    </w:p>
    <w:p w14:paraId="0DAB9935" w14:textId="44AE0760" w:rsidR="00180A01" w:rsidRDefault="007A4F61" w:rsidP="00180A01">
      <w:r>
        <w:t xml:space="preserve">Ebben a fejezetben ismertetem a </w:t>
      </w:r>
      <w:proofErr w:type="spellStart"/>
      <w:r>
        <w:t>MatBlazor</w:t>
      </w:r>
      <w:proofErr w:type="spellEnd"/>
      <w:r>
        <w:t xml:space="preserve"> külső komponens könyvtárból felhasznált elemeket. </w:t>
      </w:r>
      <w:proofErr w:type="gramStart"/>
      <w:r w:rsidR="00424E06">
        <w:t>A .</w:t>
      </w:r>
      <w:proofErr w:type="spellStart"/>
      <w:r w:rsidR="00424E06">
        <w:t>razor</w:t>
      </w:r>
      <w:proofErr w:type="spellEnd"/>
      <w:proofErr w:type="gramEnd"/>
      <w:r w:rsidR="00424E06">
        <w:t xml:space="preserve"> modulokon </w:t>
      </w:r>
      <w:proofErr w:type="spellStart"/>
      <w:r w:rsidR="00424E06">
        <w:t>végigmenve</w:t>
      </w:r>
      <w:proofErr w:type="spellEnd"/>
      <w:r w:rsidR="00424E06">
        <w:t xml:space="preserve"> mutatom be az azokban felhasznált komponenseket, a felhasználásuk módját, bennük rejlő lehetőségeket és nehézségeiket.</w:t>
      </w:r>
    </w:p>
    <w:p w14:paraId="1D90092A" w14:textId="39BC5F75" w:rsidR="00706E43" w:rsidRDefault="00706E43" w:rsidP="00706E43">
      <w:pPr>
        <w:pStyle w:val="Cmsor2"/>
      </w:pPr>
      <w:bookmarkStart w:id="29" w:name="_Toc102139923"/>
      <w:r>
        <w:t>Felugró értesítések</w:t>
      </w:r>
      <w:bookmarkEnd w:id="29"/>
      <w:r>
        <w:t xml:space="preserve"> </w:t>
      </w:r>
    </w:p>
    <w:p w14:paraId="0AA6E51F" w14:textId="26A89BE9" w:rsidR="00706E43" w:rsidRDefault="00F17CCF" w:rsidP="00F17CCF">
      <w:pPr>
        <w:pStyle w:val="Cmsor3"/>
      </w:pPr>
      <w:bookmarkStart w:id="30" w:name="_Toc102139924"/>
      <w:r>
        <w:t>SnackBar</w:t>
      </w:r>
      <w:bookmarkEnd w:id="30"/>
    </w:p>
    <w:p w14:paraId="5E1C6CE2" w14:textId="11395EF2" w:rsidR="00391289" w:rsidRDefault="00D8301B" w:rsidP="00391289">
      <w:pPr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t>A Snackbar</w:t>
      </w:r>
      <w:r w:rsidR="00E70707">
        <w:t xml:space="preserve"> általában</w:t>
      </w:r>
      <w:r>
        <w:t xml:space="preserve"> az oldalon felugró rövid</w:t>
      </w:r>
      <w:r w:rsidR="00391289">
        <w:t>,</w:t>
      </w:r>
      <w:r>
        <w:t xml:space="preserve"> szöveges üzenet</w:t>
      </w:r>
      <w:r w:rsidR="00E70707">
        <w:t xml:space="preserve"> esetleg egy gombbal kiegészítve.</w:t>
      </w:r>
      <w:r w:rsidR="00391289" w:rsidRPr="00391289">
        <w:t xml:space="preserve"> </w:t>
      </w:r>
      <w:r w:rsidR="00391289">
        <w:t xml:space="preserve">Alap esetben 10000ms után az üzenet eltűnik, de ennek az időtartama a </w:t>
      </w:r>
      <w:proofErr w:type="spellStart"/>
      <w:r w:rsidR="00391289">
        <w:t>TimeOut</w:t>
      </w:r>
      <w:proofErr w:type="spellEnd"/>
      <w:r w:rsidR="00391289">
        <w:t xml:space="preserve"> </w:t>
      </w:r>
      <w:proofErr w:type="spellStart"/>
      <w:r w:rsidR="00391289">
        <w:t>property</w:t>
      </w:r>
      <w:proofErr w:type="spellEnd"/>
      <w:r w:rsidR="00391289">
        <w:t>-n keresztül módosítható. Minden esetben az oldal alján jelenik meg, alap esetben középen, de ez a bal alsó sarokra is módosítható.</w:t>
      </w:r>
      <w:r w:rsidR="006A70C0" w:rsidRPr="006A70C0"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</w:t>
      </w:r>
    </w:p>
    <w:p w14:paraId="60FC354A" w14:textId="6C874032" w:rsidR="0068415F" w:rsidRDefault="0068415F" w:rsidP="0068415F">
      <w:pPr>
        <w:pStyle w:val="Kp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FD68BD2" wp14:editId="35B143EA">
            <wp:extent cx="3505200" cy="628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5B3F6" w14:textId="58A379DD" w:rsidR="006A70C0" w:rsidRDefault="0068415F" w:rsidP="0068415F">
      <w:pPr>
        <w:pStyle w:val="Kpalrs"/>
      </w:pPr>
      <w:r w:rsidRPr="0068415F">
        <w:rPr>
          <w:b w:val="0"/>
          <w:bCs w:val="0"/>
        </w:rPr>
        <w:t>1.</w:t>
      </w:r>
      <w:r>
        <w:t xml:space="preserve"> </w:t>
      </w:r>
      <w:r w:rsidR="006A70C0">
        <w:t>ábra: SnackBar</w:t>
      </w:r>
    </w:p>
    <w:p w14:paraId="6ABA4164" w14:textId="77777777" w:rsidR="00624235" w:rsidRDefault="00E70707" w:rsidP="00624235">
      <w:r>
        <w:t xml:space="preserve"> Snackbar-t használtam a </w:t>
      </w:r>
      <w:r w:rsidR="009E1EFE">
        <w:t xml:space="preserve">Login és a </w:t>
      </w:r>
      <w:proofErr w:type="spellStart"/>
      <w:r w:rsidR="009E1EFE">
        <w:t>MainLayout</w:t>
      </w:r>
      <w:proofErr w:type="spellEnd"/>
      <w:r w:rsidR="009E1EFE">
        <w:t xml:space="preserve"> f</w:t>
      </w:r>
      <w:r w:rsidR="00E6456F">
        <w:t>e</w:t>
      </w:r>
      <w:r w:rsidR="009E1EFE">
        <w:t>lületen.</w:t>
      </w:r>
      <w:r w:rsidR="00391289">
        <w:t xml:space="preserve"> HTML kódban szinte akárhol elhelyezhető, így célszerű a kód aljára rakni a többi tag-</w:t>
      </w:r>
      <w:proofErr w:type="spellStart"/>
      <w:r w:rsidR="00391289">
        <w:t>től</w:t>
      </w:r>
      <w:proofErr w:type="spellEnd"/>
      <w:r w:rsidR="00391289">
        <w:t xml:space="preserve"> elkülönítve.</w:t>
      </w:r>
      <w:r w:rsidR="00624235">
        <w:t xml:space="preserve"> </w:t>
      </w:r>
    </w:p>
    <w:p w14:paraId="2D57925D" w14:textId="52DFB1F1" w:rsidR="00E6456F" w:rsidRDefault="00E6456F" w:rsidP="00624235">
      <w:r>
        <w:t xml:space="preserve">A felhasználáshoz </w:t>
      </w:r>
      <w:r w:rsidR="0049024E">
        <w:t xml:space="preserve">először el kell helyezni egy </w:t>
      </w:r>
      <w:proofErr w:type="spellStart"/>
      <w:r w:rsidR="0049024E">
        <w:t>MatSnackBar</w:t>
      </w:r>
      <w:proofErr w:type="spellEnd"/>
      <w:r w:rsidR="0049024E">
        <w:t xml:space="preserve"> komponenst, amit </w:t>
      </w:r>
      <w:r w:rsidR="00E22773">
        <w:t xml:space="preserve">egy abban elhelyezett </w:t>
      </w:r>
      <w:proofErr w:type="spellStart"/>
      <w:r w:rsidR="00E22773">
        <w:t>MatSnackbarContent</w:t>
      </w:r>
      <w:proofErr w:type="spellEnd"/>
      <w:r w:rsidR="00E22773">
        <w:t xml:space="preserve"> komponens segítségével tudunk feltölteni tartalommal.</w:t>
      </w:r>
    </w:p>
    <w:p w14:paraId="6336D215" w14:textId="6269298E" w:rsidR="00E6456F" w:rsidRPr="0082046C" w:rsidRDefault="00E6456F" w:rsidP="0082046C">
      <w:pPr>
        <w:pStyle w:val="Kd"/>
      </w:pPr>
      <w:r w:rsidRPr="0082046C">
        <w:t>&lt;</w:t>
      </w:r>
      <w:proofErr w:type="spellStart"/>
      <w:r w:rsidRPr="0082046C">
        <w:t>MatSnackbar</w:t>
      </w:r>
      <w:proofErr w:type="spellEnd"/>
      <w:r w:rsidRPr="0082046C">
        <w:t xml:space="preserve"> @bind-IsOpen="változó_neve"&gt;</w:t>
      </w:r>
    </w:p>
    <w:p w14:paraId="4926692A" w14:textId="45A4CA2A" w:rsidR="00E6456F" w:rsidRPr="0082046C" w:rsidRDefault="00E6456F" w:rsidP="0082046C">
      <w:pPr>
        <w:pStyle w:val="Kd"/>
      </w:pPr>
      <w:r w:rsidRPr="0082046C">
        <w:t xml:space="preserve">        &lt;</w:t>
      </w:r>
      <w:proofErr w:type="spellStart"/>
      <w:r w:rsidRPr="0082046C">
        <w:t>MatSnackbarContent</w:t>
      </w:r>
      <w:proofErr w:type="spellEnd"/>
      <w:r w:rsidRPr="0082046C">
        <w:t>&gt;Üzenet&lt;/</w:t>
      </w:r>
      <w:proofErr w:type="spellStart"/>
      <w:r w:rsidRPr="0082046C">
        <w:t>MatSnackbarContent</w:t>
      </w:r>
      <w:proofErr w:type="spellEnd"/>
      <w:r w:rsidRPr="0082046C">
        <w:t>&gt;</w:t>
      </w:r>
    </w:p>
    <w:p w14:paraId="1A4F25A7" w14:textId="099DA2A4" w:rsidR="00E6456F" w:rsidRPr="0082046C" w:rsidRDefault="00E6456F" w:rsidP="0082046C">
      <w:pPr>
        <w:pStyle w:val="Kd"/>
      </w:pPr>
      <w:r w:rsidRPr="0082046C">
        <w:t>&lt;/</w:t>
      </w:r>
      <w:proofErr w:type="spellStart"/>
      <w:r w:rsidRPr="0082046C">
        <w:t>MatSnackbar</w:t>
      </w:r>
      <w:proofErr w:type="spellEnd"/>
      <w:r w:rsidRPr="0082046C">
        <w:t>&gt;</w:t>
      </w:r>
    </w:p>
    <w:p w14:paraId="7F751536" w14:textId="0BFC46D8" w:rsidR="00E22773" w:rsidRDefault="0068415F" w:rsidP="0068415F">
      <w:pPr>
        <w:ind w:firstLine="0"/>
      </w:pPr>
      <w:r>
        <w:t>Elhelyezés</w:t>
      </w:r>
      <w:r w:rsidR="00E22773">
        <w:t xml:space="preserve"> után a C</w:t>
      </w:r>
      <w:r w:rsidR="00E22773">
        <w:rPr>
          <w:lang w:val="en-US"/>
        </w:rPr>
        <w:t>#</w:t>
      </w:r>
      <w:r w:rsidR="00E22773">
        <w:t xml:space="preserve"> kódban </w:t>
      </w:r>
      <w:r w:rsidR="0008185D">
        <w:t xml:space="preserve">az </w:t>
      </w:r>
      <w:proofErr w:type="spellStart"/>
      <w:r w:rsidR="0008185D">
        <w:t>isOpen</w:t>
      </w:r>
      <w:proofErr w:type="spellEnd"/>
      <w:r w:rsidR="0008185D">
        <w:t xml:space="preserve"> értékként megadott </w:t>
      </w:r>
      <w:proofErr w:type="spellStart"/>
      <w:r w:rsidR="0008185D">
        <w:t>bool</w:t>
      </w:r>
      <w:proofErr w:type="spellEnd"/>
      <w:r w:rsidR="0008185D">
        <w:t xml:space="preserve"> típusú változóval lehet engedélyezni a megjelenítést és frissíteni kell a státuszt.</w:t>
      </w:r>
    </w:p>
    <w:p w14:paraId="5AA7B99D" w14:textId="77777777" w:rsidR="0008185D" w:rsidRPr="0082046C" w:rsidRDefault="0008185D" w:rsidP="0082046C">
      <w:pPr>
        <w:pStyle w:val="Kd"/>
      </w:pPr>
      <w:proofErr w:type="spellStart"/>
      <w:r w:rsidRPr="0082046C">
        <w:t>snackBarIsOpen</w:t>
      </w:r>
      <w:proofErr w:type="spellEnd"/>
      <w:r w:rsidRPr="0082046C">
        <w:t xml:space="preserve"> = </w:t>
      </w:r>
      <w:proofErr w:type="spellStart"/>
      <w:r w:rsidRPr="0082046C">
        <w:t>true</w:t>
      </w:r>
      <w:proofErr w:type="spellEnd"/>
      <w:r w:rsidRPr="0082046C">
        <w:t>;</w:t>
      </w:r>
    </w:p>
    <w:p w14:paraId="22B5848F" w14:textId="6A9B7B2C" w:rsidR="0008185D" w:rsidRPr="0082046C" w:rsidRDefault="0008185D" w:rsidP="0082046C">
      <w:pPr>
        <w:pStyle w:val="Kd"/>
      </w:pPr>
      <w:proofErr w:type="spellStart"/>
      <w:proofErr w:type="gramStart"/>
      <w:r w:rsidRPr="0082046C">
        <w:t>this.StateHasChanged</w:t>
      </w:r>
      <w:proofErr w:type="spellEnd"/>
      <w:proofErr w:type="gramEnd"/>
      <w:r w:rsidRPr="0082046C">
        <w:t>();</w:t>
      </w:r>
    </w:p>
    <w:p w14:paraId="69D13C2C" w14:textId="4D44337F" w:rsidR="006A70C0" w:rsidRDefault="006A70C0" w:rsidP="006A70C0">
      <w:pPr>
        <w:ind w:firstLine="0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</w:p>
    <w:p w14:paraId="635DC564" w14:textId="18057FE5" w:rsidR="00534866" w:rsidRDefault="00534866" w:rsidP="00534866">
      <w:pPr>
        <w:pStyle w:val="Cmsor2"/>
      </w:pPr>
      <w:bookmarkStart w:id="31" w:name="_Toc102139925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 w:rsidR="00706E43">
        <w:t>-ok</w:t>
      </w:r>
      <w:bookmarkEnd w:id="31"/>
    </w:p>
    <w:p w14:paraId="70410DEB" w14:textId="3BEC3DCC" w:rsidR="00F17CCF" w:rsidRDefault="00F17CCF" w:rsidP="00F17CCF">
      <w:pPr>
        <w:pStyle w:val="Cmsor3"/>
      </w:pPr>
      <w:bookmarkStart w:id="32" w:name="_Toc102139926"/>
      <w:proofErr w:type="spellStart"/>
      <w:r>
        <w:t>Checkbox</w:t>
      </w:r>
      <w:bookmarkEnd w:id="32"/>
      <w:proofErr w:type="spellEnd"/>
    </w:p>
    <w:p w14:paraId="220E5A23" w14:textId="68368C15" w:rsidR="00F17CCF" w:rsidRDefault="00624235" w:rsidP="00F17CCF">
      <w:r>
        <w:t xml:space="preserve">A </w:t>
      </w:r>
      <w:proofErr w:type="spellStart"/>
      <w:r>
        <w:t>Checkbox</w:t>
      </w:r>
      <w:proofErr w:type="spellEnd"/>
      <w:r>
        <w:t xml:space="preserve"> az egyik legalapvetőbb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 egy doboz kipipálását vagy üresen hagyását </w:t>
      </w:r>
      <w:r w:rsidR="00C2279C">
        <w:t>foglalja magába. Ennek állása alapján hozhatunk a kódban további döntéseket. A doboz értéke igaz vagy hamison kívül lehet még „</w:t>
      </w:r>
      <w:proofErr w:type="spellStart"/>
      <w:r w:rsidR="00C2279C">
        <w:t>indeterminate</w:t>
      </w:r>
      <w:proofErr w:type="spellEnd"/>
      <w:r w:rsidR="00C2279C">
        <w:t>”</w:t>
      </w:r>
      <w:r w:rsidR="00BE0FF3">
        <w:t>,</w:t>
      </w:r>
      <w:r w:rsidR="00C2279C">
        <w:t xml:space="preserve"> </w:t>
      </w:r>
      <w:r w:rsidR="00BE0FF3">
        <w:t>e</w:t>
      </w:r>
      <w:r w:rsidR="00C2279C">
        <w:t>z az az állapot, amikor a felhasználó még nem választott sem igaz, sem pedig hamis értéket az adott kérdésre</w:t>
      </w:r>
      <w:r w:rsidR="00BE0FF3">
        <w:t>, viszont egyszer</w:t>
      </w:r>
      <w:r w:rsidR="00C2279C">
        <w:t xml:space="preserve"> válaszadás után nem </w:t>
      </w:r>
      <w:r w:rsidR="00BE0FF3">
        <w:t>állítható vissza ugyan erre az állapotra többet. Ezen kívül letiltható rajta a felhasználói interakció, ekkor csak kódból lesz állítható az értéke.</w:t>
      </w:r>
    </w:p>
    <w:p w14:paraId="0FA8E3A3" w14:textId="497DCBFD" w:rsidR="0068415F" w:rsidRDefault="0098354E" w:rsidP="0068415F">
      <w:pPr>
        <w:pStyle w:val="Kp"/>
      </w:pPr>
      <w:r w:rsidRPr="0098354E">
        <w:rPr>
          <w:noProof/>
        </w:rPr>
        <w:drawing>
          <wp:inline distT="0" distB="0" distL="0" distR="0" wp14:anchorId="223ACF4D" wp14:editId="452F7A90">
            <wp:extent cx="2514951" cy="495369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567" w14:textId="5DD6ECBE" w:rsidR="0098354E" w:rsidRPr="0098354E" w:rsidRDefault="0098354E" w:rsidP="0098354E">
      <w:pPr>
        <w:pStyle w:val="Kpalrs"/>
      </w:pPr>
      <w:r>
        <w:t xml:space="preserve">2. ábra: </w:t>
      </w:r>
      <w:proofErr w:type="spellStart"/>
      <w:r>
        <w:t>Checkbox</w:t>
      </w:r>
      <w:proofErr w:type="spellEnd"/>
    </w:p>
    <w:p w14:paraId="6CACCB60" w14:textId="66B80CCE" w:rsidR="00C2279C" w:rsidRDefault="00C2279C" w:rsidP="00F17CCF">
      <w:proofErr w:type="spellStart"/>
      <w:r>
        <w:t>Checkbox</w:t>
      </w:r>
      <w:proofErr w:type="spellEnd"/>
      <w:r>
        <w:t xml:space="preserve">-ot az </w:t>
      </w:r>
      <w:proofErr w:type="spellStart"/>
      <w:r>
        <w:t>IceCream</w:t>
      </w:r>
      <w:proofErr w:type="spellEnd"/>
      <w:r>
        <w:t xml:space="preserve"> felületen használtam, azaz azon az oldalon, ahol a termékek listája található meg szűrőkkel együtt. Ezen az oldalon a szűrők közt található </w:t>
      </w:r>
      <w:proofErr w:type="spellStart"/>
      <w:r>
        <w:t>checkbox</w:t>
      </w:r>
      <w:proofErr w:type="spellEnd"/>
      <w:r>
        <w:t xml:space="preserve">. </w:t>
      </w:r>
    </w:p>
    <w:p w14:paraId="3DD01679" w14:textId="73395564" w:rsidR="00BE0FF3" w:rsidRDefault="00BE0FF3" w:rsidP="00F17CCF">
      <w:r>
        <w:t xml:space="preserve">Felhasználáshoz el kell helyezni a HTML kódunk megfelelő részén egy </w:t>
      </w:r>
      <w:proofErr w:type="spellStart"/>
      <w:r>
        <w:t>MatCheckbox</w:t>
      </w:r>
      <w:proofErr w:type="spellEnd"/>
      <w:r>
        <w:t xml:space="preserve"> komponenst és össze kell kötni az állását tároló </w:t>
      </w:r>
      <w:proofErr w:type="spellStart"/>
      <w:r>
        <w:t>bool</w:t>
      </w:r>
      <w:proofErr w:type="spellEnd"/>
      <w:r>
        <w:t xml:space="preserve"> értékkel. Ezen kívül érdemes még megadni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értékét, ami a </w:t>
      </w:r>
      <w:proofErr w:type="spellStart"/>
      <w:r>
        <w:t>Checkbox</w:t>
      </w:r>
      <w:proofErr w:type="spellEnd"/>
      <w:r>
        <w:t xml:space="preserve"> melletti szöveg értékét állítja. </w:t>
      </w:r>
    </w:p>
    <w:p w14:paraId="1A430F48" w14:textId="577093A8" w:rsidR="00BE0FF3" w:rsidRPr="0082046C" w:rsidRDefault="00BE0FF3" w:rsidP="0082046C">
      <w:pPr>
        <w:pStyle w:val="Kd"/>
      </w:pPr>
      <w:r w:rsidRPr="0082046C">
        <w:t>&lt;</w:t>
      </w:r>
      <w:proofErr w:type="spellStart"/>
      <w:r w:rsidRPr="0082046C">
        <w:t>MatCheckbox</w:t>
      </w:r>
      <w:proofErr w:type="spellEnd"/>
      <w:r w:rsidRPr="0082046C">
        <w:t xml:space="preserve"> @bind-Value="@változó" </w:t>
      </w:r>
      <w:proofErr w:type="spellStart"/>
      <w:r w:rsidRPr="0082046C">
        <w:t>Label</w:t>
      </w:r>
      <w:proofErr w:type="spellEnd"/>
      <w:r w:rsidRPr="0082046C">
        <w:t>="Felirat"&gt;&lt;/</w:t>
      </w:r>
      <w:proofErr w:type="spellStart"/>
      <w:r w:rsidRPr="0082046C">
        <w:t>MatCheckbox</w:t>
      </w:r>
      <w:proofErr w:type="spellEnd"/>
      <w:r w:rsidRPr="0082046C">
        <w:t>&gt;</w:t>
      </w:r>
    </w:p>
    <w:p w14:paraId="14DD71C5" w14:textId="2F84622E" w:rsidR="00737CE9" w:rsidRDefault="006A70C0" w:rsidP="0068415F">
      <w:pPr>
        <w:ind w:firstLine="0"/>
      </w:pPr>
      <w:r>
        <w:t xml:space="preserve">Ezek után kódból könnyen elérhető bármikor a </w:t>
      </w:r>
      <w:proofErr w:type="spellStart"/>
      <w:r>
        <w:t>checkbox</w:t>
      </w:r>
      <w:proofErr w:type="spellEnd"/>
      <w:r>
        <w:t xml:space="preserve"> állása, </w:t>
      </w:r>
      <w:proofErr w:type="spellStart"/>
      <w:r>
        <w:t>hisyen</w:t>
      </w:r>
      <w:proofErr w:type="spellEnd"/>
      <w:r>
        <w:t xml:space="preserve"> csak a hozzá </w:t>
      </w:r>
      <w:proofErr w:type="spellStart"/>
      <w:r>
        <w:t>bind</w:t>
      </w:r>
      <w:proofErr w:type="spellEnd"/>
      <w:r>
        <w:t xml:space="preserve">-olt </w:t>
      </w:r>
      <w:proofErr w:type="spellStart"/>
      <w:r>
        <w:t>bool</w:t>
      </w:r>
      <w:proofErr w:type="spellEnd"/>
      <w:r>
        <w:t xml:space="preserve"> változó értékét kell lekérdeznünk.</w:t>
      </w:r>
    </w:p>
    <w:p w14:paraId="04B75329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47E2DAA2" w14:textId="1BA4A70A" w:rsidR="00F17CCF" w:rsidRDefault="00F17CCF" w:rsidP="00F17CCF">
      <w:pPr>
        <w:pStyle w:val="Cmsor3"/>
      </w:pPr>
      <w:bookmarkStart w:id="33" w:name="_Toc102139927"/>
      <w:proofErr w:type="spellStart"/>
      <w:r>
        <w:lastRenderedPageBreak/>
        <w:t>DatePicker</w:t>
      </w:r>
      <w:bookmarkEnd w:id="33"/>
      <w:proofErr w:type="spellEnd"/>
    </w:p>
    <w:p w14:paraId="6D67CA00" w14:textId="77777777" w:rsidR="00CF42AF" w:rsidRDefault="0098354E" w:rsidP="00F17CCF">
      <w:r>
        <w:t xml:space="preserve">A </w:t>
      </w:r>
      <w:proofErr w:type="spellStart"/>
      <w:r>
        <w:t>DatePicker</w:t>
      </w:r>
      <w:proofErr w:type="spellEnd"/>
      <w:r>
        <w:t xml:space="preserve"> egy </w:t>
      </w:r>
      <w:proofErr w:type="spellStart"/>
      <w:r>
        <w:t>Textfield</w:t>
      </w:r>
      <w:proofErr w:type="spellEnd"/>
      <w:r>
        <w:t xml:space="preserve"> beviteli mezőhöz kapcsolt előre elkészített kész naptár komponens, ami segít a dátum kiválasztásában és a megfelelő formátumban kitölti vele a beviteli mezőt. A mező végében elhelyezett naptár ikonnal nyitható meg és a többi elem fölött jelenik meg egy kis ablakban.</w:t>
      </w:r>
    </w:p>
    <w:p w14:paraId="762281BE" w14:textId="77777777" w:rsidR="00CF42AF" w:rsidRDefault="00CF42AF" w:rsidP="00CF42AF">
      <w:pPr>
        <w:pStyle w:val="Kp"/>
      </w:pPr>
      <w:r w:rsidRPr="00CF42AF">
        <w:rPr>
          <w:noProof/>
        </w:rPr>
        <w:drawing>
          <wp:inline distT="0" distB="0" distL="0" distR="0" wp14:anchorId="0899B128" wp14:editId="0B2E0707">
            <wp:extent cx="3010320" cy="346758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6BF" w14:textId="77777777" w:rsidR="00CF42AF" w:rsidRDefault="00CF42AF" w:rsidP="00CF42AF">
      <w:pPr>
        <w:pStyle w:val="Kpalrs"/>
      </w:pPr>
      <w:r>
        <w:t xml:space="preserve">3. ábra: </w:t>
      </w:r>
      <w:proofErr w:type="spellStart"/>
      <w:r>
        <w:t>DatePicker</w:t>
      </w:r>
      <w:proofErr w:type="spellEnd"/>
    </w:p>
    <w:p w14:paraId="22E2C943" w14:textId="77777777" w:rsidR="00CF42AF" w:rsidRDefault="00CF42AF" w:rsidP="00CF42AF">
      <w:proofErr w:type="spellStart"/>
      <w:r>
        <w:t>DatePickert</w:t>
      </w:r>
      <w:proofErr w:type="spellEnd"/>
      <w:r>
        <w:t xml:space="preserve"> a </w:t>
      </w:r>
      <w:proofErr w:type="spellStart"/>
      <w:r>
        <w:t>SignUp</w:t>
      </w:r>
      <w:proofErr w:type="spellEnd"/>
      <w:r>
        <w:t xml:space="preserve"> felületen használtam a születési dátum megadásának megkönnyítésére. </w:t>
      </w:r>
    </w:p>
    <w:p w14:paraId="16A8F890" w14:textId="0E7064A0" w:rsidR="00F17CCF" w:rsidRDefault="00CF42AF" w:rsidP="00CF42AF">
      <w:r>
        <w:t xml:space="preserve">Felhasználása a vártnál egyszerűbb, csupán el kell helyezni a HTML egy </w:t>
      </w:r>
      <w:proofErr w:type="spellStart"/>
      <w:r>
        <w:t>MatDatePicker</w:t>
      </w:r>
      <w:proofErr w:type="spellEnd"/>
      <w:r>
        <w:t xml:space="preserve"> komponenst és meg kell adni a rá kerülő feliratot és a hozzá kötött </w:t>
      </w:r>
      <w:proofErr w:type="spellStart"/>
      <w:r>
        <w:t>DateTime</w:t>
      </w:r>
      <w:proofErr w:type="spellEnd"/>
      <w:r>
        <w:t xml:space="preserve"> </w:t>
      </w:r>
      <w:r w:rsidR="004E417C">
        <w:t xml:space="preserve">típusú </w:t>
      </w:r>
      <w:r>
        <w:t>változó nevét.</w:t>
      </w:r>
    </w:p>
    <w:p w14:paraId="5106F6C7" w14:textId="7FA24812" w:rsidR="00CF42AF" w:rsidRDefault="00CF42AF" w:rsidP="00CF42AF">
      <w:pPr>
        <w:pStyle w:val="Kd"/>
      </w:pPr>
      <w:r w:rsidRPr="00CF42AF">
        <w:t>&lt;</w:t>
      </w:r>
      <w:proofErr w:type="spellStart"/>
      <w:r w:rsidRPr="00CF42AF">
        <w:t>MatDatePicker</w:t>
      </w:r>
      <w:proofErr w:type="spellEnd"/>
      <w:r w:rsidRPr="00CF42AF">
        <w:t xml:space="preserve"> </w:t>
      </w:r>
      <w:proofErr w:type="spellStart"/>
      <w:r w:rsidRPr="00CF42AF">
        <w:t>Label</w:t>
      </w:r>
      <w:proofErr w:type="spellEnd"/>
      <w:r w:rsidRPr="00CF42AF">
        <w:t>="</w:t>
      </w:r>
      <w:r>
        <w:t>Felirat</w:t>
      </w:r>
      <w:r w:rsidRPr="00CF42AF">
        <w:t>" @bind-Value="</w:t>
      </w:r>
      <w:r>
        <w:t>változó</w:t>
      </w:r>
      <w:r w:rsidRPr="00CF42AF">
        <w:t>" /&gt;</w:t>
      </w:r>
    </w:p>
    <w:p w14:paraId="145F215D" w14:textId="0033AA48" w:rsidR="00737CE9" w:rsidRDefault="00CF42AF" w:rsidP="00CF42AF">
      <w:pPr>
        <w:ind w:firstLine="0"/>
      </w:pPr>
      <w:r>
        <w:t>A C# kód rész</w:t>
      </w:r>
      <w:r w:rsidR="004E417C">
        <w:t xml:space="preserve">eként pedig a változón keresztül egyből </w:t>
      </w:r>
      <w:proofErr w:type="spellStart"/>
      <w:r w:rsidR="004E417C">
        <w:t>DateTime</w:t>
      </w:r>
      <w:proofErr w:type="spellEnd"/>
      <w:r w:rsidR="004E417C">
        <w:t xml:space="preserve"> formában kezelhetjük a </w:t>
      </w:r>
      <w:proofErr w:type="spellStart"/>
      <w:r w:rsidR="004E417C">
        <w:t>DatePicker-ből</w:t>
      </w:r>
      <w:proofErr w:type="spellEnd"/>
      <w:r w:rsidR="004E417C">
        <w:t xml:space="preserve"> kapott inputot.</w:t>
      </w:r>
    </w:p>
    <w:p w14:paraId="5918330B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E92B1BD" w14:textId="6B545C30" w:rsidR="00F17CCF" w:rsidRDefault="00F17CCF" w:rsidP="00F17CCF">
      <w:pPr>
        <w:pStyle w:val="Cmsor3"/>
      </w:pPr>
      <w:bookmarkStart w:id="34" w:name="_Toc102139928"/>
      <w:proofErr w:type="spellStart"/>
      <w:r>
        <w:lastRenderedPageBreak/>
        <w:t>NumericUpDownField</w:t>
      </w:r>
      <w:bookmarkEnd w:id="34"/>
      <w:proofErr w:type="spellEnd"/>
    </w:p>
    <w:p w14:paraId="1E61A044" w14:textId="720D4817" w:rsidR="00F17CCF" w:rsidRDefault="004E417C" w:rsidP="00F17CCF">
      <w:r>
        <w:t xml:space="preserve">A </w:t>
      </w:r>
      <w:proofErr w:type="spellStart"/>
      <w:r>
        <w:t>NumerricUpDownField</w:t>
      </w:r>
      <w:proofErr w:type="spellEnd"/>
      <w:r>
        <w:t xml:space="preserve"> egy nagyon sok lehetőséget magában rejtő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amin keresztül egyszerre adhatunk meg begépelve vagy a fel-le nyilak segítségével szinte bármilyen típusú számokat.</w:t>
      </w:r>
      <w:r w:rsidR="009757E3">
        <w:t xml:space="preserve"> Megadhatunk neki alsó és felső határt, fogadhatunk benne integer-</w:t>
      </w:r>
      <w:proofErr w:type="spellStart"/>
      <w:r w:rsidR="009757E3">
        <w:t>eket</w:t>
      </w:r>
      <w:proofErr w:type="spellEnd"/>
      <w:r w:rsidR="009757E3">
        <w:t xml:space="preserve">, megadhatjuk, hány tizedes jegyig érjenek az egyes számok vagy akár százalékot vagy pénznemek értékét is kérhetjük a segítségével. Ezen </w:t>
      </w:r>
      <w:proofErr w:type="spellStart"/>
      <w:r w:rsidR="009757E3">
        <w:t>kívűl</w:t>
      </w:r>
      <w:proofErr w:type="spellEnd"/>
      <w:r w:rsidR="009757E3">
        <w:t xml:space="preserve"> megjeleníthetünk az input mezőjében ikont az intuitívabb értelmezhetőségért vagy letilthatjuk a </w:t>
      </w:r>
      <w:r w:rsidR="0096309C">
        <w:t xml:space="preserve">gépeléses inputok fogadását. </w:t>
      </w:r>
    </w:p>
    <w:p w14:paraId="0293886E" w14:textId="08BB90A1" w:rsidR="0096309C" w:rsidRDefault="0096309C" w:rsidP="0096309C">
      <w:pPr>
        <w:pStyle w:val="Kp"/>
      </w:pPr>
      <w:r w:rsidRPr="0096309C">
        <w:rPr>
          <w:noProof/>
        </w:rPr>
        <w:drawing>
          <wp:inline distT="0" distB="0" distL="0" distR="0" wp14:anchorId="4188F368" wp14:editId="3DEEAEFA">
            <wp:extent cx="2353003" cy="543001"/>
            <wp:effectExtent l="0" t="0" r="0" b="952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1DE" w14:textId="59F80477" w:rsidR="0096309C" w:rsidRDefault="0096309C" w:rsidP="0096309C">
      <w:pPr>
        <w:pStyle w:val="Kpalrs"/>
      </w:pPr>
      <w:r>
        <w:t xml:space="preserve">4. ábra: </w:t>
      </w:r>
      <w:proofErr w:type="spellStart"/>
      <w:r>
        <w:t>NumericUpDownField</w:t>
      </w:r>
      <w:proofErr w:type="spellEnd"/>
    </w:p>
    <w:p w14:paraId="1AD02000" w14:textId="4F66145E" w:rsidR="0096309C" w:rsidRDefault="0096309C" w:rsidP="0096309C">
      <w:r>
        <w:t xml:space="preserve">Ilyen komponenst használtam a </w:t>
      </w:r>
      <w:proofErr w:type="spellStart"/>
      <w:r w:rsidR="005135F6">
        <w:t>Cart</w:t>
      </w:r>
      <w:proofErr w:type="spellEnd"/>
      <w:r w:rsidR="005135F6">
        <w:t xml:space="preserve"> és a </w:t>
      </w:r>
      <w:proofErr w:type="spellStart"/>
      <w:r w:rsidR="005135F6">
        <w:t>Product</w:t>
      </w:r>
      <w:proofErr w:type="spellEnd"/>
      <w:r w:rsidR="005135F6">
        <w:t xml:space="preserve"> felületen, azaz azokon az oldalakon, ahol a termékmennyiség adható meg, hogy mennyit szeretnénk a kosárba helyezni.</w:t>
      </w:r>
    </w:p>
    <w:p w14:paraId="1A282DC5" w14:textId="4276B2BA" w:rsidR="005135F6" w:rsidRDefault="005135F6" w:rsidP="0096309C">
      <w:r>
        <w:t xml:space="preserve">Felhasználásához alap esetben csak a hozzákötött változó értékét kell megadni, de általánosabb esetben megadjuk neki a hozzá tartozó feliratot és egy minimum és maximum értéket, amit felvehet. </w:t>
      </w:r>
    </w:p>
    <w:p w14:paraId="325BDF4D" w14:textId="7FC614A0" w:rsidR="00737CE9" w:rsidRDefault="0082046C" w:rsidP="0082046C">
      <w:pPr>
        <w:pStyle w:val="Kd"/>
      </w:pPr>
      <w:r w:rsidRPr="0082046C">
        <w:t>&lt;</w:t>
      </w:r>
      <w:proofErr w:type="spellStart"/>
      <w:r w:rsidRPr="0082046C">
        <w:t>MatNumericUpDownField</w:t>
      </w:r>
      <w:proofErr w:type="spellEnd"/>
      <w:r w:rsidRPr="0082046C">
        <w:t xml:space="preserve"> </w:t>
      </w:r>
      <w:proofErr w:type="spellStart"/>
      <w:r w:rsidRPr="0082046C">
        <w:t>Label</w:t>
      </w:r>
      <w:proofErr w:type="spellEnd"/>
      <w:r w:rsidRPr="0082046C">
        <w:t>="</w:t>
      </w:r>
      <w:r>
        <w:t>Felirat</w:t>
      </w:r>
      <w:r w:rsidRPr="0082046C">
        <w:t>" @bind-Value=@</w:t>
      </w:r>
      <w:r>
        <w:t xml:space="preserve">&lt;változó&gt; </w:t>
      </w:r>
      <w:r w:rsidRPr="0082046C">
        <w:t>Minimum=0 Maximum=10&gt;&lt;/</w:t>
      </w:r>
      <w:proofErr w:type="spellStart"/>
      <w:r w:rsidRPr="0082046C">
        <w:t>MatNumericUpDownField</w:t>
      </w:r>
      <w:proofErr w:type="spellEnd"/>
      <w:r w:rsidRPr="0082046C">
        <w:t>&gt;</w:t>
      </w:r>
    </w:p>
    <w:p w14:paraId="6D124C1D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58136B52" w14:textId="224E09E0" w:rsidR="00F17CCF" w:rsidRDefault="00F17CCF" w:rsidP="00F17CCF">
      <w:pPr>
        <w:pStyle w:val="Cmsor3"/>
      </w:pPr>
      <w:bookmarkStart w:id="35" w:name="_Toc102139929"/>
      <w:proofErr w:type="spellStart"/>
      <w:r>
        <w:lastRenderedPageBreak/>
        <w:t>Select</w:t>
      </w:r>
      <w:bookmarkEnd w:id="35"/>
      <w:proofErr w:type="spellEnd"/>
    </w:p>
    <w:p w14:paraId="26DDA08E" w14:textId="3E2026D5" w:rsidR="00F17CCF" w:rsidRDefault="005342E0" w:rsidP="00F17CCF">
      <w:r>
        <w:t xml:space="preserve">A </w:t>
      </w:r>
      <w:proofErr w:type="spellStart"/>
      <w:r>
        <w:t>Select</w:t>
      </w:r>
      <w:proofErr w:type="spellEnd"/>
      <w:r>
        <w:t xml:space="preserve"> komponens egy legördülő listát jelent a felhasználó számára, ahonnan az előre megadott értékek közül választhat, a programozó pedig különféle típusú értékeket adhat meg a különböző választási lehetőségekhez, ami alapján később a választott elem ismert lesz. A választát könnyítése érdekében megadható hozzá </w:t>
      </w:r>
      <w:proofErr w:type="spellStart"/>
      <w:r>
        <w:t>HelperText</w:t>
      </w:r>
      <w:proofErr w:type="spellEnd"/>
      <w:r>
        <w:t>.</w:t>
      </w:r>
      <w:r w:rsidR="00E53509">
        <w:t xml:space="preserve"> A legördülő lista a többi elem fölött, a beviteli mező mellett jelenik meg.</w:t>
      </w:r>
    </w:p>
    <w:p w14:paraId="691D71F8" w14:textId="5736397B" w:rsidR="005342E0" w:rsidRDefault="00E53509" w:rsidP="00E53509">
      <w:pPr>
        <w:pStyle w:val="Kp"/>
      </w:pPr>
      <w:r w:rsidRPr="00E53509">
        <w:rPr>
          <w:noProof/>
        </w:rPr>
        <w:drawing>
          <wp:inline distT="0" distB="0" distL="0" distR="0" wp14:anchorId="22229C7B" wp14:editId="24D9EBC2">
            <wp:extent cx="1848108" cy="15432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2E0" w14:textId="727E96A9" w:rsidR="00E53509" w:rsidRDefault="00E53509" w:rsidP="00E53509">
      <w:pPr>
        <w:pStyle w:val="Kpalrs"/>
      </w:pPr>
      <w:r>
        <w:t xml:space="preserve">5. ábra: </w:t>
      </w:r>
      <w:proofErr w:type="spellStart"/>
      <w:r>
        <w:t>Select</w:t>
      </w:r>
      <w:proofErr w:type="spellEnd"/>
    </w:p>
    <w:p w14:paraId="7D66D710" w14:textId="161806B7" w:rsidR="00E53509" w:rsidRDefault="00E53509" w:rsidP="00E53509">
      <w:proofErr w:type="spellStart"/>
      <w:r>
        <w:t>Select</w:t>
      </w:r>
      <w:proofErr w:type="spellEnd"/>
      <w:r>
        <w:t xml:space="preserve"> komponenst a </w:t>
      </w:r>
      <w:proofErr w:type="spellStart"/>
      <w:r>
        <w:t>SignUp</w:t>
      </w:r>
      <w:proofErr w:type="spellEnd"/>
      <w:r>
        <w:t xml:space="preserve"> felületen használtam a nem kiválasztásához, hiszen itt megadott lehetőségek közül lehet és csak egyet kiválasztani.</w:t>
      </w:r>
    </w:p>
    <w:p w14:paraId="32C648F0" w14:textId="537AD132" w:rsidR="00E53509" w:rsidRDefault="00814CFA" w:rsidP="00E53509">
      <w:r>
        <w:t xml:space="preserve">Ennek a komponensnek a felhasználása </w:t>
      </w:r>
      <w:r w:rsidR="00C00283">
        <w:t xml:space="preserve">kicsit </w:t>
      </w:r>
      <w:r>
        <w:t xml:space="preserve">bonyolultabb. Először el kell helyezni egy </w:t>
      </w:r>
      <w:proofErr w:type="spellStart"/>
      <w:r>
        <w:t>MatSelect</w:t>
      </w:r>
      <w:proofErr w:type="spellEnd"/>
      <w:r>
        <w:t xml:space="preserve"> komponenst, majd ezen belül minden lehetőséghez egy-egy </w:t>
      </w:r>
      <w:proofErr w:type="spellStart"/>
      <w:r>
        <w:t>MatOptionString-et</w:t>
      </w:r>
      <w:proofErr w:type="spellEnd"/>
      <w:r>
        <w:t xml:space="preserve">. </w:t>
      </w:r>
      <w:proofErr w:type="spellStart"/>
      <w:r>
        <w:t>MatSelect</w:t>
      </w:r>
      <w:proofErr w:type="spellEnd"/>
      <w:r>
        <w:t xml:space="preserve"> tag-en belül meg kell adni a hozzá tartozó feliratot, hogy a felhasználó tudja, mit választ, majd hozzá kell kötni egy változó értéket is.</w:t>
      </w:r>
      <w:r w:rsidR="00C00283">
        <w:t xml:space="preserve"> A </w:t>
      </w:r>
      <w:proofErr w:type="spellStart"/>
      <w:r w:rsidR="00C00283">
        <w:t>MatOptionString</w:t>
      </w:r>
      <w:proofErr w:type="spellEnd"/>
      <w:r w:rsidR="00C00283">
        <w:t xml:space="preserve"> tag használható arra, hogy a listában megjelenő elemeket és a hozzájuk kötött értékeket definiáljuk.</w:t>
      </w:r>
    </w:p>
    <w:p w14:paraId="3C670775" w14:textId="7777777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MatSelect</w:t>
      </w:r>
      <w:proofErr w:type="spellEnd"/>
      <w:r w:rsidRPr="00C00283">
        <w:t xml:space="preserve"> </w:t>
      </w:r>
      <w:proofErr w:type="spellStart"/>
      <w:r w:rsidRPr="00C00283">
        <w:t>Label</w:t>
      </w:r>
      <w:proofErr w:type="spellEnd"/>
      <w:r w:rsidRPr="00C00283">
        <w:t>="Gender" @bind-Value="myModel.Gender"&gt;</w:t>
      </w:r>
    </w:p>
    <w:p w14:paraId="5795F0A3" w14:textId="15D9E56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="Male"&gt;Male&lt;/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5E4C2620" w14:textId="77777777" w:rsidR="00C00283" w:rsidRPr="00C00283" w:rsidRDefault="00C00283" w:rsidP="00C00283">
      <w:pPr>
        <w:pStyle w:val="Kd"/>
      </w:pPr>
      <w:r w:rsidRPr="00C00283">
        <w:t xml:space="preserve">       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</w:t>
      </w:r>
      <w:proofErr w:type="spellStart"/>
      <w:r w:rsidRPr="00C00283">
        <w:t>Female</w:t>
      </w:r>
      <w:proofErr w:type="spellEnd"/>
      <w:r w:rsidRPr="00C00283">
        <w:t>"&gt;</w:t>
      </w:r>
      <w:proofErr w:type="spellStart"/>
      <w:r w:rsidRPr="00C00283">
        <w:t>Female</w:t>
      </w:r>
      <w:proofErr w:type="spellEnd"/>
      <w:r w:rsidRPr="00C00283">
        <w:t>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29B83CD6" w14:textId="6FD10104" w:rsidR="00737CE9" w:rsidRDefault="00C00283" w:rsidP="00C00283">
      <w:pPr>
        <w:pStyle w:val="Kd"/>
      </w:pPr>
      <w:r w:rsidRPr="00C00283">
        <w:t>&lt;/</w:t>
      </w:r>
      <w:proofErr w:type="spellStart"/>
      <w:r w:rsidRPr="00C00283">
        <w:t>MatSelect</w:t>
      </w:r>
      <w:proofErr w:type="spellEnd"/>
      <w:r w:rsidRPr="00C00283">
        <w:t>&gt;</w:t>
      </w:r>
    </w:p>
    <w:p w14:paraId="4020E559" w14:textId="77777777" w:rsidR="00737CE9" w:rsidRDefault="00737CE9">
      <w:pPr>
        <w:spacing w:after="0" w:line="240" w:lineRule="auto"/>
        <w:ind w:firstLine="0"/>
        <w:jc w:val="left"/>
        <w:rPr>
          <w:rFonts w:ascii="Consolas" w:hAnsi="Consolas"/>
          <w:sz w:val="20"/>
        </w:rPr>
      </w:pPr>
      <w:r>
        <w:br w:type="page"/>
      </w:r>
    </w:p>
    <w:p w14:paraId="2AD5085B" w14:textId="1F653AAF" w:rsidR="00F17CCF" w:rsidRDefault="00F17CCF" w:rsidP="00F17CCF">
      <w:pPr>
        <w:pStyle w:val="Cmsor3"/>
      </w:pPr>
      <w:bookmarkStart w:id="36" w:name="_Toc102139930"/>
      <w:proofErr w:type="spellStart"/>
      <w:r>
        <w:lastRenderedPageBreak/>
        <w:t>Slider</w:t>
      </w:r>
      <w:bookmarkEnd w:id="36"/>
      <w:proofErr w:type="spellEnd"/>
    </w:p>
    <w:p w14:paraId="2A181ECE" w14:textId="353B573D" w:rsidR="0026107F" w:rsidRDefault="0026107F" w:rsidP="0026107F">
      <w:r>
        <w:t xml:space="preserve">A </w:t>
      </w:r>
      <w:proofErr w:type="spellStart"/>
      <w:r>
        <w:t>Slider</w:t>
      </w:r>
      <w:proofErr w:type="spellEnd"/>
      <w:r>
        <w:t xml:space="preserve"> egy olyan csuszka, ahol a minimum és a maximum érték között választhatunk értéket. A rajta beállítható értékek lehetnek folytonosak vagy diszkrétek, diszkrét esetben pedig a diszkrét pontok megjelölhetők. </w:t>
      </w:r>
      <w:r w:rsidR="00202BBF">
        <w:t>Megadhatunk emellett akár lépésközt is, hogy csúsztatásra mennyivel nőjön vagy csökkenjen a kiválasztott érték.</w:t>
      </w:r>
    </w:p>
    <w:p w14:paraId="408E8EF6" w14:textId="763EF69D" w:rsidR="00EE2820" w:rsidRDefault="00EE2820" w:rsidP="00EE2820">
      <w:pPr>
        <w:pStyle w:val="Kp"/>
      </w:pPr>
      <w:r w:rsidRPr="00EE2820">
        <w:rPr>
          <w:noProof/>
        </w:rPr>
        <w:drawing>
          <wp:inline distT="0" distB="0" distL="0" distR="0" wp14:anchorId="14125582" wp14:editId="1E67268F">
            <wp:extent cx="1486107" cy="30484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DDA" w14:textId="776CAA86" w:rsidR="00EE2820" w:rsidRPr="00EE2820" w:rsidRDefault="00EE2820" w:rsidP="00EE2820">
      <w:pPr>
        <w:pStyle w:val="Kpalrs"/>
      </w:pPr>
      <w:r>
        <w:t xml:space="preserve">6. ábra: </w:t>
      </w:r>
      <w:proofErr w:type="spellStart"/>
      <w:r>
        <w:t>Slider</w:t>
      </w:r>
      <w:proofErr w:type="spellEnd"/>
    </w:p>
    <w:p w14:paraId="63B63966" w14:textId="58C6A879" w:rsidR="0026107F" w:rsidRDefault="0026107F" w:rsidP="0026107F">
      <w:proofErr w:type="spellStart"/>
      <w:r>
        <w:t>Slidert</w:t>
      </w:r>
      <w:proofErr w:type="spellEnd"/>
      <w:r>
        <w:t xml:space="preserve"> használtam az </w:t>
      </w:r>
      <w:proofErr w:type="spellStart"/>
      <w:r>
        <w:t>IceCream</w:t>
      </w:r>
      <w:proofErr w:type="spellEnd"/>
      <w:r>
        <w:t xml:space="preserve"> felületen a szűrök közt a minimum és a maximum ár beállításához. Nagy előnye, hogy a minimum és a maximum érték is dinamikusan változtatható, arra viszont sajnos nincs lehetőség, hogy </w:t>
      </w:r>
      <w:r w:rsidR="00A34677">
        <w:t>két csuszkával egyazon sávon állítsunk be intervallumot. Hiányzik még, hogy a minimum és maximum pontokhoz tartozó, valamint a kiválasztott értéket az adott helyek fölött megjeleníthessük, így ezeket külön komponens segítségével kell kiíratni.</w:t>
      </w:r>
    </w:p>
    <w:p w14:paraId="6E5FD19C" w14:textId="0B38EB97" w:rsidR="00A34677" w:rsidRDefault="00A34677" w:rsidP="0026107F">
      <w:r>
        <w:t xml:space="preserve">A felhasználás ennek ellenére nagyon programozóbarát, mindössze három változóra, egy minimum, egy maximum és egy beállított értékre van szükségünk, valamint el kell helyezni egy </w:t>
      </w:r>
      <w:proofErr w:type="spellStart"/>
      <w:r>
        <w:t>MatSlider</w:t>
      </w:r>
      <w:proofErr w:type="spellEnd"/>
      <w:r>
        <w:t xml:space="preserve"> komponenst a HTML kódban.</w:t>
      </w:r>
      <w:r w:rsidR="00202BBF">
        <w:t xml:space="preserve"> Itt állíthatjuk be azt is, hogy az értékek azonnal változzanak, már csúsztatás közben.</w:t>
      </w:r>
    </w:p>
    <w:p w14:paraId="42757A96" w14:textId="0183DEBA" w:rsidR="00A34677" w:rsidRPr="00202BBF" w:rsidRDefault="00202BBF" w:rsidP="00202BBF">
      <w:pPr>
        <w:pStyle w:val="Kd"/>
      </w:pPr>
      <w:r w:rsidRPr="00202BBF">
        <w:t>&lt;</w:t>
      </w:r>
      <w:proofErr w:type="spellStart"/>
      <w:r w:rsidRPr="00202BBF">
        <w:t>MatSlider</w:t>
      </w:r>
      <w:proofErr w:type="spellEnd"/>
      <w:r w:rsidRPr="00202BBF">
        <w:t xml:space="preserve"> @bind-Value="@</w:t>
      </w:r>
      <w:r>
        <w:t>&lt;áltozó</w:t>
      </w:r>
      <w:r>
        <w:rPr>
          <w:lang w:val="en-US"/>
        </w:rPr>
        <w:t>&gt;</w:t>
      </w:r>
      <w:r w:rsidRPr="00202BBF">
        <w:t xml:space="preserve">" </w:t>
      </w:r>
      <w:proofErr w:type="spellStart"/>
      <w:r w:rsidRPr="00202BBF">
        <w:t>ValueMin</w:t>
      </w:r>
      <w:proofErr w:type="spellEnd"/>
      <w:r w:rsidRPr="00202BBF">
        <w:t>="</w:t>
      </w:r>
      <w:r>
        <w:t>0</w:t>
      </w:r>
      <w:r w:rsidRPr="00202BBF">
        <w:t xml:space="preserve">" </w:t>
      </w:r>
      <w:proofErr w:type="spellStart"/>
      <w:r w:rsidRPr="00202BBF">
        <w:t>ValueMa</w:t>
      </w:r>
      <w:r>
        <w:t>x</w:t>
      </w:r>
      <w:proofErr w:type="spellEnd"/>
      <w:r>
        <w:t>=</w:t>
      </w:r>
      <w:r w:rsidRPr="00202BBF">
        <w:t>"</w:t>
      </w:r>
      <w:r>
        <w:t>10</w:t>
      </w:r>
      <w:r w:rsidRPr="00202BBF">
        <w:t xml:space="preserve">" </w:t>
      </w:r>
      <w:proofErr w:type="spellStart"/>
      <w:r w:rsidRPr="00202BBF">
        <w:t>Discrete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 xml:space="preserve">" </w:t>
      </w:r>
      <w:proofErr w:type="spellStart"/>
      <w:r w:rsidRPr="00202BBF">
        <w:t>Immediate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>"&gt;&lt;/</w:t>
      </w:r>
      <w:proofErr w:type="spellStart"/>
      <w:r w:rsidRPr="00202BBF">
        <w:t>MatSlider</w:t>
      </w:r>
      <w:proofErr w:type="spellEnd"/>
      <w:r w:rsidRPr="00202BBF">
        <w:t>&gt;</w:t>
      </w:r>
    </w:p>
    <w:p w14:paraId="0957E85E" w14:textId="6A342A4B" w:rsidR="00F17CCF" w:rsidRDefault="00F17CCF" w:rsidP="00F17CCF">
      <w:pPr>
        <w:pStyle w:val="Cmsor3"/>
      </w:pPr>
      <w:bookmarkStart w:id="37" w:name="_Toc102139931"/>
      <w:proofErr w:type="spellStart"/>
      <w:r>
        <w:t>TextField</w:t>
      </w:r>
      <w:bookmarkEnd w:id="37"/>
      <w:proofErr w:type="spellEnd"/>
    </w:p>
    <w:p w14:paraId="6E47787A" w14:textId="2B6FECD5" w:rsidR="00F17CCF" w:rsidRDefault="00EE2820" w:rsidP="00F17CCF">
      <w:r>
        <w:t xml:space="preserve">A </w:t>
      </w:r>
      <w:proofErr w:type="spellStart"/>
      <w:r>
        <w:t>TextField</w:t>
      </w:r>
      <w:proofErr w:type="spellEnd"/>
      <w:r>
        <w:t xml:space="preserve"> egy egyszerű szövegbeviteli mező rengeteg formázási lehetőséggel. Hozzáadhatunk ikonokat jobb vagy bal oldalra, hogy a felhasználó számára intuitívabbá váljon, emellett megadható az inputként várt típus is, ekkor a bevitt érték csak akkor marad meg a mezőben, ha az megfelel az elvárt típusnak.</w:t>
      </w:r>
    </w:p>
    <w:p w14:paraId="7FDD70A8" w14:textId="616FA906" w:rsidR="00EE2820" w:rsidRDefault="00AE4C6A" w:rsidP="00EE2820">
      <w:pPr>
        <w:pStyle w:val="Kp"/>
      </w:pPr>
      <w:r w:rsidRPr="00AE4C6A">
        <w:rPr>
          <w:noProof/>
        </w:rPr>
        <w:drawing>
          <wp:inline distT="0" distB="0" distL="0" distR="0" wp14:anchorId="4F33C5CC" wp14:editId="103808A4">
            <wp:extent cx="1905266" cy="1028844"/>
            <wp:effectExtent l="0" t="0" r="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32A" w14:textId="451DBB2B" w:rsidR="00AE4C6A" w:rsidRDefault="00AE4C6A" w:rsidP="00AE4C6A">
      <w:pPr>
        <w:pStyle w:val="Kpalrs"/>
      </w:pPr>
      <w:r>
        <w:t xml:space="preserve">7. ábra: </w:t>
      </w:r>
      <w:proofErr w:type="spellStart"/>
      <w:r>
        <w:t>TextField</w:t>
      </w:r>
      <w:proofErr w:type="spellEnd"/>
    </w:p>
    <w:p w14:paraId="09E32AA8" w14:textId="77777777" w:rsidR="009F4DEA" w:rsidRDefault="00AE4C6A" w:rsidP="00AE4C6A">
      <w:proofErr w:type="spellStart"/>
      <w:r>
        <w:lastRenderedPageBreak/>
        <w:t>TextField</w:t>
      </w:r>
      <w:proofErr w:type="spellEnd"/>
      <w:r>
        <w:t xml:space="preserve"> elemet használtam a Login, </w:t>
      </w:r>
      <w:proofErr w:type="spellStart"/>
      <w:r>
        <w:t>SignUp</w:t>
      </w:r>
      <w:proofErr w:type="spellEnd"/>
      <w:r>
        <w:t xml:space="preserve"> és a </w:t>
      </w:r>
      <w:proofErr w:type="spellStart"/>
      <w:r>
        <w:t>MainLayout</w:t>
      </w:r>
      <w:proofErr w:type="spellEnd"/>
      <w:r>
        <w:t xml:space="preserve"> felületen is. Hatalmas segítség volt, hogy beépített módon megadható </w:t>
      </w:r>
      <w:r w:rsidR="009F4DEA">
        <w:t>neki, hogy „</w:t>
      </w:r>
      <w:proofErr w:type="spellStart"/>
      <w:r w:rsidR="009F4DEA">
        <w:t>password</w:t>
      </w:r>
      <w:proofErr w:type="spellEnd"/>
      <w:r w:rsidR="009F4DEA">
        <w:t>” típusú legyen és ebben az esetben a begépelt szöveg nem válik láthatóvá, hanem automatikusan kis körök jelennek meg karakterenként. Külön érdekessége még, hogy Microsoft Edge böngészőben tartozik hozzá egy gomb a beviteli mező végén, amivel láthatóvá tehető vagy újra elrejthető a begépelt szöveg. Chrome felületen erre valamiért nincs lehetőség.</w:t>
      </w:r>
    </w:p>
    <w:p w14:paraId="54BCBFF5" w14:textId="327D8973" w:rsidR="009727F2" w:rsidRDefault="009727F2" w:rsidP="00AE4C6A">
      <w:r>
        <w:t xml:space="preserve">A felhasználás alap esetben egy egyszerű </w:t>
      </w:r>
      <w:proofErr w:type="spellStart"/>
      <w:r>
        <w:t>MatTextField</w:t>
      </w:r>
      <w:proofErr w:type="spellEnd"/>
      <w:r>
        <w:t xml:space="preserve"> komponens lehelyezéséből áll és a hozzá tartozó </w:t>
      </w:r>
      <w:r w:rsidR="00C34F2A">
        <w:t xml:space="preserve">felirat és </w:t>
      </w:r>
      <w:r>
        <w:t>változó nevének megadásából. Ez bővíthető tovább a különféle formázások vagy extra követelmények megadásával.</w:t>
      </w:r>
    </w:p>
    <w:p w14:paraId="20A234D8" w14:textId="0D7E6985" w:rsidR="00AE4C6A" w:rsidRPr="00C34F2A" w:rsidRDefault="009F4DEA" w:rsidP="00C34F2A">
      <w:pPr>
        <w:pStyle w:val="Kd"/>
      </w:pPr>
      <w:r w:rsidRPr="00C34F2A">
        <w:t xml:space="preserve"> </w:t>
      </w:r>
      <w:r w:rsidR="00C34F2A" w:rsidRPr="00C34F2A">
        <w:t xml:space="preserve"> &lt;</w:t>
      </w:r>
      <w:proofErr w:type="spellStart"/>
      <w:r w:rsidR="00C34F2A" w:rsidRPr="00C34F2A">
        <w:t>MatTextField</w:t>
      </w:r>
      <w:proofErr w:type="spellEnd"/>
      <w:r w:rsidR="00C34F2A" w:rsidRPr="00C34F2A">
        <w:t xml:space="preserve"> @bind-Value="</w:t>
      </w:r>
      <w:r w:rsidR="00C34F2A">
        <w:rPr>
          <w:lang w:val="en-US"/>
        </w:rPr>
        <w:t>&lt;</w:t>
      </w:r>
      <w:r w:rsidR="00C34F2A">
        <w:t>változó</w:t>
      </w:r>
      <w:r w:rsidR="00C34F2A">
        <w:rPr>
          <w:lang w:val="en-US"/>
        </w:rPr>
        <w:t>&gt;</w:t>
      </w:r>
      <w:r w:rsidR="00C34F2A" w:rsidRPr="00C34F2A">
        <w:t xml:space="preserve">" </w:t>
      </w:r>
      <w:proofErr w:type="spellStart"/>
      <w:r w:rsidR="00C34F2A" w:rsidRPr="00C34F2A">
        <w:t>Label</w:t>
      </w:r>
      <w:proofErr w:type="spellEnd"/>
      <w:r w:rsidR="00C34F2A" w:rsidRPr="00C34F2A">
        <w:t xml:space="preserve">=" </w:t>
      </w:r>
      <w:r w:rsidR="00C34F2A">
        <w:t>Felirat</w:t>
      </w:r>
      <w:r w:rsidR="00C34F2A" w:rsidRPr="00C34F2A">
        <w:t xml:space="preserve"> "&gt;&lt;/</w:t>
      </w:r>
      <w:proofErr w:type="spellStart"/>
      <w:r w:rsidR="00C34F2A" w:rsidRPr="00C34F2A">
        <w:t>MatTextField</w:t>
      </w:r>
      <w:proofErr w:type="spellEnd"/>
      <w:r w:rsidR="00C34F2A" w:rsidRPr="00C34F2A">
        <w:t>&gt;</w:t>
      </w:r>
    </w:p>
    <w:p w14:paraId="5A8FE1CC" w14:textId="101D3888" w:rsidR="00F17CCF" w:rsidRDefault="00F17CCF" w:rsidP="00F17CCF">
      <w:pPr>
        <w:pStyle w:val="Cmsor3"/>
      </w:pPr>
      <w:bookmarkStart w:id="38" w:name="_Toc102139932"/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bookmarkEnd w:id="38"/>
      <w:proofErr w:type="spellEnd"/>
    </w:p>
    <w:p w14:paraId="4C0E6C35" w14:textId="728F6B2D" w:rsidR="00F17CCF" w:rsidRDefault="00C34F2A" w:rsidP="00F17CCF">
      <w:r>
        <w:t xml:space="preserve">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  <w:r>
        <w:t xml:space="preserve"> egy olyan lehetőség, ami a felhasználó inputjait hasonlítja össze a fejlesztő által megadott kritériumokkal. </w:t>
      </w:r>
    </w:p>
    <w:p w14:paraId="030F85CD" w14:textId="316EF571" w:rsidR="00C34F2A" w:rsidRDefault="00142588" w:rsidP="00142588">
      <w:pPr>
        <w:pStyle w:val="Kp"/>
      </w:pPr>
      <w:r w:rsidRPr="00142588">
        <w:rPr>
          <w:noProof/>
        </w:rPr>
        <w:drawing>
          <wp:inline distT="0" distB="0" distL="0" distR="0" wp14:anchorId="3EE18F38" wp14:editId="6E403CF2">
            <wp:extent cx="4201111" cy="3267531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EB0" w14:textId="5FA7ED5C" w:rsidR="00142588" w:rsidRDefault="00142588" w:rsidP="00142588">
      <w:pPr>
        <w:pStyle w:val="Kpalrs"/>
      </w:pPr>
      <w:r>
        <w:t xml:space="preserve">8. ábra: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</w:p>
    <w:p w14:paraId="4849D549" w14:textId="2104465D" w:rsidR="00737CE9" w:rsidRDefault="00142588" w:rsidP="00142588">
      <w:pPr>
        <w:tabs>
          <w:tab w:val="left" w:pos="5610"/>
        </w:tabs>
      </w:pPr>
      <w:r>
        <w:t xml:space="preserve">Ezt az elemet a </w:t>
      </w:r>
      <w:proofErr w:type="spellStart"/>
      <w:r>
        <w:t>SignUp</w:t>
      </w:r>
      <w:proofErr w:type="spellEnd"/>
      <w:r>
        <w:t xml:space="preserve"> felületen építettem be és mind közül ezt volt a legnehezebb megérteni. </w:t>
      </w:r>
    </w:p>
    <w:p w14:paraId="3C0C2E55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A25D0B3" w14:textId="2585DDFD" w:rsidR="009B48CD" w:rsidRDefault="004B269B" w:rsidP="00142588">
      <w:pPr>
        <w:tabs>
          <w:tab w:val="left" w:pos="5610"/>
        </w:tabs>
      </w:pPr>
      <w:r>
        <w:lastRenderedPageBreak/>
        <w:t xml:space="preserve">Első lépésként </w:t>
      </w:r>
      <w:r w:rsidR="009B48CD">
        <w:t xml:space="preserve">a C# kódban célszerű létrehozni egy validációs modellt, amiben az inputok értékeit tároljuk </w:t>
      </w:r>
      <w:r w:rsidR="00064E7F">
        <w:t xml:space="preserve">és hozzá szögletes zárójelben megadhatunk feltételeket. A 8. ábrán látható beviteli mezőkhöz tartozó modell a követelményekkel együtt a következőképpen néz ki: </w:t>
      </w:r>
    </w:p>
    <w:p w14:paraId="374B939A" w14:textId="77777777" w:rsidR="00064E7F" w:rsidRPr="00064E7F" w:rsidRDefault="00064E7F" w:rsidP="00064E7F">
      <w:pPr>
        <w:pStyle w:val="Kd"/>
      </w:pP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class</w:t>
      </w:r>
      <w:proofErr w:type="spellEnd"/>
      <w:r w:rsidRPr="00064E7F">
        <w:t xml:space="preserve"> </w:t>
      </w:r>
      <w:proofErr w:type="spellStart"/>
      <w:r w:rsidRPr="00064E7F">
        <w:t>SignUpModel</w:t>
      </w:r>
      <w:proofErr w:type="spellEnd"/>
    </w:p>
    <w:p w14:paraId="696A4D5D" w14:textId="1F9E7D67" w:rsidR="00064E7F" w:rsidRPr="00064E7F" w:rsidRDefault="00064E7F" w:rsidP="00064E7F">
      <w:pPr>
        <w:pStyle w:val="Kd"/>
      </w:pPr>
      <w:r w:rsidRPr="00064E7F">
        <w:t>{</w:t>
      </w:r>
    </w:p>
    <w:p w14:paraId="2E26E17F" w14:textId="07DDCF16" w:rsidR="00064E7F" w:rsidRPr="00064E7F" w:rsidRDefault="00064E7F" w:rsidP="00064E7F">
      <w:pPr>
        <w:pStyle w:val="Kd"/>
      </w:pPr>
      <w:r>
        <w:tab/>
      </w:r>
      <w:r w:rsidRPr="00064E7F">
        <w:t>[</w:t>
      </w:r>
      <w:proofErr w:type="spellStart"/>
      <w:r w:rsidRPr="00064E7F">
        <w:t>Required</w:t>
      </w:r>
      <w:proofErr w:type="spellEnd"/>
      <w:r w:rsidRPr="00064E7F">
        <w:t>]</w:t>
      </w:r>
    </w:p>
    <w:p w14:paraId="24A59084" w14:textId="15182FC1" w:rsidR="00064E7F" w:rsidRPr="00064E7F" w:rsidRDefault="00064E7F" w:rsidP="00064E7F">
      <w:pPr>
        <w:pStyle w:val="Kd"/>
      </w:pPr>
      <w:r>
        <w:tab/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Username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7EA5E773" w14:textId="77777777" w:rsidR="00064E7F" w:rsidRPr="00064E7F" w:rsidRDefault="00064E7F" w:rsidP="00064E7F">
      <w:pPr>
        <w:pStyle w:val="Kd"/>
      </w:pPr>
    </w:p>
    <w:p w14:paraId="3DAD1C44" w14:textId="3E6C6E41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35222F5A" w14:textId="2BD60B6C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proofErr w:type="gramStart"/>
      <w:r w:rsidRPr="00064E7F">
        <w:t>MinLength</w:t>
      </w:r>
      <w:proofErr w:type="spellEnd"/>
      <w:r w:rsidRPr="00064E7F">
        <w:t>(</w:t>
      </w:r>
      <w:proofErr w:type="gramEnd"/>
      <w:r w:rsidRPr="00064E7F">
        <w:t>8)]</w:t>
      </w:r>
    </w:p>
    <w:p w14:paraId="7B7F5094" w14:textId="292C2BFA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Password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E434981" w14:textId="77777777" w:rsidR="00064E7F" w:rsidRPr="00064E7F" w:rsidRDefault="00064E7F" w:rsidP="00064E7F">
      <w:pPr>
        <w:pStyle w:val="Kd"/>
      </w:pPr>
    </w:p>
    <w:p w14:paraId="5667D0EC" w14:textId="6E1A6E73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67C6DFA0" w14:textId="04B02D03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Gender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37DDA8F" w14:textId="77777777" w:rsidR="00064E7F" w:rsidRPr="00064E7F" w:rsidRDefault="00064E7F" w:rsidP="00064E7F">
      <w:pPr>
        <w:pStyle w:val="Kd"/>
      </w:pPr>
    </w:p>
    <w:p w14:paraId="1E368D32" w14:textId="60B5B98F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2DD38A90" w14:textId="7E914D86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CustomValidation</w:t>
      </w:r>
      <w:proofErr w:type="spellEnd"/>
      <w:r w:rsidRPr="00064E7F">
        <w:t>(</w:t>
      </w:r>
      <w:proofErr w:type="spellStart"/>
      <w:proofErr w:type="gramStart"/>
      <w:r w:rsidRPr="00064E7F">
        <w:t>typeof</w:t>
      </w:r>
      <w:proofErr w:type="spellEnd"/>
      <w:r w:rsidRPr="00064E7F">
        <w:t>(</w:t>
      </w:r>
      <w:proofErr w:type="spellStart"/>
      <w:proofErr w:type="gramEnd"/>
      <w:r w:rsidRPr="00064E7F">
        <w:t>SignUpModel</w:t>
      </w:r>
      <w:proofErr w:type="spellEnd"/>
      <w:r w:rsidRPr="00064E7F">
        <w:t xml:space="preserve">), </w:t>
      </w:r>
      <w:proofErr w:type="spellStart"/>
      <w:r w:rsidRPr="00064E7F">
        <w:t>nameof</w:t>
      </w:r>
      <w:proofErr w:type="spellEnd"/>
      <w:r w:rsidRPr="00064E7F">
        <w:t>(</w:t>
      </w:r>
      <w:proofErr w:type="spellStart"/>
      <w:r w:rsidRPr="00064E7F">
        <w:t>RequiredDateTime</w:t>
      </w:r>
      <w:proofErr w:type="spellEnd"/>
      <w:r w:rsidRPr="00064E7F">
        <w:t>))]</w:t>
      </w:r>
    </w:p>
    <w:p w14:paraId="5054841A" w14:textId="2F887C5F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DateTime</w:t>
      </w:r>
      <w:proofErr w:type="spellEnd"/>
      <w:r w:rsidRPr="00064E7F">
        <w:t xml:space="preserve"> </w:t>
      </w:r>
      <w:proofErr w:type="spellStart"/>
      <w:r w:rsidRPr="00064E7F">
        <w:t>DateOfBirth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1BA1FA8B" w14:textId="3EEDC5E2" w:rsidR="00064E7F" w:rsidRPr="00064E7F" w:rsidRDefault="00064E7F" w:rsidP="00064E7F">
      <w:pPr>
        <w:pStyle w:val="Kd"/>
      </w:pPr>
      <w:r w:rsidRPr="00064E7F">
        <w:t>}</w:t>
      </w:r>
    </w:p>
    <w:p w14:paraId="3CD7E791" w14:textId="3008C1CB" w:rsidR="00F160AA" w:rsidRDefault="00064E7F" w:rsidP="00142588">
      <w:pPr>
        <w:tabs>
          <w:tab w:val="left" w:pos="5610"/>
        </w:tabs>
      </w:pPr>
      <w:r>
        <w:t xml:space="preserve">Ebben az esetben 4 beviteli mezőről beszélünk, melyek mindegyikén megadása kötelező. Ezen kívül a </w:t>
      </w:r>
      <w:proofErr w:type="spellStart"/>
      <w:r>
        <w:t>Password</w:t>
      </w:r>
      <w:proofErr w:type="spellEnd"/>
      <w:r>
        <w:t xml:space="preserve"> mezőben megadott értéknek legalább 8 karakter hosszúnak kell lennie és a </w:t>
      </w:r>
      <w:proofErr w:type="spellStart"/>
      <w:r>
        <w:t>DatOfBirth</w:t>
      </w:r>
      <w:proofErr w:type="spellEnd"/>
      <w:r>
        <w:t xml:space="preserve"> mező értékének vizsgálatához </w:t>
      </w:r>
      <w:r w:rsidR="00F160AA">
        <w:t xml:space="preserve">saját metódust alkalmazunk egy saját függvénnyel, melynek neve </w:t>
      </w:r>
      <w:proofErr w:type="spellStart"/>
      <w:r w:rsidR="00F160AA">
        <w:t>RequiredDateTime</w:t>
      </w:r>
      <w:proofErr w:type="spellEnd"/>
      <w:r w:rsidR="00F160AA">
        <w:t xml:space="preserve"> és egy </w:t>
      </w:r>
      <w:proofErr w:type="spellStart"/>
      <w:r w:rsidR="00F160AA">
        <w:t>ValidationResult</w:t>
      </w:r>
      <w:proofErr w:type="spellEnd"/>
      <w:r w:rsidR="00F160AA">
        <w:t xml:space="preserve"> értékkel tér vissza. Ebben adhatunk meg személyre szabott validációs üzenetet is. A fenti példához a kód a következőképpen néz ki:</w:t>
      </w:r>
    </w:p>
    <w:p w14:paraId="02887A01" w14:textId="77777777" w:rsidR="00F160AA" w:rsidRPr="00F160AA" w:rsidRDefault="00F160AA" w:rsidP="00F160AA">
      <w:pPr>
        <w:pStyle w:val="Kd"/>
      </w:pPr>
      <w:proofErr w:type="spellStart"/>
      <w:r w:rsidRPr="00F160AA">
        <w:t>public</w:t>
      </w:r>
      <w:proofErr w:type="spellEnd"/>
      <w:r w:rsidRPr="00F160AA">
        <w:t xml:space="preserve"> </w:t>
      </w:r>
      <w:proofErr w:type="spellStart"/>
      <w:r w:rsidRPr="00F160AA">
        <w:t>static</w:t>
      </w:r>
      <w:proofErr w:type="spellEnd"/>
      <w:r w:rsidRPr="00F160AA">
        <w:t xml:space="preserve"> </w:t>
      </w:r>
      <w:proofErr w:type="spellStart"/>
      <w:r w:rsidRPr="00F160AA">
        <w:t>ValidationResult</w:t>
      </w:r>
      <w:proofErr w:type="spellEnd"/>
      <w:r w:rsidRPr="00F160AA">
        <w:t xml:space="preserve"> </w:t>
      </w:r>
      <w:proofErr w:type="spellStart"/>
      <w:proofErr w:type="gramStart"/>
      <w:r w:rsidRPr="00F160AA">
        <w:t>RequiredDateTime</w:t>
      </w:r>
      <w:proofErr w:type="spellEnd"/>
      <w:r w:rsidRPr="00F160AA">
        <w:t>(</w:t>
      </w:r>
      <w:proofErr w:type="spellStart"/>
      <w:proofErr w:type="gramEnd"/>
      <w:r w:rsidRPr="00F160AA">
        <w:t>DateTime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, </w:t>
      </w:r>
      <w:proofErr w:type="spellStart"/>
      <w:r w:rsidRPr="00F160AA">
        <w:t>ValidationContext</w:t>
      </w:r>
      <w:proofErr w:type="spellEnd"/>
      <w:r w:rsidRPr="00F160AA">
        <w:t xml:space="preserve"> </w:t>
      </w:r>
      <w:proofErr w:type="spellStart"/>
      <w:r w:rsidRPr="00F160AA">
        <w:t>vc</w:t>
      </w:r>
      <w:proofErr w:type="spellEnd"/>
      <w:r w:rsidRPr="00F160AA">
        <w:t>)</w:t>
      </w:r>
    </w:p>
    <w:p w14:paraId="48BD2459" w14:textId="77777777" w:rsidR="00F160AA" w:rsidRPr="00F160AA" w:rsidRDefault="00F160AA" w:rsidP="00F160AA">
      <w:pPr>
        <w:pStyle w:val="Kd"/>
      </w:pPr>
      <w:r w:rsidRPr="00F160AA">
        <w:t>{</w:t>
      </w:r>
    </w:p>
    <w:p w14:paraId="1B2835B7" w14:textId="77777777" w:rsidR="00F160AA" w:rsidRPr="00F160AA" w:rsidRDefault="00F160AA" w:rsidP="00F160AA">
      <w:pPr>
        <w:pStyle w:val="Kd"/>
      </w:pPr>
      <w:r w:rsidRPr="00F160AA">
        <w:t xml:space="preserve">    </w:t>
      </w:r>
      <w:proofErr w:type="spellStart"/>
      <w:r w:rsidRPr="00F160AA">
        <w:t>return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 &gt; </w:t>
      </w:r>
      <w:proofErr w:type="spellStart"/>
      <w:r w:rsidRPr="00F160AA">
        <w:t>DateTime.MinValue</w:t>
      </w:r>
      <w:proofErr w:type="spellEnd"/>
      <w:r w:rsidRPr="00F160AA">
        <w:t xml:space="preserve"> &amp;&amp; </w:t>
      </w:r>
      <w:proofErr w:type="spellStart"/>
      <w:r w:rsidRPr="00F160AA">
        <w:t>value</w:t>
      </w:r>
      <w:proofErr w:type="spellEnd"/>
      <w:r w:rsidRPr="00F160AA">
        <w:t xml:space="preserve"> &lt;= </w:t>
      </w:r>
      <w:proofErr w:type="spellStart"/>
      <w:r w:rsidRPr="00F160AA">
        <w:t>DateTime.Today</w:t>
      </w:r>
      <w:proofErr w:type="spellEnd"/>
    </w:p>
    <w:p w14:paraId="70A16D9E" w14:textId="77777777" w:rsidR="00F160AA" w:rsidRPr="00F160AA" w:rsidRDefault="00F160AA" w:rsidP="00F160AA">
      <w:pPr>
        <w:pStyle w:val="Kd"/>
      </w:pPr>
      <w:r w:rsidRPr="00F160AA">
        <w:t xml:space="preserve">        ? </w:t>
      </w:r>
      <w:proofErr w:type="spellStart"/>
      <w:r w:rsidRPr="00F160AA">
        <w:t>ValidationResult.Success</w:t>
      </w:r>
      <w:proofErr w:type="spellEnd"/>
    </w:p>
    <w:p w14:paraId="7BF732D1" w14:textId="77777777" w:rsidR="00F160AA" w:rsidRPr="00F160AA" w:rsidRDefault="00F160AA" w:rsidP="00F160AA">
      <w:pPr>
        <w:pStyle w:val="Kd"/>
      </w:pPr>
      <w:r w:rsidRPr="00F160AA">
        <w:t xml:space="preserve">        : </w:t>
      </w:r>
      <w:proofErr w:type="spellStart"/>
      <w:r w:rsidRPr="00F160AA">
        <w:t>new</w:t>
      </w:r>
      <w:proofErr w:type="spellEnd"/>
      <w:r w:rsidRPr="00F160AA">
        <w:t xml:space="preserve"> </w:t>
      </w:r>
      <w:proofErr w:type="spellStart"/>
      <w:proofErr w:type="gramStart"/>
      <w:r w:rsidRPr="00F160AA">
        <w:t>ValidationResult</w:t>
      </w:r>
      <w:proofErr w:type="spellEnd"/>
      <w:r w:rsidRPr="00F160AA">
        <w:t>(</w:t>
      </w:r>
      <w:proofErr w:type="gramEnd"/>
      <w:r w:rsidRPr="00F160AA">
        <w:t>$"The {</w:t>
      </w:r>
      <w:proofErr w:type="spellStart"/>
      <w:r w:rsidRPr="00F160AA">
        <w:t>vc.MemberName</w:t>
      </w:r>
      <w:proofErr w:type="spellEnd"/>
      <w:r w:rsidRPr="00F160AA">
        <w:t xml:space="preserve">} </w:t>
      </w:r>
      <w:proofErr w:type="spellStart"/>
      <w:r w:rsidRPr="00F160AA">
        <w:t>field</w:t>
      </w:r>
      <w:proofErr w:type="spellEnd"/>
      <w:r w:rsidRPr="00F160AA">
        <w:t xml:space="preserve"> is </w:t>
      </w:r>
      <w:proofErr w:type="spellStart"/>
      <w:r w:rsidRPr="00F160AA">
        <w:t>required</w:t>
      </w:r>
      <w:proofErr w:type="spellEnd"/>
      <w:r w:rsidRPr="00F160AA">
        <w:t xml:space="preserve"> and </w:t>
      </w:r>
      <w:proofErr w:type="spellStart"/>
      <w:r w:rsidRPr="00F160AA">
        <w:t>cannot</w:t>
      </w:r>
      <w:proofErr w:type="spellEnd"/>
      <w:r w:rsidRPr="00F160AA">
        <w:t xml:space="preserve"> be </w:t>
      </w:r>
      <w:proofErr w:type="spellStart"/>
      <w:r w:rsidRPr="00F160AA">
        <w:t>later</w:t>
      </w:r>
      <w:proofErr w:type="spellEnd"/>
      <w:r w:rsidRPr="00F160AA">
        <w:t xml:space="preserve"> </w:t>
      </w:r>
      <w:proofErr w:type="spellStart"/>
      <w:r w:rsidRPr="00F160AA">
        <w:t>than</w:t>
      </w:r>
      <w:proofErr w:type="spellEnd"/>
      <w:r w:rsidRPr="00F160AA">
        <w:t xml:space="preserve"> </w:t>
      </w:r>
      <w:proofErr w:type="spellStart"/>
      <w:r w:rsidRPr="00F160AA">
        <w:t>today</w:t>
      </w:r>
      <w:proofErr w:type="spellEnd"/>
      <w:r w:rsidRPr="00F160AA">
        <w:t xml:space="preserve">.", </w:t>
      </w:r>
      <w:proofErr w:type="spellStart"/>
      <w:r w:rsidRPr="00F160AA">
        <w:t>new</w:t>
      </w:r>
      <w:proofErr w:type="spellEnd"/>
      <w:r w:rsidRPr="00F160AA">
        <w:t xml:space="preserve">[] { </w:t>
      </w:r>
      <w:proofErr w:type="spellStart"/>
      <w:r w:rsidRPr="00F160AA">
        <w:t>vc.MemberName</w:t>
      </w:r>
      <w:proofErr w:type="spellEnd"/>
      <w:r w:rsidRPr="00F160AA">
        <w:t xml:space="preserve"> });</w:t>
      </w:r>
    </w:p>
    <w:p w14:paraId="5AFF48CF" w14:textId="556575D5" w:rsidR="00F160AA" w:rsidRPr="00F160AA" w:rsidRDefault="00F160AA" w:rsidP="00F160AA">
      <w:pPr>
        <w:pStyle w:val="Kd"/>
      </w:pPr>
      <w:r w:rsidRPr="00F160AA">
        <w:t>}</w:t>
      </w:r>
    </w:p>
    <w:p w14:paraId="51E2182B" w14:textId="4ABC8BBB" w:rsidR="00737CE9" w:rsidRDefault="009B48CD" w:rsidP="00C129AE">
      <w:pPr>
        <w:tabs>
          <w:tab w:val="left" w:pos="5610"/>
        </w:tabs>
      </w:pPr>
      <w:r>
        <w:t xml:space="preserve">Ezután </w:t>
      </w:r>
      <w:r w:rsidR="004B269B">
        <w:t xml:space="preserve">a HTML kódban a megfelelő beviteli mezőkhöz meg kell adni </w:t>
      </w:r>
      <w:proofErr w:type="spellStart"/>
      <w:r w:rsidR="00C129AE">
        <w:t>ValidationMessage</w:t>
      </w:r>
      <w:proofErr w:type="spellEnd"/>
      <w:r w:rsidR="00C129AE">
        <w:t xml:space="preserve"> (</w:t>
      </w:r>
      <w:r w:rsidR="004B269B">
        <w:t>validációs üzenet</w:t>
      </w:r>
      <w:r w:rsidR="00C129AE">
        <w:t>) tag-</w:t>
      </w:r>
      <w:proofErr w:type="spellStart"/>
      <w:r w:rsidR="00C129AE">
        <w:t>et</w:t>
      </w:r>
      <w:proofErr w:type="spellEnd"/>
      <w:r w:rsidR="00C129AE">
        <w:t xml:space="preserve"> is. </w:t>
      </w:r>
    </w:p>
    <w:p w14:paraId="3E4963B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51E89D70" w14:textId="605A0CF0" w:rsidR="00706E43" w:rsidRDefault="00706E43" w:rsidP="00706E43">
      <w:pPr>
        <w:pStyle w:val="Cmsor2"/>
      </w:pPr>
      <w:bookmarkStart w:id="39" w:name="_Toc102139933"/>
      <w:r>
        <w:lastRenderedPageBreak/>
        <w:t>Gombok</w:t>
      </w:r>
      <w:bookmarkEnd w:id="39"/>
    </w:p>
    <w:p w14:paraId="79AF2B4D" w14:textId="3AE1046C" w:rsidR="00F17CCF" w:rsidRDefault="00F17CCF" w:rsidP="00F17CCF">
      <w:pPr>
        <w:pStyle w:val="Cmsor3"/>
      </w:pPr>
      <w:bookmarkStart w:id="40" w:name="_Toc102139934"/>
      <w:r>
        <w:t>Button</w:t>
      </w:r>
      <w:bookmarkEnd w:id="40"/>
    </w:p>
    <w:p w14:paraId="5D2CB7FA" w14:textId="0B5F20CF" w:rsidR="00C129AE" w:rsidRDefault="00C129AE" w:rsidP="00C129AE">
      <w:r>
        <w:t xml:space="preserve">Az egyszerű gombok nagyon gyakori elemei a felhasználókkal </w:t>
      </w:r>
      <w:proofErr w:type="spellStart"/>
      <w:r>
        <w:t>interaktáló</w:t>
      </w:r>
      <w:proofErr w:type="spellEnd"/>
      <w:r>
        <w:t xml:space="preserve"> weblapoknak, hiszen gyakran szeretnénk, ha egyes folyamatok a felhasználó jelzésére </w:t>
      </w:r>
      <w:proofErr w:type="spellStart"/>
      <w:r>
        <w:t>hajtódjanak</w:t>
      </w:r>
      <w:proofErr w:type="spellEnd"/>
      <w:r>
        <w:t xml:space="preserve"> végre.</w:t>
      </w:r>
      <w:r w:rsidR="00C66F3B">
        <w:t xml:space="preserve"> A formázásokon kívül lehetőség van még a gombnyomáshoz tartozó parancsok változatos megadására és a gombok letiltására is.</w:t>
      </w:r>
    </w:p>
    <w:p w14:paraId="5B7A4E69" w14:textId="007EF1E8" w:rsidR="00EE1670" w:rsidRDefault="00EE1670" w:rsidP="00EE1670">
      <w:pPr>
        <w:pStyle w:val="Kp"/>
      </w:pPr>
      <w:r w:rsidRPr="00EE1670">
        <w:rPr>
          <w:noProof/>
        </w:rPr>
        <w:drawing>
          <wp:inline distT="0" distB="0" distL="0" distR="0" wp14:anchorId="600D4357" wp14:editId="77DD5125">
            <wp:extent cx="1428949" cy="45726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F54" w14:textId="6C51827D" w:rsidR="00EE1670" w:rsidRPr="00EE1670" w:rsidRDefault="00EE1670" w:rsidP="00EE1670">
      <w:pPr>
        <w:pStyle w:val="Kpalrs"/>
      </w:pPr>
      <w:r>
        <w:t>9. ábra: Button</w:t>
      </w:r>
    </w:p>
    <w:p w14:paraId="3AEABF5E" w14:textId="79E5BA93" w:rsidR="00C129AE" w:rsidRDefault="00C129AE" w:rsidP="00C129AE">
      <w:r>
        <w:t xml:space="preserve">Gombokat használtam </w:t>
      </w:r>
      <w:r w:rsidR="00C66F3B">
        <w:t xml:space="preserve">a Login, a </w:t>
      </w:r>
      <w:proofErr w:type="spellStart"/>
      <w:r w:rsidR="00C66F3B">
        <w:t>SignUp</w:t>
      </w:r>
      <w:proofErr w:type="spellEnd"/>
      <w:r w:rsidR="00C66F3B">
        <w:t xml:space="preserve"> és a </w:t>
      </w:r>
      <w:proofErr w:type="spellStart"/>
      <w:r w:rsidR="00C66F3B">
        <w:t>Product</w:t>
      </w:r>
      <w:proofErr w:type="spellEnd"/>
      <w:r w:rsidR="00C66F3B">
        <w:t xml:space="preserve"> felületen is, hogy a felhasználó érvényre juttathassa a többi komponensben megadott inputjait.</w:t>
      </w:r>
    </w:p>
    <w:p w14:paraId="7D338406" w14:textId="2181CB40" w:rsidR="00C66F3B" w:rsidRDefault="00C66F3B" w:rsidP="00C129AE">
      <w:r>
        <w:t xml:space="preserve">A felhasználáshoz mindössze egy </w:t>
      </w:r>
      <w:proofErr w:type="spellStart"/>
      <w:r>
        <w:t>MatButton</w:t>
      </w:r>
      <w:proofErr w:type="spellEnd"/>
      <w:r>
        <w:t xml:space="preserve"> komponens elhelyezésére van szükség a HTML kódban és az </w:t>
      </w:r>
      <w:proofErr w:type="spellStart"/>
      <w:r>
        <w:t>OnClick</w:t>
      </w:r>
      <w:proofErr w:type="spellEnd"/>
      <w:r>
        <w:t xml:space="preserve"> parancs összekötésére </w:t>
      </w:r>
      <w:r w:rsidR="00EE1670">
        <w:t xml:space="preserve">egy megadott függvénnyel, ami akkor </w:t>
      </w:r>
      <w:proofErr w:type="spellStart"/>
      <w:r w:rsidR="00EE1670">
        <w:t>hajtódik</w:t>
      </w:r>
      <w:proofErr w:type="spellEnd"/>
      <w:r w:rsidR="00EE1670">
        <w:t xml:space="preserve"> végre, ha a felhasználó megnyomja a gombot. Lehetőség van még link megadására, ha azt szeretnénk, hogy a gombnyomás átirányítsa a felhasználót, de erre célszerűbb a külön erre a célra létrehozott ButtonLink komponenst használni. A gombon olvasható feliratot a nyitó és a záró tag között adhatjuk meg.</w:t>
      </w:r>
    </w:p>
    <w:p w14:paraId="423FACBF" w14:textId="6D19ADC9" w:rsidR="00EE1670" w:rsidRPr="00EE1670" w:rsidRDefault="00EE1670" w:rsidP="00EE1670">
      <w:pPr>
        <w:pStyle w:val="Kd"/>
      </w:pPr>
      <w:r w:rsidRPr="00EE1670">
        <w:rPr>
          <w:rStyle w:val="mtk10"/>
        </w:rPr>
        <w:t>&lt;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"/>
        </w:rPr>
        <w:t> </w:t>
      </w:r>
      <w:proofErr w:type="spellStart"/>
      <w:r w:rsidRPr="00EE1670">
        <w:rPr>
          <w:rStyle w:val="mtk4"/>
        </w:rPr>
        <w:t>OnClick</w:t>
      </w:r>
      <w:proofErr w:type="spellEnd"/>
      <w:r w:rsidRPr="00EE1670">
        <w:rPr>
          <w:rStyle w:val="mtk1"/>
        </w:rPr>
        <w:t>=</w:t>
      </w:r>
      <w:r w:rsidRPr="00EE1670">
        <w:rPr>
          <w:rStyle w:val="mtk5"/>
        </w:rPr>
        <w:t>"@</w:t>
      </w:r>
      <w:proofErr w:type="spellStart"/>
      <w:r w:rsidRPr="00EE1670">
        <w:rPr>
          <w:rStyle w:val="mtk5"/>
        </w:rPr>
        <w:t>Click</w:t>
      </w:r>
      <w:proofErr w:type="spellEnd"/>
      <w:r w:rsidRPr="00EE1670">
        <w:rPr>
          <w:rStyle w:val="mtk5"/>
        </w:rPr>
        <w:t>"</w:t>
      </w:r>
      <w:r w:rsidRPr="00EE1670">
        <w:rPr>
          <w:rStyle w:val="mtk10"/>
        </w:rPr>
        <w:t>&gt;</w:t>
      </w:r>
      <w:r>
        <w:rPr>
          <w:rStyle w:val="mtk1"/>
        </w:rPr>
        <w:t>Felirat</w:t>
      </w:r>
      <w:r w:rsidRPr="00EE1670">
        <w:rPr>
          <w:rStyle w:val="mtk10"/>
        </w:rPr>
        <w:t>&lt;/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0"/>
        </w:rPr>
        <w:t>&gt;</w:t>
      </w:r>
    </w:p>
    <w:p w14:paraId="53E4C2BF" w14:textId="65C2FFA6" w:rsidR="00F17CCF" w:rsidRDefault="00F17CCF" w:rsidP="00F17CCF">
      <w:pPr>
        <w:pStyle w:val="Cmsor3"/>
      </w:pPr>
      <w:bookmarkStart w:id="41" w:name="_Toc102139935"/>
      <w:proofErr w:type="spellStart"/>
      <w:r>
        <w:t>Icon</w:t>
      </w:r>
      <w:bookmarkEnd w:id="41"/>
      <w:proofErr w:type="spellEnd"/>
    </w:p>
    <w:p w14:paraId="04D66038" w14:textId="66C6E9DC" w:rsidR="00140742" w:rsidRDefault="00EE1670" w:rsidP="00140742">
      <w:r>
        <w:t>Az ikonok a nevüknek megfelelően egyszerű kis képek, amik bárhol elhelyezhetők egy oldalon. Alap esetben nem tartozik hozzájuk semmilyen működés</w:t>
      </w:r>
      <w:r w:rsidR="0038445C">
        <w:t xml:space="preserve">, ha pedig mégis szeretnénk hozzá valamilyen parancsot rendelni, az </w:t>
      </w:r>
      <w:proofErr w:type="spellStart"/>
      <w:r w:rsidR="0038445C">
        <w:t>IconButton</w:t>
      </w:r>
      <w:proofErr w:type="spellEnd"/>
      <w:r w:rsidR="0038445C">
        <w:t xml:space="preserve"> használata javasolt, melynek viselkedését a 3.3.3 fejezet írja le.</w:t>
      </w:r>
    </w:p>
    <w:p w14:paraId="78068BAA" w14:textId="090FC8A0" w:rsidR="0038445C" w:rsidRDefault="0038445C" w:rsidP="00140742">
      <w:proofErr w:type="spellStart"/>
      <w:r>
        <w:t>Ikonokoat</w:t>
      </w:r>
      <w:proofErr w:type="spellEnd"/>
      <w:r>
        <w:t xml:space="preserve"> főleg más komponensekbe ágyazva, az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megadásával vagy gombként használtam, így önálló, működés nélküli ikonok nincsenek a projektben.</w:t>
      </w:r>
    </w:p>
    <w:p w14:paraId="3D9069AF" w14:textId="458A91B5" w:rsidR="0038445C" w:rsidRPr="0038445C" w:rsidRDefault="0038445C" w:rsidP="00140742">
      <w:pPr>
        <w:rPr>
          <w:i/>
          <w:iCs/>
        </w:rPr>
      </w:pPr>
      <w:r>
        <w:t xml:space="preserve">A </w:t>
      </w:r>
      <w:proofErr w:type="spellStart"/>
      <w:r>
        <w:t>MatBlazor</w:t>
      </w:r>
      <w:proofErr w:type="spellEnd"/>
      <w:r>
        <w:t xml:space="preserve"> könyvtár szerencsére rengeteg különféle ikonnal</w:t>
      </w:r>
      <w:r w:rsidR="00045557">
        <w:t xml:space="preserve"> </w:t>
      </w:r>
      <w:r>
        <w:t>rendelkezik</w:t>
      </w:r>
      <w:r w:rsidR="00045557">
        <w:rPr>
          <w:rStyle w:val="Lbjegyzet-hivatkozs"/>
        </w:rPr>
        <w:footnoteReference w:id="1"/>
      </w:r>
      <w:r>
        <w:t>,</w:t>
      </w:r>
      <w:r w:rsidR="00045557" w:rsidRPr="00045557">
        <w:rPr>
          <w:rStyle w:val="Lbjegyzet-hivatkozs"/>
        </w:rPr>
        <w:t xml:space="preserve"> </w:t>
      </w:r>
      <w:r>
        <w:t>ami</w:t>
      </w:r>
      <w:r w:rsidR="00045557">
        <w:t xml:space="preserve">k számomra minden igényt lefedtek, akármilyen célra kerestem képet. </w:t>
      </w:r>
    </w:p>
    <w:p w14:paraId="59F5F16D" w14:textId="2F3600D0" w:rsidR="00F17CCF" w:rsidRDefault="00F17CCF" w:rsidP="00F17CCF">
      <w:pPr>
        <w:pStyle w:val="Cmsor3"/>
      </w:pPr>
      <w:bookmarkStart w:id="42" w:name="_Toc102139936"/>
      <w:proofErr w:type="spellStart"/>
      <w:r>
        <w:lastRenderedPageBreak/>
        <w:t>IconButton</w:t>
      </w:r>
      <w:bookmarkEnd w:id="42"/>
      <w:proofErr w:type="spellEnd"/>
    </w:p>
    <w:p w14:paraId="45C9F571" w14:textId="1DE9C9C3" w:rsidR="00140742" w:rsidRDefault="00683013" w:rsidP="00140742">
      <w:r>
        <w:t xml:space="preserve">Az </w:t>
      </w:r>
      <w:proofErr w:type="spellStart"/>
      <w:r>
        <w:t>IconButton</w:t>
      </w:r>
      <w:proofErr w:type="spellEnd"/>
      <w:r>
        <w:t xml:space="preserve"> olyan komponens, amit egyből a hozzá tartozó paranccsal is elláthatunk, hogy az </w:t>
      </w:r>
      <w:proofErr w:type="spellStart"/>
      <w:r>
        <w:t>végrehajtódjon</w:t>
      </w:r>
      <w:proofErr w:type="spellEnd"/>
      <w:r>
        <w:t xml:space="preserve"> az ikonra kattintáskor.</w:t>
      </w:r>
      <w:r w:rsidR="009F6D5B">
        <w:t xml:space="preserve"> A működése ugyan olyan, mint a 3.3.1 fejezetben leírt egyszerű gomboké, annyi különbséggel, hogy nem adható meg neki felirat, viszont kötelezően ki kell választani, hogy melyik ikon jelenítse meg az a gombot. További lehetőség még a sima ikon mellett egy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 megadása. Ekkor a gombnak tulajdonképpen két állása lesz. Egyik állásban az </w:t>
      </w:r>
      <w:proofErr w:type="spellStart"/>
      <w:r w:rsidR="009F6D5B">
        <w:t>Icon</w:t>
      </w:r>
      <w:proofErr w:type="spellEnd"/>
      <w:r w:rsidR="009F6D5B">
        <w:t xml:space="preserve">, másikban pedig a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-ben megadott kép jelenik meg és egy </w:t>
      </w:r>
      <w:proofErr w:type="spellStart"/>
      <w:r w:rsidR="009F6D5B">
        <w:t>bool</w:t>
      </w:r>
      <w:proofErr w:type="spellEnd"/>
      <w:r w:rsidR="009F6D5B">
        <w:t xml:space="preserve"> érték is hozzákapcsolható, hogy bármikor lekérdezhessük, hogy éppen melyik állapotában van a gomb.</w:t>
      </w:r>
    </w:p>
    <w:p w14:paraId="5049DCA7" w14:textId="544F71C7" w:rsidR="00683013" w:rsidRDefault="00683013" w:rsidP="00683013">
      <w:pPr>
        <w:pStyle w:val="Kp"/>
      </w:pPr>
      <w:r w:rsidRPr="00683013">
        <w:rPr>
          <w:noProof/>
        </w:rPr>
        <w:drawing>
          <wp:inline distT="0" distB="0" distL="0" distR="0" wp14:anchorId="0A65A1D1" wp14:editId="77FD87CB">
            <wp:extent cx="1152686" cy="362001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307" w14:textId="14D78D7D" w:rsidR="00683013" w:rsidRDefault="00683013" w:rsidP="00683013">
      <w:pPr>
        <w:pStyle w:val="Kpalrs"/>
      </w:pPr>
      <w:r>
        <w:t xml:space="preserve">10. ábra: </w:t>
      </w:r>
      <w:proofErr w:type="spellStart"/>
      <w:r>
        <w:t>IconButton</w:t>
      </w:r>
      <w:proofErr w:type="spellEnd"/>
    </w:p>
    <w:p w14:paraId="2C5BBEE4" w14:textId="13A3EAAF" w:rsidR="00683013" w:rsidRDefault="00683013" w:rsidP="00683013">
      <w:proofErr w:type="spellStart"/>
      <w:r>
        <w:t>IconButton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 </w:t>
      </w:r>
      <w:proofErr w:type="spellStart"/>
      <w:r>
        <w:t>fejlécébn</w:t>
      </w:r>
      <w:proofErr w:type="spellEnd"/>
      <w:r>
        <w:t xml:space="preserve"> használtam </w:t>
      </w:r>
      <w:r w:rsidR="009F6D5B">
        <w:t xml:space="preserve">a </w:t>
      </w:r>
      <w:proofErr w:type="spellStart"/>
      <w:r w:rsidR="009F6D5B">
        <w:t>home</w:t>
      </w:r>
      <w:proofErr w:type="spellEnd"/>
      <w:r w:rsidR="009F6D5B">
        <w:t xml:space="preserve"> </w:t>
      </w:r>
      <w:proofErr w:type="spellStart"/>
      <w:r w:rsidR="009F6D5B">
        <w:t>page-re</w:t>
      </w:r>
      <w:proofErr w:type="spellEnd"/>
      <w:r w:rsidR="009F6D5B">
        <w:t xml:space="preserve"> navigáláshoz, kereséshez, valamint a kosár és a profil eléréséhez. Mivel ezek a gombok egyértelműek a felhasználó számára, így nem kell hozzájuk külön felirat, elég a kép.</w:t>
      </w:r>
      <w:r w:rsidR="00AF1A88">
        <w:t xml:space="preserve"> Elhelyezésük a HTML kódban egy </w:t>
      </w:r>
      <w:proofErr w:type="spellStart"/>
      <w:r w:rsidR="00AF1A88">
        <w:t>MatIconButton</w:t>
      </w:r>
      <w:proofErr w:type="spellEnd"/>
      <w:r w:rsidR="00AF1A88">
        <w:t xml:space="preserve"> tag-</w:t>
      </w:r>
      <w:proofErr w:type="spellStart"/>
      <w:r w:rsidR="00AF1A88">
        <w:t>gel</w:t>
      </w:r>
      <w:proofErr w:type="spellEnd"/>
      <w:r w:rsidR="00AF1A88">
        <w:t xml:space="preserve"> lehetséges és a megfelelő </w:t>
      </w:r>
      <w:proofErr w:type="spellStart"/>
      <w:r w:rsidR="00AF1A88">
        <w:t>property</w:t>
      </w:r>
      <w:proofErr w:type="spellEnd"/>
      <w:r w:rsidR="00AF1A88">
        <w:t>-k kitöltésével.</w:t>
      </w:r>
    </w:p>
    <w:p w14:paraId="126F0648" w14:textId="1E8572DA" w:rsidR="00737CE9" w:rsidRDefault="00AF1A88" w:rsidP="00AF1A88">
      <w:pPr>
        <w:pStyle w:val="Kd"/>
        <w:rPr>
          <w:rStyle w:val="Kiemels2"/>
        </w:rPr>
      </w:pPr>
      <w:r w:rsidRPr="00AF1A88">
        <w:rPr>
          <w:rStyle w:val="Kiemels2"/>
        </w:rPr>
        <w:t>&lt;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 xml:space="preserve"> </w:t>
      </w:r>
      <w:proofErr w:type="spellStart"/>
      <w:r w:rsidRPr="00AF1A88">
        <w:rPr>
          <w:rStyle w:val="Kiemels2"/>
        </w:rPr>
        <w:t>Icon</w:t>
      </w:r>
      <w:proofErr w:type="spellEnd"/>
      <w:r w:rsidRPr="00AF1A88">
        <w:rPr>
          <w:rStyle w:val="Kiemels2"/>
        </w:rPr>
        <w:t>="</w:t>
      </w:r>
      <w:proofErr w:type="spellStart"/>
      <w:r>
        <w:rPr>
          <w:rStyle w:val="Kiemels2"/>
        </w:rPr>
        <w:t>ikon_neve</w:t>
      </w:r>
      <w:proofErr w:type="spellEnd"/>
      <w:r w:rsidRPr="00AF1A88">
        <w:rPr>
          <w:rStyle w:val="Kiemels2"/>
        </w:rPr>
        <w:t xml:space="preserve">" </w:t>
      </w:r>
      <w:proofErr w:type="spellStart"/>
      <w:r w:rsidRPr="00AF1A88">
        <w:rPr>
          <w:rStyle w:val="Kiemels2"/>
        </w:rPr>
        <w:t>OnClick</w:t>
      </w:r>
      <w:proofErr w:type="spellEnd"/>
      <w:r w:rsidRPr="00AF1A88">
        <w:rPr>
          <w:rStyle w:val="Kiemels2"/>
        </w:rPr>
        <w:t>="@</w:t>
      </w:r>
      <w:r>
        <w:rPr>
          <w:rStyle w:val="Kiemels2"/>
        </w:rPr>
        <w:t>függvény</w:t>
      </w:r>
      <w:r w:rsidRPr="00AF1A88">
        <w:rPr>
          <w:rStyle w:val="Kiemels2"/>
        </w:rPr>
        <w:t>"&gt;&lt;/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>&gt;</w:t>
      </w:r>
    </w:p>
    <w:p w14:paraId="0093DEB4" w14:textId="77777777" w:rsidR="00737CE9" w:rsidRDefault="00737CE9">
      <w:pPr>
        <w:spacing w:after="0" w:line="240" w:lineRule="auto"/>
        <w:ind w:firstLine="0"/>
        <w:jc w:val="left"/>
        <w:rPr>
          <w:rStyle w:val="Kiemels2"/>
          <w:rFonts w:ascii="Consolas" w:hAnsi="Consolas"/>
          <w:sz w:val="20"/>
        </w:rPr>
      </w:pPr>
      <w:r>
        <w:rPr>
          <w:rStyle w:val="Kiemels2"/>
        </w:rPr>
        <w:br w:type="page"/>
      </w:r>
    </w:p>
    <w:p w14:paraId="11B2BB09" w14:textId="5B2ADF43" w:rsidR="00140742" w:rsidRPr="00140742" w:rsidRDefault="00706E43" w:rsidP="00140742">
      <w:pPr>
        <w:pStyle w:val="Cmsor2"/>
      </w:pPr>
      <w:bookmarkStart w:id="43" w:name="_Toc102139937"/>
      <w:proofErr w:type="spellStart"/>
      <w:r>
        <w:lastRenderedPageBreak/>
        <w:t>Layout</w:t>
      </w:r>
      <w:proofErr w:type="spellEnd"/>
      <w:r>
        <w:t>-ok</w:t>
      </w:r>
      <w:bookmarkEnd w:id="43"/>
    </w:p>
    <w:p w14:paraId="0FC051F7" w14:textId="65E5B24A" w:rsidR="00F17CCF" w:rsidRDefault="00F17CCF" w:rsidP="00F17CCF">
      <w:pPr>
        <w:pStyle w:val="Cmsor3"/>
      </w:pPr>
      <w:bookmarkStart w:id="44" w:name="_Toc102139938"/>
      <w:proofErr w:type="spellStart"/>
      <w:r>
        <w:t>Card</w:t>
      </w:r>
      <w:bookmarkEnd w:id="44"/>
      <w:proofErr w:type="spellEnd"/>
    </w:p>
    <w:p w14:paraId="780F38C5" w14:textId="33C44B61" w:rsidR="00140742" w:rsidRDefault="00A044E7" w:rsidP="00140742">
      <w:r>
        <w:t xml:space="preserve">A </w:t>
      </w:r>
      <w:proofErr w:type="spellStart"/>
      <w:r>
        <w:t>Card</w:t>
      </w:r>
      <w:proofErr w:type="spellEnd"/>
      <w:r>
        <w:t xml:space="preserve">, vagy más néven kártya egy egységes megjelenítést ad összetartozó adatok megjelenítésére. Egy téglalap alakú területet oszt fel kisebb egységekre. A tetején jeleníthető meg egy kép. A képen vagy a kép alatt legfelső elemként helyezhető el egy cím vagy egy kiemelt megjegyzés. Ezután következik egy leírásnak dedikált rész. Ide bármilyen szöveg kerülhet, ez alapvetően nincs kiemelve. A kártya legalján találhatóak végezetük a gombok. Bal oldalt egy egyszerű gomboknak fenntartott régió, míg jobb oldalt egy </w:t>
      </w:r>
      <w:proofErr w:type="spellStart"/>
      <w:r>
        <w:t>Icon</w:t>
      </w:r>
      <w:proofErr w:type="spellEnd"/>
      <w:r>
        <w:t xml:space="preserve"> Button-</w:t>
      </w:r>
      <w:proofErr w:type="spellStart"/>
      <w:r>
        <w:t>öknek</w:t>
      </w:r>
      <w:proofErr w:type="spellEnd"/>
      <w:r>
        <w:t xml:space="preserve"> fenntartott terület </w:t>
      </w:r>
      <w:r w:rsidR="00B553A3">
        <w:t>van. Ez egy jól kitalált koncepció egy kártyára szánt adatok megjelenítésének, de ezekben a régiókban nem feltétlenül szükséges tartani magunkat ehhez, mint ahogy azt én se tettem.</w:t>
      </w:r>
    </w:p>
    <w:p w14:paraId="0C8C878E" w14:textId="3E54CE37" w:rsidR="00B553A3" w:rsidRDefault="00B553A3" w:rsidP="00B553A3">
      <w:pPr>
        <w:pStyle w:val="Kp"/>
      </w:pPr>
      <w:r w:rsidRPr="00B553A3">
        <w:rPr>
          <w:noProof/>
        </w:rPr>
        <w:drawing>
          <wp:inline distT="0" distB="0" distL="0" distR="0" wp14:anchorId="5677EA99" wp14:editId="516FC885">
            <wp:extent cx="3629532" cy="3153215"/>
            <wp:effectExtent l="0" t="0" r="9525" b="9525"/>
            <wp:docPr id="24" name="Kép 24" descr="A képen szöveg, étel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étel, desszert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BE1" w14:textId="6D7CCBC5" w:rsidR="00B553A3" w:rsidRDefault="00B553A3" w:rsidP="00616387">
      <w:pPr>
        <w:pStyle w:val="Kpalrs"/>
      </w:pPr>
      <w:r>
        <w:t xml:space="preserve">11. ábra: </w:t>
      </w:r>
      <w:proofErr w:type="spellStart"/>
      <w:r>
        <w:t>Card</w:t>
      </w:r>
      <w:proofErr w:type="spellEnd"/>
    </w:p>
    <w:p w14:paraId="67A238B4" w14:textId="56D640C6" w:rsidR="00616387" w:rsidRDefault="00616387" w:rsidP="00616387">
      <w:r>
        <w:t xml:space="preserve">Ezt a komponenst az </w:t>
      </w:r>
      <w:proofErr w:type="spellStart"/>
      <w:r>
        <w:t>IceCream</w:t>
      </w:r>
      <w:proofErr w:type="spellEnd"/>
      <w:r>
        <w:t xml:space="preserve"> felületen, a fagylaltok listázásához használtam fel. A rengeteg szekció könnyen kezelhetővé tette magát a kártyát, így nem volt szükség semmilyen további formázásra és rugalmasan tudtam a szekciók adta formázásokat kihasználni. </w:t>
      </w:r>
    </w:p>
    <w:p w14:paraId="49DC4FD0" w14:textId="6F73262E" w:rsidR="00A0364B" w:rsidRDefault="00616387" w:rsidP="00064A8C">
      <w:r>
        <w:t xml:space="preserve">A kártya létrehozásához mindenekelőtt szükség van egy </w:t>
      </w:r>
      <w:proofErr w:type="spellStart"/>
      <w:r>
        <w:t>MatCard</w:t>
      </w:r>
      <w:proofErr w:type="spellEnd"/>
      <w:r>
        <w:t xml:space="preserve"> komponens elhelyezésére. Ebbe fognak kerülni a további komponensek, a </w:t>
      </w:r>
      <w:proofErr w:type="spellStart"/>
      <w:r>
        <w:t>MatCardContent</w:t>
      </w:r>
      <w:proofErr w:type="spellEnd"/>
      <w:r>
        <w:t xml:space="preserve"> és a </w:t>
      </w:r>
      <w:proofErr w:type="spellStart"/>
      <w:r>
        <w:t>MatCardActions</w:t>
      </w:r>
      <w:proofErr w:type="spellEnd"/>
      <w:r>
        <w:t xml:space="preserve">. A </w:t>
      </w:r>
      <w:proofErr w:type="spellStart"/>
      <w:r>
        <w:t>MatCardContent</w:t>
      </w:r>
      <w:proofErr w:type="spellEnd"/>
      <w:r>
        <w:t xml:space="preserve"> része a </w:t>
      </w:r>
      <w:proofErr w:type="spellStart"/>
      <w:r>
        <w:t>MatCardMedia</w:t>
      </w:r>
      <w:proofErr w:type="spellEnd"/>
      <w:r>
        <w:t xml:space="preserve">, ami a kép megjelenítéséért </w:t>
      </w:r>
      <w:r>
        <w:lastRenderedPageBreak/>
        <w:t>felelős,</w:t>
      </w:r>
      <w:r w:rsidR="00D36790">
        <w:t xml:space="preserve"> majd ezután helyezhetők el valamilyen kiemelt szövegtípussal a képhez tartozó fontos információk</w:t>
      </w:r>
      <w:r w:rsidR="00F56DA9">
        <w:t xml:space="preserve"> és valamilyen alap stílussal a leírások. A </w:t>
      </w:r>
      <w:proofErr w:type="spellStart"/>
      <w:r w:rsidR="00F56DA9">
        <w:t>MatCardActions</w:t>
      </w:r>
      <w:proofErr w:type="spellEnd"/>
      <w:r w:rsidR="00F56DA9">
        <w:t xml:space="preserve"> rész jelenti az alsó, gombokat tartalmazó sávot. Bal oldalt a </w:t>
      </w:r>
      <w:proofErr w:type="spellStart"/>
      <w:r w:rsidR="00F56DA9">
        <w:t>MatCardActionButtons</w:t>
      </w:r>
      <w:proofErr w:type="spellEnd"/>
      <w:r w:rsidR="00F56DA9">
        <w:t xml:space="preserve"> tag-be írhatók a gombok, vagy egyéb elemek, amiket balra igazítva szeretnénk megjeleníteni, valamint jobb oldalt a </w:t>
      </w:r>
      <w:proofErr w:type="spellStart"/>
      <w:r w:rsidR="00F56DA9">
        <w:t>MatCardActionIcons</w:t>
      </w:r>
      <w:proofErr w:type="spellEnd"/>
      <w:r w:rsidR="00F56DA9">
        <w:t xml:space="preserve"> tag-be írhatók az ikon</w:t>
      </w:r>
      <w:r w:rsidR="00A0364B">
        <w:t xml:space="preserve"> gombok, vagy egyéb elemek, amiket bal oldalt szeretnénk megjeleníteni.</w:t>
      </w:r>
    </w:p>
    <w:p w14:paraId="3C783B72" w14:textId="77777777" w:rsidR="00A0364B" w:rsidRDefault="00A0364B" w:rsidP="00A0364B">
      <w:pPr>
        <w:pStyle w:val="Kd"/>
      </w:pP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class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demo-mat-card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</w:t>
      </w:r>
    </w:p>
    <w:p w14:paraId="39107248" w14:textId="33835745" w:rsidR="00064A8C" w:rsidRDefault="00A0364B" w:rsidP="00A0364B">
      <w:pPr>
        <w:pStyle w:val="Kd"/>
      </w:pPr>
      <w: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"/>
        </w:rPr>
        <w:t> </w:t>
      </w:r>
      <w:r w:rsidRPr="00A0364B">
        <w:rPr>
          <w:rStyle w:val="mtk4"/>
        </w:rPr>
        <w:t>Wide</w:t>
      </w:r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true</w:t>
      </w:r>
      <w:proofErr w:type="spellEnd"/>
      <w:r w:rsidRPr="00A0364B">
        <w:rPr>
          <w:rStyle w:val="mtk5"/>
        </w:rPr>
        <w:t>"</w:t>
      </w:r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ImageUrl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>
        <w:rPr>
          <w:rStyle w:val="mtk5"/>
        </w:rPr>
        <w:t>url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&gt;&lt;/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</w:t>
      </w:r>
      <w:r>
        <w:rPr>
          <w:rStyle w:val="mtk1"/>
        </w:rPr>
        <w:tab/>
      </w:r>
      <w:r w:rsidRPr="00A0364B">
        <w:rPr>
          <w:rStyle w:val="mtk10"/>
        </w:rPr>
        <w:t>&lt;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>
        <w:rPr>
          <w:rStyle w:val="mtk1"/>
        </w:rPr>
        <w:t>Cím</w:t>
      </w:r>
      <w:r w:rsidRPr="00A0364B">
        <w:rPr>
          <w:rStyle w:val="mtk10"/>
        </w:rPr>
        <w:t>&lt;/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      </w:t>
      </w:r>
      <w:r w:rsidRPr="00A0364B">
        <w:rPr>
          <w:rStyle w:val="mtk10"/>
        </w:rPr>
        <w:t>&lt;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>
        <w:rPr>
          <w:rStyle w:val="mtk1"/>
        </w:rPr>
        <w:t>leírás</w:t>
      </w:r>
      <w:r w:rsidRPr="00A0364B">
        <w:rPr>
          <w:rStyle w:val="mtk10"/>
        </w:rPr>
        <w:t>&lt;/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>
        <w:rPr>
          <w:rStyle w:val="mtk1"/>
        </w:rPr>
        <w:t>Gomb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t> 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MatCardActionIcons</w:t>
      </w:r>
      <w:proofErr w:type="spellEnd"/>
      <w:r w:rsidRPr="00A0364B">
        <w:rPr>
          <w:rStyle w:val="mtk10"/>
        </w:rPr>
        <w:t>&gt;</w:t>
      </w:r>
    </w:p>
    <w:p w14:paraId="642B629E" w14:textId="77777777" w:rsidR="00064A8C" w:rsidRDefault="00064A8C" w:rsidP="00A0364B">
      <w:pPr>
        <w:pStyle w:val="Kd"/>
      </w:pPr>
      <w:r>
        <w:tab/>
      </w:r>
      <w:r>
        <w:tab/>
      </w:r>
      <w:r>
        <w:tab/>
      </w:r>
      <w:r w:rsidR="00A0364B" w:rsidRPr="00A0364B">
        <w:rPr>
          <w:rStyle w:val="mtk10"/>
        </w:rPr>
        <w:t>&lt;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"/>
        </w:rPr>
        <w:t> </w:t>
      </w:r>
      <w:proofErr w:type="spellStart"/>
      <w:r w:rsidR="00A0364B" w:rsidRPr="00A0364B">
        <w:rPr>
          <w:rStyle w:val="mtk4"/>
        </w:rPr>
        <w:t>Icon</w:t>
      </w:r>
      <w:proofErr w:type="spellEnd"/>
      <w:r w:rsidR="00A0364B" w:rsidRPr="00A0364B">
        <w:rPr>
          <w:rStyle w:val="mtk1"/>
        </w:rPr>
        <w:t>=</w:t>
      </w:r>
      <w:r w:rsidR="00A0364B" w:rsidRPr="00A0364B">
        <w:rPr>
          <w:rStyle w:val="mtk5"/>
        </w:rPr>
        <w:t>"</w:t>
      </w:r>
      <w:r>
        <w:rPr>
          <w:rStyle w:val="mtk5"/>
        </w:rPr>
        <w:t>ikon</w:t>
      </w:r>
      <w:r w:rsidR="00A0364B" w:rsidRPr="00A0364B">
        <w:rPr>
          <w:rStyle w:val="mtk5"/>
        </w:rPr>
        <w:t>"</w:t>
      </w:r>
      <w:r w:rsidR="00A0364B" w:rsidRPr="00A0364B">
        <w:rPr>
          <w:rStyle w:val="mtk10"/>
        </w:rPr>
        <w:t>&gt;&lt;/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MatCardActionIcons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</w:t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MatCardActions</w:t>
      </w:r>
      <w:proofErr w:type="spellEnd"/>
      <w:r w:rsidR="00A0364B" w:rsidRPr="00A0364B">
        <w:rPr>
          <w:rStyle w:val="mtk10"/>
        </w:rPr>
        <w:t>&gt;</w:t>
      </w:r>
    </w:p>
    <w:p w14:paraId="2C93C123" w14:textId="1BDF64D1" w:rsidR="00A0364B" w:rsidRPr="00A0364B" w:rsidRDefault="00A0364B" w:rsidP="00A0364B">
      <w:pPr>
        <w:pStyle w:val="Kd"/>
      </w:pP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0"/>
        </w:rPr>
        <w:t>&gt;</w:t>
      </w:r>
    </w:p>
    <w:p w14:paraId="7106BD08" w14:textId="7B01E7A8" w:rsidR="00F17CCF" w:rsidRDefault="00F17CCF" w:rsidP="00F17CCF">
      <w:pPr>
        <w:pStyle w:val="Cmsor3"/>
      </w:pPr>
      <w:bookmarkStart w:id="45" w:name="_Toc102139939"/>
      <w:proofErr w:type="spellStart"/>
      <w:r>
        <w:t>Divider</w:t>
      </w:r>
      <w:bookmarkEnd w:id="45"/>
      <w:proofErr w:type="spellEnd"/>
    </w:p>
    <w:p w14:paraId="13210F3F" w14:textId="67FA9F20" w:rsidR="00140742" w:rsidRDefault="00064A8C" w:rsidP="00140742">
      <w:r>
        <w:t xml:space="preserve">A </w:t>
      </w:r>
      <w:proofErr w:type="spellStart"/>
      <w:r>
        <w:t>Divider</w:t>
      </w:r>
      <w:proofErr w:type="spellEnd"/>
      <w:r>
        <w:t xml:space="preserve"> komponens tulajdonképpen egy két másik komponenst elválasztó egyenes vonal. Vízszintesen húzható ki bármely két komponens közé vagy listaelem mellé folytatólagosan az </w:t>
      </w:r>
      <w:proofErr w:type="spellStart"/>
      <w:r>
        <w:t>Inset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igazra állításával.</w:t>
      </w:r>
      <w:r w:rsidR="00760D6A">
        <w:t xml:space="preserve"> Emellett beállítható, hogy az őt tároló komponens széleitől tartson-e valamennyi távolságot, vagy teljes széltében töltse ki azt.</w:t>
      </w:r>
    </w:p>
    <w:p w14:paraId="5BD999A6" w14:textId="1160054A" w:rsidR="00064A8C" w:rsidRDefault="00064A8C" w:rsidP="00064A8C">
      <w:pPr>
        <w:pStyle w:val="Kp"/>
      </w:pPr>
      <w:r w:rsidRPr="00064A8C">
        <w:rPr>
          <w:noProof/>
        </w:rPr>
        <w:drawing>
          <wp:inline distT="0" distB="0" distL="0" distR="0" wp14:anchorId="2516414B" wp14:editId="61D3B1FC">
            <wp:extent cx="2610214" cy="752580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B36" w14:textId="43DB68B4" w:rsidR="00064A8C" w:rsidRDefault="00292FA0" w:rsidP="00064A8C">
      <w:pPr>
        <w:pStyle w:val="Kpalrs"/>
      </w:pPr>
      <w:r>
        <w:t xml:space="preserve">12. ábra: </w:t>
      </w:r>
      <w:proofErr w:type="spellStart"/>
      <w:r>
        <w:t>Divider</w:t>
      </w:r>
      <w:proofErr w:type="spellEnd"/>
    </w:p>
    <w:p w14:paraId="15AF265F" w14:textId="2C57E6DC" w:rsidR="00292FA0" w:rsidRDefault="00292FA0" w:rsidP="00292FA0">
      <w:proofErr w:type="spellStart"/>
      <w:r>
        <w:t>Divider</w:t>
      </w:r>
      <w:proofErr w:type="spellEnd"/>
      <w:r>
        <w:t xml:space="preserve">-t használtam az </w:t>
      </w:r>
      <w:proofErr w:type="spellStart"/>
      <w:r>
        <w:t>IceCream</w:t>
      </w:r>
      <w:proofErr w:type="spellEnd"/>
      <w:r>
        <w:t xml:space="preserve"> oldalon a szűrők elválasztásához és a </w:t>
      </w:r>
      <w:proofErr w:type="spellStart"/>
      <w:r>
        <w:t>Product</w:t>
      </w:r>
      <w:proofErr w:type="spellEnd"/>
      <w:r>
        <w:t xml:space="preserve"> felületen a termék nevének az oldal többi részétől való elválasztására.</w:t>
      </w:r>
    </w:p>
    <w:p w14:paraId="43404D2E" w14:textId="577B5DEC" w:rsidR="00292FA0" w:rsidRDefault="00292FA0" w:rsidP="00292FA0">
      <w:r>
        <w:t>Az egyik legegyszerűbben felhasználható komponens, mindenféle paraméter megadása nélkül beilleszthető a HTML kódba.</w:t>
      </w:r>
    </w:p>
    <w:p w14:paraId="32CF1661" w14:textId="3C6A600B" w:rsidR="00292FA0" w:rsidRPr="00760D6A" w:rsidRDefault="00760D6A" w:rsidP="00760D6A">
      <w:pPr>
        <w:pStyle w:val="Kd"/>
      </w:pPr>
      <w:r w:rsidRPr="00760D6A">
        <w:t>&lt;</w:t>
      </w:r>
      <w:proofErr w:type="spellStart"/>
      <w:r w:rsidRPr="00760D6A">
        <w:t>MatDivider</w:t>
      </w:r>
      <w:proofErr w:type="spellEnd"/>
      <w:r w:rsidRPr="00760D6A">
        <w:t>&gt;&lt;/</w:t>
      </w:r>
      <w:proofErr w:type="spellStart"/>
      <w:r w:rsidRPr="00760D6A">
        <w:t>MatDivider</w:t>
      </w:r>
      <w:proofErr w:type="spellEnd"/>
      <w:r w:rsidRPr="00760D6A">
        <w:t>&gt;</w:t>
      </w:r>
    </w:p>
    <w:p w14:paraId="0207C390" w14:textId="7652970F" w:rsidR="00F17CCF" w:rsidRDefault="00F17CCF" w:rsidP="00F17CCF">
      <w:pPr>
        <w:pStyle w:val="Cmsor3"/>
      </w:pPr>
      <w:bookmarkStart w:id="46" w:name="_Toc102139940"/>
      <w:proofErr w:type="spellStart"/>
      <w:r>
        <w:lastRenderedPageBreak/>
        <w:t>Layout</w:t>
      </w:r>
      <w:proofErr w:type="spellEnd"/>
      <w:r>
        <w:t xml:space="preserve"> </w:t>
      </w:r>
      <w:proofErr w:type="spellStart"/>
      <w:r>
        <w:t>Grid</w:t>
      </w:r>
      <w:bookmarkEnd w:id="46"/>
      <w:proofErr w:type="spellEnd"/>
    </w:p>
    <w:p w14:paraId="597A1CF9" w14:textId="1608123F" w:rsidR="00140742" w:rsidRDefault="00504E00" w:rsidP="00140742">
      <w:r>
        <w:t xml:space="preserve">A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egy láthatatlan komponens, ami 12 egyforma egységre osztja széltében az őt tartalmazó elemet. Ezáltal oszlopokra és sorokra bonthatóvá válik az ablak. A cellák egymásba is ágyazhatók, valamint megadható, hogy egy cella a 12-ből hányat foglaljon el. Amennyiben egy cella nem fér már el a sorban található 12 egység közül még üresen állókban, úgy a következő sorba tolódik. Beállítható a cellák jobb vagy bal oldalhoz igazítása, vagy a felső és alsó határtól függően is igazíthatók </w:t>
      </w:r>
      <w:proofErr w:type="spellStart"/>
      <w:r>
        <w:t>felülre</w:t>
      </w:r>
      <w:proofErr w:type="spellEnd"/>
      <w:r>
        <w:t xml:space="preserve">, középre és alulra. </w:t>
      </w:r>
    </w:p>
    <w:p w14:paraId="4EB0B69B" w14:textId="5707CB4C" w:rsidR="00861402" w:rsidRDefault="00861402" w:rsidP="00861402">
      <w:pPr>
        <w:pStyle w:val="Kp"/>
      </w:pPr>
      <w:r w:rsidRPr="00861402">
        <w:rPr>
          <w:noProof/>
        </w:rPr>
        <w:drawing>
          <wp:inline distT="0" distB="0" distL="0" distR="0" wp14:anchorId="65F837DC" wp14:editId="51B2E4FE">
            <wp:extent cx="5400040" cy="2345055"/>
            <wp:effectExtent l="0" t="0" r="0" b="0"/>
            <wp:docPr id="26" name="Kép 26" descr="A képen különböző, különféle, képernyőkép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különböző, különféle, képernyőkép, desszert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972" w14:textId="0F0ECBC1" w:rsidR="00861402" w:rsidRDefault="00861402" w:rsidP="00861402">
      <w:pPr>
        <w:pStyle w:val="Kpalrs"/>
      </w:pPr>
      <w:r>
        <w:t xml:space="preserve">13. ábra: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</w:p>
    <w:p w14:paraId="45AB6BC7" w14:textId="42FAFBD7" w:rsidR="00861402" w:rsidRDefault="00861402" w:rsidP="00861402">
      <w:r>
        <w:t xml:space="preserve">Ezt az elrendezést használtam a </w:t>
      </w:r>
      <w:proofErr w:type="spellStart"/>
      <w:r>
        <w:t>Cart</w:t>
      </w:r>
      <w:proofErr w:type="spellEnd"/>
      <w:r>
        <w:t xml:space="preserve">, Home, </w:t>
      </w:r>
      <w:proofErr w:type="spellStart"/>
      <w:r>
        <w:t>IceCream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és </w:t>
      </w:r>
      <w:proofErr w:type="spellStart"/>
      <w:r>
        <w:t>Profile</w:t>
      </w:r>
      <w:proofErr w:type="spellEnd"/>
      <w:r>
        <w:t xml:space="preserve"> oldalakon is.</w:t>
      </w:r>
    </w:p>
    <w:p w14:paraId="319C431E" w14:textId="13775AD1" w:rsidR="00861402" w:rsidRDefault="00861402" w:rsidP="00861402">
      <w:pPr>
        <w:rPr>
          <w:lang w:val="en-US"/>
        </w:rPr>
      </w:pPr>
      <w:r>
        <w:t>A felhasználása a többi komponensétől eltérő. Önálló tag-ek helyett egyszerű div tag-</w:t>
      </w:r>
      <w:proofErr w:type="spellStart"/>
      <w:r>
        <w:t>ek</w:t>
      </w:r>
      <w:r w:rsidR="001E0DA1">
        <w:t>et</w:t>
      </w:r>
      <w:proofErr w:type="spellEnd"/>
      <w:r w:rsidR="001E0DA1">
        <w:t xml:space="preserve"> kell csak elhelyezni és ezen tag-</w:t>
      </w:r>
      <w:proofErr w:type="spellStart"/>
      <w:r w:rsidR="001E0DA1">
        <w:t>eknek</w:t>
      </w:r>
      <w:proofErr w:type="spellEnd"/>
      <w:r w:rsidR="001E0DA1">
        <w:t xml:space="preserve"> kell megadni a megfelelő </w:t>
      </w:r>
      <w:proofErr w:type="spellStart"/>
      <w:r w:rsidR="001E0DA1">
        <w:t>css</w:t>
      </w:r>
      <w:proofErr w:type="spellEnd"/>
      <w:r w:rsidR="001E0DA1">
        <w:t xml:space="preserve"> osztályokat a </w:t>
      </w:r>
      <w:proofErr w:type="spellStart"/>
      <w:r w:rsidR="001E0DA1">
        <w:t>class</w:t>
      </w:r>
      <w:proofErr w:type="spellEnd"/>
      <w:r w:rsidR="001E0DA1">
        <w:t xml:space="preserve"> </w:t>
      </w:r>
      <w:proofErr w:type="spellStart"/>
      <w:r w:rsidR="001E0DA1">
        <w:t>property</w:t>
      </w:r>
      <w:proofErr w:type="spellEnd"/>
      <w:r w:rsidR="001E0DA1">
        <w:t xml:space="preserve">-ben. Az elrendezés legfelső szintjébe kerül a </w:t>
      </w:r>
      <w:proofErr w:type="spellStart"/>
      <w:r w:rsidR="001E0DA1">
        <w:t>mat-layout-grid</w:t>
      </w:r>
      <w:proofErr w:type="spellEnd"/>
      <w:r w:rsidR="001E0DA1">
        <w:t xml:space="preserve"> tag</w:t>
      </w:r>
      <w:r w:rsidR="00D2570D">
        <w:t>, e</w:t>
      </w:r>
      <w:r w:rsidR="001E0DA1">
        <w:t>z adja meg az elrendezés alapját</w:t>
      </w:r>
      <w:r w:rsidR="00D2570D">
        <w:t xml:space="preserve">. Itt adható meg továbbá, hogy a cellákat jobbra vagy balra szeretnénk-e igazítani a </w:t>
      </w:r>
      <w:proofErr w:type="spellStart"/>
      <w:r w:rsidR="00D2570D">
        <w:t>mat-layout-grid-align</w:t>
      </w:r>
      <w:proofErr w:type="spellEnd"/>
      <w:r w:rsidR="00D2570D">
        <w:t>-</w:t>
      </w:r>
      <w:r w:rsidR="00D2570D">
        <w:rPr>
          <w:lang w:val="en-US"/>
        </w:rPr>
        <w:t>&lt;</w:t>
      </w:r>
      <w:proofErr w:type="spellStart"/>
      <w:r w:rsidR="00D2570D">
        <w:rPr>
          <w:lang w:val="en-US"/>
        </w:rPr>
        <w:t>i</w:t>
      </w:r>
      <w:r w:rsidR="00D2570D">
        <w:t>rány</w:t>
      </w:r>
      <w:proofErr w:type="spellEnd"/>
      <w:r w:rsidR="00D2570D">
        <w:rPr>
          <w:lang w:val="en-US"/>
        </w:rPr>
        <w:t xml:space="preserve">&gt; </w:t>
      </w:r>
      <w:proofErr w:type="spellStart"/>
      <w:r w:rsidR="00D2570D">
        <w:rPr>
          <w:lang w:val="en-US"/>
        </w:rPr>
        <w:t>osztállyal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irány</w:t>
      </w:r>
      <w:proofErr w:type="spellEnd"/>
      <w:r w:rsidR="00D2570D">
        <w:rPr>
          <w:lang w:val="en-US"/>
        </w:rPr>
        <w:t xml:space="preserve"> right </w:t>
      </w:r>
      <w:proofErr w:type="spellStart"/>
      <w:r w:rsidR="00D2570D">
        <w:rPr>
          <w:lang w:val="en-US"/>
        </w:rPr>
        <w:t>vagy</w:t>
      </w:r>
      <w:proofErr w:type="spellEnd"/>
      <w:r w:rsidR="00D2570D">
        <w:rPr>
          <w:lang w:val="en-US"/>
        </w:rPr>
        <w:t xml:space="preserve"> left </w:t>
      </w:r>
      <w:proofErr w:type="spellStart"/>
      <w:r w:rsidR="00D2570D">
        <w:rPr>
          <w:lang w:val="en-US"/>
        </w:rPr>
        <w:t>lehet</w:t>
      </w:r>
      <w:proofErr w:type="spellEnd"/>
      <w:r w:rsidR="001E0DA1">
        <w:t xml:space="preserve">. Ebbe kerül a </w:t>
      </w:r>
      <w:proofErr w:type="spellStart"/>
      <w:r w:rsidR="001E0DA1">
        <w:t>mat-layout-grid-inner</w:t>
      </w:r>
      <w:proofErr w:type="spellEnd"/>
      <w:r w:rsidR="001E0DA1">
        <w:t xml:space="preserve"> tag, ami megadja, hogy az elrendezésen belül cellákat szeretnénk lerakni. Levégül egy legbelső tagben beállítjuk a </w:t>
      </w:r>
      <w:proofErr w:type="spellStart"/>
      <w:r w:rsidR="001E0DA1" w:rsidRPr="001E0DA1">
        <w:t>mat-layout-grid-cell</w:t>
      </w:r>
      <w:proofErr w:type="spellEnd"/>
      <w:r w:rsidR="001E0DA1">
        <w:t xml:space="preserve"> osztályt. Ez utolsó div-ben adható még meg, hogy hány egységet foglaljon el az adott cella, </w:t>
      </w:r>
      <w:r w:rsidR="001509CA">
        <w:t>amihez</w:t>
      </w:r>
      <w:r w:rsidR="00D2570D">
        <w:t xml:space="preserve"> a </w:t>
      </w:r>
      <w:proofErr w:type="spellStart"/>
      <w:r w:rsidR="00D2570D">
        <w:t>mat-layout-grid-cell-span</w:t>
      </w:r>
      <w:proofErr w:type="spellEnd"/>
      <w:r w:rsidR="00D2570D">
        <w:t>-</w:t>
      </w:r>
      <w:r w:rsidR="00D2570D">
        <w:rPr>
          <w:lang w:val="en-US"/>
        </w:rPr>
        <w:t xml:space="preserve">&lt;n&gt; </w:t>
      </w:r>
      <w:proofErr w:type="spellStart"/>
      <w:r w:rsidR="00D2570D">
        <w:rPr>
          <w:lang w:val="en-US"/>
        </w:rPr>
        <w:t>osztály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használható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n </w:t>
      </w:r>
      <w:proofErr w:type="spellStart"/>
      <w:r w:rsidR="00D2570D">
        <w:rPr>
          <w:lang w:val="en-US"/>
        </w:rPr>
        <w:t>megegyezik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elfoglalni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kívánt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egységek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számával</w:t>
      </w:r>
      <w:proofErr w:type="spellEnd"/>
      <w:r w:rsidR="00D2570D">
        <w:rPr>
          <w:lang w:val="en-US"/>
        </w:rPr>
        <w:t xml:space="preserve">. </w:t>
      </w:r>
      <w:proofErr w:type="spellStart"/>
      <w:r w:rsidR="00D2570D">
        <w:rPr>
          <w:lang w:val="en-US"/>
        </w:rPr>
        <w:t>Itt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adható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még</w:t>
      </w:r>
      <w:proofErr w:type="spellEnd"/>
      <w:r w:rsidR="00D2570D">
        <w:rPr>
          <w:lang w:val="en-US"/>
        </w:rPr>
        <w:t xml:space="preserve"> meg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alsó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és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felső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határhoz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igazítás</w:t>
      </w:r>
      <w:proofErr w:type="spellEnd"/>
      <w:r w:rsidR="00D2570D">
        <w:rPr>
          <w:lang w:val="en-US"/>
        </w:rPr>
        <w:t xml:space="preserve"> is a mat-layout-grid-cell-align-&lt;</w:t>
      </w:r>
      <w:proofErr w:type="spellStart"/>
      <w:r w:rsidR="00D2570D">
        <w:rPr>
          <w:lang w:val="en-US"/>
        </w:rPr>
        <w:t>i</w:t>
      </w:r>
      <w:r w:rsidR="00D2570D">
        <w:t>rány</w:t>
      </w:r>
      <w:proofErr w:type="spellEnd"/>
      <w:r w:rsidR="00D2570D">
        <w:rPr>
          <w:lang w:val="en-US"/>
        </w:rPr>
        <w:t xml:space="preserve">&gt; </w:t>
      </w:r>
      <w:proofErr w:type="spellStart"/>
      <w:r w:rsidR="00D2570D">
        <w:rPr>
          <w:lang w:val="en-US"/>
        </w:rPr>
        <w:t>osztállyal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irány</w:t>
      </w:r>
      <w:proofErr w:type="spellEnd"/>
      <w:r w:rsidR="00D2570D">
        <w:rPr>
          <w:lang w:val="en-US"/>
        </w:rPr>
        <w:t xml:space="preserve"> top, bottom </w:t>
      </w:r>
      <w:proofErr w:type="spellStart"/>
      <w:r w:rsidR="00D2570D">
        <w:rPr>
          <w:lang w:val="en-US"/>
        </w:rPr>
        <w:t>vagy</w:t>
      </w:r>
      <w:proofErr w:type="spellEnd"/>
      <w:r w:rsidR="00D2570D">
        <w:rPr>
          <w:lang w:val="en-US"/>
        </w:rPr>
        <w:t xml:space="preserve"> middle </w:t>
      </w:r>
      <w:proofErr w:type="spellStart"/>
      <w:r w:rsidR="00D2570D">
        <w:rPr>
          <w:lang w:val="en-US"/>
        </w:rPr>
        <w:t>lehet</w:t>
      </w:r>
      <w:proofErr w:type="spellEnd"/>
      <w:r w:rsidR="001509CA">
        <w:rPr>
          <w:lang w:val="en-US"/>
        </w:rPr>
        <w:t>.</w:t>
      </w:r>
    </w:p>
    <w:p w14:paraId="64E3BAD9" w14:textId="02814851" w:rsidR="00737CE9" w:rsidRDefault="00737CE9" w:rsidP="00861402">
      <w:pPr>
        <w:rPr>
          <w:lang w:val="en-US"/>
        </w:rPr>
      </w:pPr>
      <w:proofErr w:type="spellStart"/>
      <w:r>
        <w:rPr>
          <w:lang w:val="en-US"/>
        </w:rPr>
        <w:lastRenderedPageBreak/>
        <w:t>Ez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kódban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így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néz</w:t>
      </w:r>
      <w:proofErr w:type="spellEnd"/>
      <w:r>
        <w:rPr>
          <w:lang w:val="en-US"/>
        </w:rPr>
        <w:t xml:space="preserve"> ki: </w:t>
      </w:r>
    </w:p>
    <w:p w14:paraId="4A3B060F" w14:textId="77777777" w:rsidR="001509CA" w:rsidRPr="001509CA" w:rsidRDefault="001509CA" w:rsidP="001509CA">
      <w:pPr>
        <w:pStyle w:val="Kd"/>
      </w:pP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</w:t>
      </w:r>
      <w:proofErr w:type="spellEnd"/>
      <w:r w:rsidRPr="001509CA">
        <w:t>"&gt;</w:t>
      </w:r>
    </w:p>
    <w:p w14:paraId="013B28A4" w14:textId="178FA6E2" w:rsidR="001509CA" w:rsidRPr="001509CA" w:rsidRDefault="001509CA" w:rsidP="001509CA">
      <w:pPr>
        <w:pStyle w:val="Kd"/>
      </w:pP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mat-layout-grid-inner</w:t>
      </w:r>
      <w:proofErr w:type="spellEnd"/>
      <w:r w:rsidRPr="001509CA">
        <w:t>"&gt;</w:t>
      </w:r>
    </w:p>
    <w:p w14:paraId="70C03109" w14:textId="0D3EAE0A" w:rsidR="001509CA" w:rsidRDefault="001509CA" w:rsidP="001509CA">
      <w:pPr>
        <w:pStyle w:val="Kd"/>
      </w:pPr>
      <w:r w:rsidRPr="001509CA">
        <w:t xml:space="preserve">        </w:t>
      </w: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mat-layout-grid-cell</w:t>
      </w:r>
      <w:proofErr w:type="spellEnd"/>
      <w:r w:rsidRPr="001509CA">
        <w:t xml:space="preserve"> mat-layout-grid-cell-span</w:t>
      </w:r>
      <w:r>
        <w:t>-</w:t>
      </w:r>
      <w:r w:rsidRPr="001509CA">
        <w:t>2"&gt;</w:t>
      </w:r>
    </w:p>
    <w:p w14:paraId="38A779D1" w14:textId="0F824400" w:rsidR="00737CE9" w:rsidRDefault="00737CE9" w:rsidP="001509CA">
      <w:pPr>
        <w:pStyle w:val="Kd"/>
      </w:pPr>
      <w:r>
        <w:tab/>
      </w:r>
      <w:r>
        <w:tab/>
      </w:r>
      <w:r>
        <w:tab/>
        <w:t>…</w:t>
      </w:r>
    </w:p>
    <w:p w14:paraId="15FB14EB" w14:textId="067A1181" w:rsidR="001509CA" w:rsidRPr="001509CA" w:rsidRDefault="001509CA" w:rsidP="001509CA">
      <w:pPr>
        <w:pStyle w:val="Kd"/>
      </w:pPr>
      <w:r>
        <w:tab/>
      </w:r>
      <w:r>
        <w:tab/>
      </w:r>
      <w:r w:rsidRPr="001509CA">
        <w:t>&lt;/div&gt;</w:t>
      </w:r>
    </w:p>
    <w:p w14:paraId="40E4FB89" w14:textId="185A3B27" w:rsidR="001509CA" w:rsidRPr="001509CA" w:rsidRDefault="001509CA" w:rsidP="001509CA">
      <w:pPr>
        <w:pStyle w:val="Kd"/>
      </w:pPr>
      <w:r w:rsidRPr="001509CA">
        <w:t xml:space="preserve">     &lt;/div&gt;</w:t>
      </w:r>
    </w:p>
    <w:p w14:paraId="1D63C998" w14:textId="589C09C7" w:rsidR="001509CA" w:rsidRPr="00D2570D" w:rsidRDefault="001509CA" w:rsidP="001509CA">
      <w:pPr>
        <w:pStyle w:val="Kd"/>
      </w:pPr>
      <w:r w:rsidRPr="001509CA">
        <w:t>&lt;/div&gt;</w:t>
      </w:r>
    </w:p>
    <w:p w14:paraId="4E02B757" w14:textId="05E18C17" w:rsidR="001509CA" w:rsidRDefault="00F17CCF" w:rsidP="001509CA">
      <w:pPr>
        <w:pStyle w:val="Cmsor3"/>
      </w:pPr>
      <w:bookmarkStart w:id="47" w:name="_Toc102139941"/>
      <w:r>
        <w:t>List</w:t>
      </w:r>
      <w:bookmarkEnd w:id="47"/>
    </w:p>
    <w:p w14:paraId="38C7F279" w14:textId="2CD3EE6B" w:rsidR="001509CA" w:rsidRDefault="001509CA" w:rsidP="001509CA">
      <w:r>
        <w:t>A List egy beépített lista komponens, ami a felsorolásokat teszi esztétikusabbá és átláthatóbbá.</w:t>
      </w:r>
      <w:r w:rsidR="00990760">
        <w:t xml:space="preserve"> A listában szereplő listaelemeket egymás alatt jeleníti meg. Ezekhez köthető link, ami kattintásra átirányítja a felhasznál</w:t>
      </w:r>
      <w:r w:rsidR="00E23D89">
        <w:t>ót vagy tovább ágyazható bele elsődleges és másodlagos szöveg.</w:t>
      </w:r>
    </w:p>
    <w:p w14:paraId="01F615BD" w14:textId="5667312A" w:rsidR="001509CA" w:rsidRPr="00E23D89" w:rsidRDefault="00E23D89" w:rsidP="001509CA">
      <w:pPr>
        <w:pStyle w:val="Kp"/>
      </w:pPr>
      <w:r w:rsidRPr="00E23D89">
        <w:rPr>
          <w:noProof/>
        </w:rPr>
        <w:drawing>
          <wp:inline distT="0" distB="0" distL="0" distR="0" wp14:anchorId="4FD5F970" wp14:editId="5ECF2E14">
            <wp:extent cx="5172797" cy="4429743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265" w14:textId="0763F8A0" w:rsidR="001509CA" w:rsidRDefault="001509CA" w:rsidP="001509CA">
      <w:pPr>
        <w:pStyle w:val="Kpalrs"/>
      </w:pPr>
      <w:r>
        <w:t>14. ábra: List</w:t>
      </w:r>
    </w:p>
    <w:p w14:paraId="438EC20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2145BB6A" w14:textId="34BFF7B6" w:rsidR="00E6154E" w:rsidRDefault="00E6154E" w:rsidP="00E6154E">
      <w:r>
        <w:lastRenderedPageBreak/>
        <w:t xml:space="preserve">Listát </w:t>
      </w:r>
      <w:proofErr w:type="spellStart"/>
      <w:r>
        <w:t>Profile</w:t>
      </w:r>
      <w:proofErr w:type="spellEnd"/>
      <w:r>
        <w:t xml:space="preserve"> oldal</w:t>
      </w:r>
      <w:r w:rsidR="00E23D89">
        <w:t>o</w:t>
      </w:r>
      <w:r>
        <w:t>n</w:t>
      </w:r>
      <w:r w:rsidR="00E23D89">
        <w:t xml:space="preserve"> használtam a személyes adatok felsorolására két soros listaelemekkel egymástól elválasztva</w:t>
      </w:r>
      <w:r w:rsidR="009F41FF">
        <w:t>.</w:t>
      </w:r>
    </w:p>
    <w:p w14:paraId="27EC1486" w14:textId="06FD3EE0" w:rsidR="00022661" w:rsidRDefault="009F41FF" w:rsidP="00022661">
      <w:r>
        <w:t xml:space="preserve">A </w:t>
      </w:r>
      <w:proofErr w:type="spellStart"/>
      <w:r>
        <w:t>MatList</w:t>
      </w:r>
      <w:proofErr w:type="spellEnd"/>
      <w:r>
        <w:t xml:space="preserve"> tag </w:t>
      </w:r>
      <w:r w:rsidR="00990760">
        <w:t xml:space="preserve">szolgál a komponens elhelyezésére és ezen belül a </w:t>
      </w:r>
      <w:proofErr w:type="spellStart"/>
      <w:r w:rsidR="00990760">
        <w:t>MatListItem</w:t>
      </w:r>
      <w:proofErr w:type="spellEnd"/>
      <w:r w:rsidR="00990760">
        <w:t xml:space="preserve"> tag-</w:t>
      </w:r>
      <w:proofErr w:type="spellStart"/>
      <w:r w:rsidR="00990760">
        <w:t>ekben</w:t>
      </w:r>
      <w:proofErr w:type="spellEnd"/>
      <w:r w:rsidR="00990760">
        <w:t xml:space="preserve"> helyezhetők el a listaelemek egyesével</w:t>
      </w:r>
      <w:r w:rsidR="00E23D89">
        <w:t xml:space="preserve">, amik </w:t>
      </w:r>
      <w:r w:rsidR="00990760">
        <w:t xml:space="preserve">egy vízszintes vonallal választhatók </w:t>
      </w:r>
      <w:r w:rsidR="009445EB">
        <w:t xml:space="preserve">el </w:t>
      </w:r>
      <w:r w:rsidR="00990760">
        <w:t xml:space="preserve">a </w:t>
      </w:r>
      <w:proofErr w:type="spellStart"/>
      <w:r w:rsidR="00990760">
        <w:t>MatListDivider</w:t>
      </w:r>
      <w:proofErr w:type="spellEnd"/>
      <w:r w:rsidR="00990760">
        <w:t xml:space="preserve"> tag-</w:t>
      </w:r>
      <w:proofErr w:type="spellStart"/>
      <w:r w:rsidR="00990760">
        <w:t>ge</w:t>
      </w:r>
      <w:r w:rsidR="00E23D89">
        <w:t>l</w:t>
      </w:r>
      <w:proofErr w:type="spellEnd"/>
      <w:r w:rsidR="00E23D89">
        <w:t xml:space="preserve">. </w:t>
      </w:r>
      <w:r w:rsidR="009445EB">
        <w:t xml:space="preserve">Az egyes listaelemekbe ezen túl ágyazható elsődleges és másodlagos szöveg, ehhez azonban előbb érdemes beállítani a </w:t>
      </w:r>
      <w:proofErr w:type="spellStart"/>
      <w:r w:rsidR="009445EB">
        <w:t>MatList</w:t>
      </w:r>
      <w:proofErr w:type="spellEnd"/>
      <w:r w:rsidR="009445EB">
        <w:t xml:space="preserve"> tag-en belül a </w:t>
      </w:r>
      <w:proofErr w:type="spellStart"/>
      <w:r w:rsidR="009445EB">
        <w:t>TwoLine</w:t>
      </w:r>
      <w:proofErr w:type="spellEnd"/>
      <w:r w:rsidR="009445EB">
        <w:t xml:space="preserve"> </w:t>
      </w:r>
      <w:proofErr w:type="spellStart"/>
      <w:r w:rsidR="004250E5">
        <w:t>property</w:t>
      </w:r>
      <w:proofErr w:type="spellEnd"/>
      <w:r w:rsidR="004250E5">
        <w:t>-t igazra, hogy elég helyet hagyjon a komponens a kétsoros listaelemeknek</w:t>
      </w:r>
      <w:r w:rsidR="009445EB">
        <w:t xml:space="preserve">. </w:t>
      </w:r>
      <w:r w:rsidR="004250E5">
        <w:t>Magukat a szövegeket</w:t>
      </w:r>
      <w:r w:rsidR="009445EB">
        <w:t xml:space="preserve"> egy </w:t>
      </w:r>
      <w:proofErr w:type="spellStart"/>
      <w:r w:rsidR="009445EB">
        <w:t>MatListItemText</w:t>
      </w:r>
      <w:proofErr w:type="spellEnd"/>
      <w:r w:rsidR="009445EB">
        <w:t xml:space="preserve"> tag-be helyezett </w:t>
      </w:r>
      <w:proofErr w:type="spellStart"/>
      <w:r w:rsidR="009445EB" w:rsidRPr="009445EB">
        <w:t>MatListItemPrimaryText</w:t>
      </w:r>
      <w:proofErr w:type="spellEnd"/>
      <w:r w:rsidR="009445EB">
        <w:t xml:space="preserve"> és </w:t>
      </w:r>
      <w:proofErr w:type="spellStart"/>
      <w:r w:rsidR="009445EB" w:rsidRPr="009445EB">
        <w:t>MatListItemSecondaryText</w:t>
      </w:r>
      <w:proofErr w:type="spellEnd"/>
      <w:r w:rsidR="009445EB">
        <w:t xml:space="preserve"> tag-</w:t>
      </w:r>
      <w:proofErr w:type="spellStart"/>
      <w:r w:rsidR="009445EB">
        <w:t>ekkel</w:t>
      </w:r>
      <w:proofErr w:type="spellEnd"/>
      <w:r w:rsidR="009445EB">
        <w:t xml:space="preserve"> lehet </w:t>
      </w:r>
      <w:r w:rsidR="004250E5">
        <w:t>beépíteni</w:t>
      </w:r>
      <w:r w:rsidR="009445EB">
        <w:t>.</w:t>
      </w:r>
    </w:p>
    <w:p w14:paraId="6A81FA9D" w14:textId="23F277D6" w:rsidR="00A72F10" w:rsidRPr="00A72F10" w:rsidRDefault="00A72F10" w:rsidP="00A72F10">
      <w:pPr>
        <w:pStyle w:val="Kd"/>
      </w:pPr>
      <w:r w:rsidRPr="00A72F10">
        <w:t>&lt;</w:t>
      </w:r>
      <w:proofErr w:type="spellStart"/>
      <w:r w:rsidRPr="00A72F10">
        <w:t>MatList</w:t>
      </w:r>
      <w:proofErr w:type="spellEnd"/>
      <w:r w:rsidRPr="00A72F10">
        <w:t xml:space="preserve"> </w:t>
      </w:r>
      <w:proofErr w:type="spellStart"/>
      <w:r w:rsidRPr="00A72F10">
        <w:t>TwoLine</w:t>
      </w:r>
      <w:proofErr w:type="spellEnd"/>
      <w:r w:rsidRPr="00A72F10">
        <w:t>="</w:t>
      </w:r>
      <w:proofErr w:type="spellStart"/>
      <w:r w:rsidRPr="00A72F10">
        <w:t>true</w:t>
      </w:r>
      <w:proofErr w:type="spellEnd"/>
      <w:r w:rsidRPr="00A72F10">
        <w:t>"&gt;</w:t>
      </w:r>
    </w:p>
    <w:p w14:paraId="17784203" w14:textId="1251FE9A" w:rsidR="00A72F10" w:rsidRP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MatListItem</w:t>
      </w:r>
      <w:proofErr w:type="spellEnd"/>
      <w:r w:rsidR="00A72F10" w:rsidRPr="00A72F10">
        <w:t>&gt;</w:t>
      </w:r>
    </w:p>
    <w:p w14:paraId="7B8932EB" w14:textId="7A40E066" w:rsidR="00A72F10" w:rsidRPr="00A72F10" w:rsidRDefault="00A72F10" w:rsidP="00A72F10">
      <w:pPr>
        <w:pStyle w:val="Kd"/>
      </w:pPr>
      <w:r w:rsidRPr="00A72F10">
        <w:t xml:space="preserve">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59736CA9" w14:textId="6808E881" w:rsidR="00A72F10" w:rsidRPr="00A72F10" w:rsidRDefault="00022661" w:rsidP="00A72F10">
      <w:pPr>
        <w:pStyle w:val="Kd"/>
      </w:pPr>
      <w:r>
        <w:tab/>
      </w:r>
      <w:r>
        <w:tab/>
      </w:r>
      <w:r>
        <w:tab/>
      </w:r>
      <w:r w:rsidR="00A72F10" w:rsidRPr="00A72F10">
        <w:t>&lt;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  <w:r>
        <w:t>szöveg1</w:t>
      </w:r>
      <w:r w:rsidR="00A72F10" w:rsidRPr="00A72F10">
        <w:t>&lt;/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</w:p>
    <w:p w14:paraId="665209A6" w14:textId="77777777" w:rsidR="00022661" w:rsidRDefault="00A72F10" w:rsidP="00022661">
      <w:pPr>
        <w:pStyle w:val="Kd"/>
        <w:ind w:left="0"/>
      </w:pPr>
      <w:r w:rsidRPr="00A72F10">
        <w:t xml:space="preserve">     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MatListItemSecondaryText</w:t>
      </w:r>
      <w:proofErr w:type="spellEnd"/>
      <w:r w:rsidRPr="00A72F10">
        <w:t>&gt;</w:t>
      </w:r>
      <w:r w:rsidR="00022661">
        <w:t>szöveg2</w:t>
      </w:r>
    </w:p>
    <w:p w14:paraId="3C1C8302" w14:textId="67D252A3" w:rsidR="00A72F10" w:rsidRPr="00A72F10" w:rsidRDefault="00022661" w:rsidP="00022661">
      <w:pPr>
        <w:pStyle w:val="Kd"/>
        <w:ind w:left="0"/>
      </w:pPr>
      <w:r>
        <w:tab/>
      </w:r>
      <w:r>
        <w:tab/>
      </w:r>
      <w:r>
        <w:tab/>
      </w:r>
      <w:r w:rsidR="00A72F10" w:rsidRPr="00A72F10">
        <w:t>&lt;/</w:t>
      </w:r>
      <w:proofErr w:type="spellStart"/>
      <w:r w:rsidR="00A72F10" w:rsidRPr="00A72F10">
        <w:t>MatListItemSecondaryText</w:t>
      </w:r>
      <w:proofErr w:type="spellEnd"/>
      <w:r w:rsidR="00A72F10" w:rsidRPr="00A72F10">
        <w:t>&gt;</w:t>
      </w:r>
    </w:p>
    <w:p w14:paraId="2CDAC7FB" w14:textId="6B8B9D17" w:rsidR="00A72F10" w:rsidRPr="00A72F10" w:rsidRDefault="00A72F10" w:rsidP="00A72F10">
      <w:pPr>
        <w:pStyle w:val="Kd"/>
      </w:pPr>
      <w:r w:rsidRPr="00A72F10">
        <w:t xml:space="preserve">          &lt;/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6036C35F" w14:textId="537F3D46" w:rsidR="00A72F10" w:rsidRPr="00A72F10" w:rsidRDefault="00A72F10" w:rsidP="00A72F10">
      <w:pPr>
        <w:pStyle w:val="Kd"/>
      </w:pPr>
      <w:r w:rsidRPr="00A72F10">
        <w:t xml:space="preserve">     &lt;/</w:t>
      </w:r>
      <w:proofErr w:type="spellStart"/>
      <w:r w:rsidRPr="00A72F10">
        <w:t>MatListItem</w:t>
      </w:r>
      <w:proofErr w:type="spellEnd"/>
      <w:r w:rsidRPr="00A72F10">
        <w:t>&gt;</w:t>
      </w:r>
    </w:p>
    <w:p w14:paraId="2FF1EF86" w14:textId="73D7F8B1" w:rsid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MatListDivider</w:t>
      </w:r>
      <w:proofErr w:type="spellEnd"/>
      <w:r w:rsidR="00A72F10" w:rsidRPr="00A72F10">
        <w:t>&gt;&lt;/</w:t>
      </w:r>
      <w:proofErr w:type="spellStart"/>
      <w:r w:rsidR="00A72F10" w:rsidRPr="00A72F10">
        <w:t>MatListDivider</w:t>
      </w:r>
      <w:proofErr w:type="spellEnd"/>
      <w:r w:rsidR="00A72F10" w:rsidRPr="00A72F10">
        <w:t>&gt;</w:t>
      </w:r>
    </w:p>
    <w:p w14:paraId="3F6CA0C0" w14:textId="3E02A83F" w:rsidR="00022661" w:rsidRPr="00022661" w:rsidRDefault="00022661" w:rsidP="00A72F10">
      <w:pPr>
        <w:pStyle w:val="Kd"/>
      </w:pPr>
      <w:r>
        <w:rPr>
          <w:lang w:val="en-US"/>
        </w:rPr>
        <w:t>&lt;/</w:t>
      </w:r>
      <w:proofErr w:type="spellStart"/>
      <w:r>
        <w:rPr>
          <w:lang w:val="en-US"/>
        </w:rPr>
        <w:t>MatList</w:t>
      </w:r>
      <w:proofErr w:type="spellEnd"/>
      <w:r>
        <w:rPr>
          <w:lang w:val="en-US"/>
        </w:rPr>
        <w:t>&gt;</w:t>
      </w:r>
    </w:p>
    <w:p w14:paraId="7500A7D1" w14:textId="71022E25" w:rsidR="00F17CCF" w:rsidRDefault="00F17CCF" w:rsidP="00F17CCF">
      <w:pPr>
        <w:pStyle w:val="Cmsor3"/>
      </w:pPr>
      <w:bookmarkStart w:id="48" w:name="_Toc102139942"/>
      <w:proofErr w:type="spellStart"/>
      <w:r>
        <w:t>Paper</w:t>
      </w:r>
      <w:proofErr w:type="spellEnd"/>
      <w:r w:rsidR="00F73B1E">
        <w:t xml:space="preserve"> &amp; </w:t>
      </w:r>
      <w:proofErr w:type="spellStart"/>
      <w:r w:rsidR="00F73B1E">
        <w:t>Elevation</w:t>
      </w:r>
      <w:bookmarkEnd w:id="48"/>
      <w:proofErr w:type="spellEnd"/>
    </w:p>
    <w:p w14:paraId="722FF6E1" w14:textId="49C71DDE" w:rsidR="00140742" w:rsidRDefault="00F73B1E" w:rsidP="00140742">
      <w:r>
        <w:t xml:space="preserve">A </w:t>
      </w:r>
      <w:proofErr w:type="spellStart"/>
      <w:r>
        <w:t>Paper</w:t>
      </w:r>
      <w:proofErr w:type="spellEnd"/>
      <w:r>
        <w:t xml:space="preserve"> komponens egy kiemelhető egységes hátteret ad az azon elhelyezett többi elemnek.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adja meg a kiemelés mértékét, ami tulajdonképpen egy 3D-s hatást kelt árnyékolás segítségével.</w:t>
      </w:r>
    </w:p>
    <w:p w14:paraId="76D1A89C" w14:textId="67F60321" w:rsidR="00F73B1E" w:rsidRDefault="00F73B1E" w:rsidP="00F73B1E">
      <w:pPr>
        <w:pStyle w:val="Kp"/>
      </w:pPr>
      <w:r>
        <w:rPr>
          <w:noProof/>
        </w:rPr>
        <w:drawing>
          <wp:inline distT="0" distB="0" distL="0" distR="0" wp14:anchorId="3E2F59C2" wp14:editId="47D0D146">
            <wp:extent cx="5391150" cy="10382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FE66" w14:textId="244A2394" w:rsidR="00F73B1E" w:rsidRDefault="00F73B1E" w:rsidP="00F73B1E">
      <w:pPr>
        <w:pStyle w:val="Kpalrs"/>
      </w:pPr>
      <w:r>
        <w:t xml:space="preserve">15. ábra: </w:t>
      </w:r>
      <w:proofErr w:type="spellStart"/>
      <w:r>
        <w:t>Paper</w:t>
      </w:r>
      <w:proofErr w:type="spellEnd"/>
      <w:r>
        <w:t xml:space="preserve"> &amp; </w:t>
      </w:r>
      <w:proofErr w:type="spellStart"/>
      <w:r>
        <w:t>Elevation</w:t>
      </w:r>
      <w:proofErr w:type="spellEnd"/>
    </w:p>
    <w:p w14:paraId="4B43BC0F" w14:textId="3D68091B" w:rsidR="00F73B1E" w:rsidRDefault="00F73B1E" w:rsidP="00F73B1E">
      <w:r>
        <w:t xml:space="preserve">Ezt a komponenst a </w:t>
      </w:r>
      <w:proofErr w:type="spellStart"/>
      <w:r>
        <w:t>Cart</w:t>
      </w:r>
      <w:proofErr w:type="spellEnd"/>
      <w:r>
        <w:t xml:space="preserve"> felületen használtam a kosárba helyezett elemek hátterének</w:t>
      </w:r>
      <w:r w:rsidR="00737CE9">
        <w:t xml:space="preserve">, hogy egységet biztosítson az egyes soroknak. </w:t>
      </w:r>
    </w:p>
    <w:p w14:paraId="104B12F2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683D1A28" w14:textId="56B59CBE" w:rsidR="00F73B1E" w:rsidRDefault="00F73B1E" w:rsidP="00F73B1E">
      <w:pPr>
        <w:rPr>
          <w:lang w:val="en-US"/>
        </w:rPr>
      </w:pPr>
      <w:r>
        <w:lastRenderedPageBreak/>
        <w:t xml:space="preserve">Felhasználása egy egyszerű </w:t>
      </w:r>
      <w:proofErr w:type="spellStart"/>
      <w:r>
        <w:t>MatPaper</w:t>
      </w:r>
      <w:proofErr w:type="spellEnd"/>
      <w:r>
        <w:t xml:space="preserve"> tag elhelyezésével lehetséges. Ezen belül adható meg az </w:t>
      </w:r>
      <w:proofErr w:type="spellStart"/>
      <w:r>
        <w:t>Elevation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értéke </w:t>
      </w:r>
      <w:r w:rsidR="00BD0ADC">
        <w:t xml:space="preserve">0 és 24 között. Ezen kívül a div tag is kiemelhető, nem csak a </w:t>
      </w:r>
      <w:proofErr w:type="spellStart"/>
      <w:r w:rsidR="00BD0ADC">
        <w:t>MatPaper</w:t>
      </w:r>
      <w:proofErr w:type="spellEnd"/>
      <w:r w:rsidR="00BD0ADC">
        <w:t xml:space="preserve">. Ehhez a </w:t>
      </w:r>
      <w:proofErr w:type="spellStart"/>
      <w:r w:rsidR="00BD0ADC">
        <w:t>class</w:t>
      </w:r>
      <w:proofErr w:type="spellEnd"/>
      <w:r w:rsidR="00BD0ADC">
        <w:t xml:space="preserve"> </w:t>
      </w:r>
      <w:proofErr w:type="spellStart"/>
      <w:r w:rsidR="00BD0ADC">
        <w:t>property</w:t>
      </w:r>
      <w:proofErr w:type="spellEnd"/>
      <w:r w:rsidR="00BD0ADC">
        <w:t xml:space="preserve"> beállítása szükséges </w:t>
      </w:r>
      <w:proofErr w:type="spellStart"/>
      <w:r w:rsidR="00BD0ADC">
        <w:t>mat</w:t>
      </w:r>
      <w:proofErr w:type="spellEnd"/>
      <w:r w:rsidR="00BD0ADC">
        <w:t>-</w:t>
      </w:r>
      <w:proofErr w:type="spellStart"/>
      <w:r w:rsidR="00BD0ADC">
        <w:t>elevation</w:t>
      </w:r>
      <w:proofErr w:type="spellEnd"/>
      <w:r w:rsidR="00BD0ADC">
        <w:t>-z</w:t>
      </w:r>
      <w:r w:rsidR="00BD0ADC">
        <w:rPr>
          <w:lang w:val="en-US"/>
        </w:rPr>
        <w:t xml:space="preserve">&lt;n&gt; -re, </w:t>
      </w:r>
      <w:proofErr w:type="spellStart"/>
      <w:r w:rsidR="00BD0ADC">
        <w:rPr>
          <w:lang w:val="en-US"/>
        </w:rPr>
        <w:t>ahol</w:t>
      </w:r>
      <w:proofErr w:type="spellEnd"/>
      <w:r w:rsidR="00BD0ADC">
        <w:rPr>
          <w:lang w:val="en-US"/>
        </w:rPr>
        <w:t xml:space="preserve"> n a </w:t>
      </w:r>
      <w:proofErr w:type="spellStart"/>
      <w:r w:rsidR="00BD0ADC">
        <w:rPr>
          <w:lang w:val="en-US"/>
        </w:rPr>
        <w:t>kiemelés</w:t>
      </w:r>
      <w:proofErr w:type="spellEnd"/>
      <w:r w:rsidR="00BD0ADC">
        <w:rPr>
          <w:lang w:val="en-US"/>
        </w:rPr>
        <w:t xml:space="preserve"> </w:t>
      </w:r>
      <w:proofErr w:type="spellStart"/>
      <w:r w:rsidR="00BD0ADC">
        <w:rPr>
          <w:lang w:val="en-US"/>
        </w:rPr>
        <w:t>mértéke</w:t>
      </w:r>
      <w:proofErr w:type="spellEnd"/>
      <w:r w:rsidR="00BD0ADC">
        <w:rPr>
          <w:lang w:val="en-US"/>
        </w:rPr>
        <w:t>.</w:t>
      </w:r>
    </w:p>
    <w:p w14:paraId="5884E36D" w14:textId="6A64BE24" w:rsidR="00BD0ADC" w:rsidRPr="00BD0ADC" w:rsidRDefault="00BD0ADC" w:rsidP="00BD0ADC">
      <w:pPr>
        <w:pStyle w:val="Kd"/>
      </w:pPr>
      <w:r w:rsidRPr="00BD0ADC">
        <w:t xml:space="preserve">        &lt;</w:t>
      </w:r>
      <w:proofErr w:type="spellStart"/>
      <w:r w:rsidRPr="00BD0ADC">
        <w:t>MatPaper</w:t>
      </w:r>
      <w:proofErr w:type="spellEnd"/>
      <w:r w:rsidRPr="00BD0ADC">
        <w:t xml:space="preserve"> </w:t>
      </w:r>
      <w:proofErr w:type="spellStart"/>
      <w:r w:rsidRPr="00BD0ADC">
        <w:t>Elevation</w:t>
      </w:r>
      <w:proofErr w:type="spellEnd"/>
      <w:r w:rsidRPr="00BD0ADC">
        <w:t>=</w:t>
      </w:r>
      <w:r w:rsidRPr="00BD0ADC">
        <w:t>"</w:t>
      </w:r>
      <w:r>
        <w:t>5</w:t>
      </w:r>
      <w:r w:rsidRPr="00BD0ADC">
        <w:t>"&gt;</w:t>
      </w:r>
    </w:p>
    <w:p w14:paraId="7E2908A0" w14:textId="7B092B89" w:rsidR="00BD0ADC" w:rsidRPr="00BD0ADC" w:rsidRDefault="00BD0ADC" w:rsidP="00BD0ADC">
      <w:pPr>
        <w:pStyle w:val="Kd"/>
      </w:pPr>
      <w:r w:rsidRPr="00BD0ADC">
        <w:tab/>
      </w:r>
      <w:r w:rsidRPr="00BD0ADC">
        <w:tab/>
        <w:t>…</w:t>
      </w:r>
    </w:p>
    <w:p w14:paraId="13CB5682" w14:textId="35DF5AB9" w:rsidR="00BD0ADC" w:rsidRPr="00BD0ADC" w:rsidRDefault="00BD0ADC" w:rsidP="00BD0ADC">
      <w:pPr>
        <w:pStyle w:val="Kd"/>
      </w:pPr>
      <w:r w:rsidRPr="00BD0ADC">
        <w:t xml:space="preserve">        &lt;/</w:t>
      </w:r>
      <w:proofErr w:type="spellStart"/>
      <w:r w:rsidRPr="00BD0ADC">
        <w:t>MatPaper</w:t>
      </w:r>
      <w:proofErr w:type="spellEnd"/>
      <w:r w:rsidRPr="00BD0ADC">
        <w:t>&gt;</w:t>
      </w:r>
    </w:p>
    <w:p w14:paraId="0E584589" w14:textId="351F0E73" w:rsidR="00140742" w:rsidRDefault="00140742" w:rsidP="00140742">
      <w:pPr>
        <w:pStyle w:val="Cmsor3"/>
      </w:pPr>
      <w:bookmarkStart w:id="49" w:name="_Toc102139943"/>
      <w:proofErr w:type="spellStart"/>
      <w:r>
        <w:t>Themes</w:t>
      </w:r>
      <w:bookmarkEnd w:id="49"/>
      <w:proofErr w:type="spellEnd"/>
    </w:p>
    <w:p w14:paraId="037A1D3C" w14:textId="45436D19" w:rsidR="00140742" w:rsidRDefault="00BD0ADC" w:rsidP="00140742">
      <w:r>
        <w:t>A témák az alkalmazásban elhelyezett komponensek fő színeit adják meg, így azoknak az oldalon belül egységes megjelenítést biztosít</w:t>
      </w:r>
      <w:r w:rsidR="0024459F">
        <w:t>.</w:t>
      </w:r>
    </w:p>
    <w:p w14:paraId="46BD2170" w14:textId="32E20626" w:rsidR="0024459F" w:rsidRDefault="0024459F" w:rsidP="0024459F">
      <w:pPr>
        <w:pStyle w:val="Kp"/>
      </w:pPr>
      <w:r w:rsidRPr="0024459F">
        <w:drawing>
          <wp:inline distT="0" distB="0" distL="0" distR="0" wp14:anchorId="30FDFB41" wp14:editId="4BA9244A">
            <wp:extent cx="5400040" cy="124142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9C6C" w14:textId="37A168D9" w:rsidR="0024459F" w:rsidRDefault="0024459F" w:rsidP="0024459F">
      <w:pPr>
        <w:pStyle w:val="Kpalrs"/>
      </w:pPr>
      <w:r>
        <w:t xml:space="preserve">16. ábra: </w:t>
      </w:r>
      <w:proofErr w:type="spellStart"/>
      <w:r>
        <w:t>Themes</w:t>
      </w:r>
      <w:proofErr w:type="spellEnd"/>
    </w:p>
    <w:p w14:paraId="46401630" w14:textId="310BAF4D" w:rsidR="0024459F" w:rsidRDefault="0024459F" w:rsidP="0024459F">
      <w:r>
        <w:t xml:space="preserve">Az általam beállított témát az egész oldalra alkalmaztam, így a </w:t>
      </w:r>
      <w:proofErr w:type="spellStart"/>
      <w:r>
        <w:t>MainLayout</w:t>
      </w:r>
      <w:proofErr w:type="spellEnd"/>
      <w:r>
        <w:t xml:space="preserve"> felületét ágyaztam ebbe a komponensbe.</w:t>
      </w:r>
    </w:p>
    <w:p w14:paraId="2850E9B3" w14:textId="7BD3FB3B" w:rsidR="0024459F" w:rsidRDefault="0024459F" w:rsidP="0024459F">
      <w:r>
        <w:t xml:space="preserve">Felhasználásához mindössze egy </w:t>
      </w:r>
      <w:proofErr w:type="spellStart"/>
      <w:r>
        <w:t>MatThemeProvider</w:t>
      </w:r>
      <w:proofErr w:type="spellEnd"/>
      <w:r>
        <w:t xml:space="preserve"> tag-</w:t>
      </w:r>
      <w:proofErr w:type="spellStart"/>
      <w:r>
        <w:t>et</w:t>
      </w:r>
      <w:proofErr w:type="spellEnd"/>
      <w:r>
        <w:t xml:space="preserve"> kell rakni a komponensek köré</w:t>
      </w:r>
      <w:r w:rsidR="00D91FE5">
        <w:t xml:space="preserve"> a HTML kódban</w:t>
      </w:r>
      <w:r>
        <w:t xml:space="preserve">. Ebben a tag-ben beállítjuk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 egy, a kódban létrehozott </w:t>
      </w:r>
      <w:proofErr w:type="spellStart"/>
      <w:r>
        <w:t>MatTheme</w:t>
      </w:r>
      <w:proofErr w:type="spellEnd"/>
      <w:r>
        <w:t xml:space="preserve"> típusú változóéra. </w:t>
      </w:r>
      <w:r w:rsidR="00D91FE5">
        <w:t xml:space="preserve">C# kódban a </w:t>
      </w:r>
      <w:proofErr w:type="spellStart"/>
      <w:r w:rsidR="00D91FE5">
        <w:t>MatBlazor</w:t>
      </w:r>
      <w:proofErr w:type="spellEnd"/>
      <w:r w:rsidR="00D91FE5">
        <w:t xml:space="preserve"> könyvtár importálásával lesz elérhető a </w:t>
      </w:r>
      <w:proofErr w:type="spellStart"/>
      <w:r w:rsidR="00D91FE5">
        <w:t>MatTheme</w:t>
      </w:r>
      <w:proofErr w:type="spellEnd"/>
      <w:r w:rsidR="00D91FE5">
        <w:t xml:space="preserve"> típus. Létrehozása az alábbi módon történik.</w:t>
      </w:r>
    </w:p>
    <w:p w14:paraId="2E23DF80" w14:textId="77777777" w:rsidR="00D91FE5" w:rsidRPr="00D91FE5" w:rsidRDefault="00D91FE5" w:rsidP="00D91FE5">
      <w:pPr>
        <w:pStyle w:val="Kd"/>
      </w:pPr>
      <w:proofErr w:type="spellStart"/>
      <w:r w:rsidRPr="00D91FE5">
        <w:t>public</w:t>
      </w:r>
      <w:proofErr w:type="spellEnd"/>
      <w:r w:rsidRPr="00D91FE5">
        <w:t xml:space="preserve"> </w:t>
      </w:r>
      <w:proofErr w:type="spellStart"/>
      <w:r w:rsidRPr="00D91FE5">
        <w:t>MatTheme</w:t>
      </w:r>
      <w:proofErr w:type="spellEnd"/>
      <w:r w:rsidRPr="00D91FE5">
        <w:t xml:space="preserve"> </w:t>
      </w:r>
      <w:proofErr w:type="spellStart"/>
      <w:r w:rsidRPr="00D91FE5">
        <w:t>theme</w:t>
      </w:r>
      <w:proofErr w:type="spellEnd"/>
      <w:r w:rsidRPr="00D91FE5">
        <w:t xml:space="preserve"> = </w:t>
      </w:r>
      <w:proofErr w:type="spellStart"/>
      <w:r w:rsidRPr="00D91FE5">
        <w:t>new</w:t>
      </w:r>
      <w:proofErr w:type="spellEnd"/>
      <w:r w:rsidRPr="00D91FE5">
        <w:t xml:space="preserve"> </w:t>
      </w:r>
      <w:proofErr w:type="spellStart"/>
      <w:proofErr w:type="gramStart"/>
      <w:r w:rsidRPr="00D91FE5">
        <w:t>MatTheme</w:t>
      </w:r>
      <w:proofErr w:type="spellEnd"/>
      <w:r w:rsidRPr="00D91FE5">
        <w:t>(</w:t>
      </w:r>
      <w:proofErr w:type="gramEnd"/>
      <w:r w:rsidRPr="00D91FE5">
        <w:t>)</w:t>
      </w:r>
    </w:p>
    <w:p w14:paraId="3141EF52" w14:textId="3D49543C" w:rsidR="00D91FE5" w:rsidRPr="00D91FE5" w:rsidRDefault="00D91FE5" w:rsidP="00D91FE5">
      <w:pPr>
        <w:pStyle w:val="Kd"/>
      </w:pPr>
      <w:r w:rsidRPr="00D91FE5">
        <w:t>{</w:t>
      </w:r>
    </w:p>
    <w:p w14:paraId="4986E1A6" w14:textId="11C821EC" w:rsidR="00D91FE5" w:rsidRPr="00D91FE5" w:rsidRDefault="00D91FE5" w:rsidP="00D91FE5">
      <w:pPr>
        <w:pStyle w:val="Kd"/>
      </w:pPr>
      <w:r>
        <w:tab/>
      </w:r>
      <w:proofErr w:type="spellStart"/>
      <w:r w:rsidRPr="00D91FE5">
        <w:t>Primary</w:t>
      </w:r>
      <w:proofErr w:type="spellEnd"/>
      <w:r w:rsidRPr="00D91FE5">
        <w:t xml:space="preserve"> = "#bcaaa4",</w:t>
      </w:r>
    </w:p>
    <w:p w14:paraId="568B745F" w14:textId="29111DAF" w:rsidR="00D91FE5" w:rsidRPr="00D91FE5" w:rsidRDefault="00D91FE5" w:rsidP="00D91FE5">
      <w:pPr>
        <w:pStyle w:val="Kd"/>
      </w:pPr>
      <w:r w:rsidRPr="00D91FE5">
        <w:t xml:space="preserve">     </w:t>
      </w:r>
      <w:proofErr w:type="spellStart"/>
      <w:r>
        <w:t>S</w:t>
      </w:r>
      <w:r w:rsidRPr="00D91FE5">
        <w:t>econdary</w:t>
      </w:r>
      <w:proofErr w:type="spellEnd"/>
      <w:r w:rsidRPr="00D91FE5">
        <w:t xml:space="preserve"> = "#</w:t>
      </w:r>
      <w:proofErr w:type="spellStart"/>
      <w:r w:rsidRPr="00D91FE5">
        <w:t>bdbdbd</w:t>
      </w:r>
      <w:proofErr w:type="spellEnd"/>
      <w:r w:rsidRPr="00D91FE5">
        <w:t>"</w:t>
      </w:r>
    </w:p>
    <w:p w14:paraId="0E5A0477" w14:textId="7BF4BB99" w:rsidR="00D91FE5" w:rsidRDefault="00D91FE5" w:rsidP="00D91FE5">
      <w:pPr>
        <w:pStyle w:val="Kd"/>
      </w:pPr>
      <w:r w:rsidRPr="00D91FE5">
        <w:t>};</w:t>
      </w:r>
    </w:p>
    <w:p w14:paraId="76CDC4CE" w14:textId="65FC4DE2" w:rsidR="00737CE9" w:rsidRDefault="00D91FE5" w:rsidP="00D91FE5">
      <w:pPr>
        <w:ind w:firstLine="0"/>
      </w:pPr>
      <w:r>
        <w:t xml:space="preserve">Itt meg kell adni neki egy elsődleges és egy másodlagos színt, amit megtehetünk </w:t>
      </w:r>
      <w:proofErr w:type="spellStart"/>
      <w:r>
        <w:t>string</w:t>
      </w:r>
      <w:proofErr w:type="spellEnd"/>
      <w:r>
        <w:t xml:space="preserve">-ként egy kettőskereszt után a szín hexadecimális kódjával, vagy beépített </w:t>
      </w:r>
      <w:proofErr w:type="spellStart"/>
      <w:r>
        <w:t>MatBlazor</w:t>
      </w:r>
      <w:proofErr w:type="spellEnd"/>
      <w:r>
        <w:t xml:space="preserve"> színeket is megadhatunk.</w:t>
      </w:r>
    </w:p>
    <w:p w14:paraId="1B44BE6E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7AA96948" w14:textId="7EC036E6" w:rsidR="00140742" w:rsidRDefault="00140742" w:rsidP="00140742">
      <w:pPr>
        <w:pStyle w:val="Cmsor3"/>
      </w:pPr>
      <w:bookmarkStart w:id="50" w:name="_Toc102139944"/>
      <w:proofErr w:type="spellStart"/>
      <w:r>
        <w:lastRenderedPageBreak/>
        <w:t>Typography</w:t>
      </w:r>
      <w:bookmarkEnd w:id="50"/>
      <w:proofErr w:type="spellEnd"/>
    </w:p>
    <w:p w14:paraId="2F0706EC" w14:textId="6631BA1D" w:rsidR="00140742" w:rsidRDefault="00024A00" w:rsidP="00140742">
      <w:r>
        <w:t xml:space="preserve">A </w:t>
      </w:r>
      <w:proofErr w:type="spellStart"/>
      <w:r>
        <w:t>Typography</w:t>
      </w:r>
      <w:proofErr w:type="spellEnd"/>
      <w:r>
        <w:t xml:space="preserve"> a beépített </w:t>
      </w:r>
      <w:proofErr w:type="spellStart"/>
      <w:r>
        <w:t>MatBlazor</w:t>
      </w:r>
      <w:proofErr w:type="spellEnd"/>
      <w:r>
        <w:t xml:space="preserve"> </w:t>
      </w:r>
      <w:r w:rsidR="00F35D3F">
        <w:t>betűtípusokat jelenti. Ezek beállíthatók tag-</w:t>
      </w:r>
      <w:proofErr w:type="spellStart"/>
      <w:r w:rsidR="00F35D3F">
        <w:t>ekkel</w:t>
      </w:r>
      <w:proofErr w:type="spellEnd"/>
      <w:r w:rsidR="00F35D3F">
        <w:t xml:space="preserve"> vagy </w:t>
      </w:r>
      <w:proofErr w:type="spellStart"/>
      <w:r w:rsidR="00F35D3F">
        <w:t>class</w:t>
      </w:r>
      <w:proofErr w:type="spellEnd"/>
      <w:r w:rsidR="00F35D3F">
        <w:t xml:space="preserve"> </w:t>
      </w:r>
      <w:proofErr w:type="spellStart"/>
      <w:r w:rsidR="00F35D3F">
        <w:t>property</w:t>
      </w:r>
      <w:proofErr w:type="spellEnd"/>
      <w:r w:rsidR="00F35D3F">
        <w:t xml:space="preserve"> megfelelő beállításával. Vannak HeadLine, </w:t>
      </w:r>
      <w:proofErr w:type="spellStart"/>
      <w:r w:rsidR="00F35D3F">
        <w:t>Subtitle</w:t>
      </w:r>
      <w:proofErr w:type="spellEnd"/>
      <w:r w:rsidR="00F35D3F">
        <w:t xml:space="preserve">, Body, </w:t>
      </w:r>
      <w:proofErr w:type="spellStart"/>
      <w:r w:rsidR="00F35D3F">
        <w:t>Caption</w:t>
      </w:r>
      <w:proofErr w:type="spellEnd"/>
      <w:r w:rsidR="00F35D3F">
        <w:t xml:space="preserve"> és Overline szövegtípusok. A fejlesztő találhat akármekkora méretű és kiemelt betűtípusokat is, könnyen felhasználható és változatos.</w:t>
      </w:r>
    </w:p>
    <w:p w14:paraId="55ED31A5" w14:textId="248DB709" w:rsidR="00F35D3F" w:rsidRPr="00F35D3F" w:rsidRDefault="00F35D3F" w:rsidP="00F35D3F">
      <w:pPr>
        <w:pStyle w:val="Kd"/>
      </w:pPr>
      <w:r w:rsidRPr="00F35D3F">
        <w:t>&lt;MatH2&gt;</w:t>
      </w:r>
    </w:p>
    <w:p w14:paraId="09B1943A" w14:textId="189BD5AD" w:rsidR="00F35D3F" w:rsidRPr="00F35D3F" w:rsidRDefault="00F35D3F" w:rsidP="00F35D3F">
      <w:pPr>
        <w:pStyle w:val="Kd"/>
      </w:pPr>
      <w:r>
        <w:tab/>
      </w:r>
      <w:r w:rsidRPr="00F35D3F">
        <w:t>Szöveg</w:t>
      </w:r>
    </w:p>
    <w:p w14:paraId="4274137D" w14:textId="6432BE0B" w:rsidR="00F35D3F" w:rsidRPr="00F35D3F" w:rsidRDefault="00F35D3F" w:rsidP="00F35D3F">
      <w:pPr>
        <w:pStyle w:val="Kd"/>
      </w:pPr>
      <w:r w:rsidRPr="00F35D3F">
        <w:t>&lt;/MatH2&gt;</w:t>
      </w:r>
    </w:p>
    <w:p w14:paraId="2A2D2013" w14:textId="3BA15ED5" w:rsidR="00534866" w:rsidRDefault="00706E43" w:rsidP="00534866">
      <w:pPr>
        <w:pStyle w:val="Cmsor2"/>
      </w:pPr>
      <w:bookmarkStart w:id="51" w:name="_Toc102139945"/>
      <w:r>
        <w:t>Navigáció</w:t>
      </w:r>
      <w:bookmarkEnd w:id="51"/>
    </w:p>
    <w:p w14:paraId="38BFD5B7" w14:textId="5CD6F6C2" w:rsidR="00140742" w:rsidRDefault="00140742" w:rsidP="00140742">
      <w:pPr>
        <w:pStyle w:val="Cmsor3"/>
      </w:pPr>
      <w:bookmarkStart w:id="52" w:name="_Toc102139946"/>
      <w:proofErr w:type="spellStart"/>
      <w:r>
        <w:t>AppBar</w:t>
      </w:r>
      <w:bookmarkEnd w:id="52"/>
      <w:proofErr w:type="spellEnd"/>
    </w:p>
    <w:p w14:paraId="79A8139A" w14:textId="68550D28" w:rsidR="00140742" w:rsidRDefault="005735AE" w:rsidP="00140742">
      <w:r>
        <w:t xml:space="preserve">Az </w:t>
      </w:r>
      <w:proofErr w:type="spellStart"/>
      <w:r>
        <w:t>Appbar</w:t>
      </w:r>
      <w:proofErr w:type="spellEnd"/>
      <w:r>
        <w:t xml:space="preserve"> egy felső navigációs sávot biztosít az oldalnak. Elhelyezhető rajta az oldal neve, gombok vagy akár keresősáv is. </w:t>
      </w:r>
      <w:r w:rsidR="00423864">
        <w:t>Ezen a komponensen belül helyezhető el az oldal tartalma is.</w:t>
      </w:r>
    </w:p>
    <w:p w14:paraId="2AD88B73" w14:textId="1A02667C" w:rsidR="00423864" w:rsidRDefault="00423864" w:rsidP="00423864">
      <w:pPr>
        <w:pStyle w:val="Kp"/>
      </w:pPr>
      <w:r w:rsidRPr="00423864">
        <w:drawing>
          <wp:inline distT="0" distB="0" distL="0" distR="0" wp14:anchorId="2C572C18" wp14:editId="45E5BFF8">
            <wp:extent cx="5400040" cy="489585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7145" w14:textId="1FFDFE18" w:rsidR="00423864" w:rsidRDefault="00423864" w:rsidP="00423864">
      <w:pPr>
        <w:pStyle w:val="Kpalrs"/>
      </w:pPr>
      <w:r>
        <w:t xml:space="preserve">17. ábra: </w:t>
      </w:r>
      <w:proofErr w:type="spellStart"/>
      <w:r>
        <w:t>AppBar</w:t>
      </w:r>
      <w:proofErr w:type="spellEnd"/>
    </w:p>
    <w:p w14:paraId="6E09ACB7" w14:textId="5E6A17F5" w:rsidR="00423864" w:rsidRDefault="00423864" w:rsidP="00423864">
      <w:r>
        <w:t xml:space="preserve">Az </w:t>
      </w:r>
      <w:proofErr w:type="spellStart"/>
      <w:r>
        <w:t>AppBar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-ban helyeztem el, így az összes oldalon elérhető és könnyen átnavigálhatunk vele a főbb oldalakra vagy kereshetünk a termékek közt. </w:t>
      </w:r>
    </w:p>
    <w:p w14:paraId="2725E7A6" w14:textId="374A47F2" w:rsidR="00423864" w:rsidRDefault="00423864" w:rsidP="00423864">
      <w:r>
        <w:t>Az elhelyezés</w:t>
      </w:r>
      <w:r w:rsidR="00283F99">
        <w:t xml:space="preserve"> egy </w:t>
      </w:r>
      <w:proofErr w:type="spellStart"/>
      <w:r w:rsidR="00283F99">
        <w:t>MatAppBarContainer</w:t>
      </w:r>
      <w:proofErr w:type="spellEnd"/>
      <w:r w:rsidR="00283F99">
        <w:t xml:space="preserve"> tag-</w:t>
      </w:r>
      <w:proofErr w:type="spellStart"/>
      <w:r w:rsidR="00283F99">
        <w:t>gel</w:t>
      </w:r>
      <w:proofErr w:type="spellEnd"/>
      <w:r w:rsidR="00283F99">
        <w:t xml:space="preserve"> kezdődik, ez biztosítja az </w:t>
      </w:r>
      <w:proofErr w:type="spellStart"/>
      <w:r w:rsidR="00283F99">
        <w:t>AppBar</w:t>
      </w:r>
      <w:proofErr w:type="spellEnd"/>
      <w:r w:rsidR="00283F99">
        <w:t xml:space="preserve"> helyét, a nevéből is mutatja, hogy ez lesz a tároló. Ezen belül helyezhető el maga a </w:t>
      </w:r>
      <w:proofErr w:type="spellStart"/>
      <w:r w:rsidR="00283F99">
        <w:t>MatAppBar</w:t>
      </w:r>
      <w:proofErr w:type="spellEnd"/>
      <w:r w:rsidR="00283F99">
        <w:t xml:space="preserve">, ami további sorokra osztható és azon belül szekciók hozhatók létre, ezzel könnyítve az elrendezést. </w:t>
      </w:r>
      <w:proofErr w:type="spellStart"/>
      <w:r w:rsidR="00283F99">
        <w:t>MatAppBar</w:t>
      </w:r>
      <w:proofErr w:type="spellEnd"/>
      <w:r w:rsidR="00283F99">
        <w:t xml:space="preserve"> után helyezhető el még az </w:t>
      </w:r>
      <w:proofErr w:type="spellStart"/>
      <w:r w:rsidR="00283F99">
        <w:t>AppBarContainer</w:t>
      </w:r>
      <w:proofErr w:type="spellEnd"/>
      <w:r w:rsidR="00283F99">
        <w:t xml:space="preserve">-en belül a </w:t>
      </w:r>
      <w:proofErr w:type="spellStart"/>
      <w:r w:rsidR="00283F99">
        <w:t>MatAppBarContent</w:t>
      </w:r>
      <w:proofErr w:type="spellEnd"/>
      <w:r w:rsidR="00283F99">
        <w:t>.</w:t>
      </w:r>
    </w:p>
    <w:p w14:paraId="5DF7ABF8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37B6DB6B" w14:textId="16372E4B" w:rsidR="00737CE9" w:rsidRDefault="00737CE9" w:rsidP="00423864">
      <w:r>
        <w:lastRenderedPageBreak/>
        <w:t xml:space="preserve">A HTML kódban ez az alábbimódon néz ki: </w:t>
      </w:r>
    </w:p>
    <w:p w14:paraId="3D33E2A7" w14:textId="66AB40C7" w:rsidR="00283F99" w:rsidRPr="00283F99" w:rsidRDefault="00283F99" w:rsidP="00283F99">
      <w:pPr>
        <w:pStyle w:val="Kd"/>
      </w:pPr>
      <w:r w:rsidRPr="00283F99">
        <w:t>&lt;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0A8B04A0" w14:textId="3A4DF08B" w:rsidR="00283F99" w:rsidRPr="00283F99" w:rsidRDefault="00283F99" w:rsidP="00283F99">
      <w:pPr>
        <w:pStyle w:val="Kd"/>
      </w:pPr>
      <w:r>
        <w:tab/>
      </w:r>
      <w:r w:rsidRPr="00283F99">
        <w:t>&lt;</w:t>
      </w:r>
      <w:proofErr w:type="spellStart"/>
      <w:r w:rsidRPr="00283F99">
        <w:t>MatAppBar</w:t>
      </w:r>
      <w:proofErr w:type="spellEnd"/>
      <w:r w:rsidRPr="00283F99">
        <w:t xml:space="preserve"> Fixed="</w:t>
      </w:r>
      <w:proofErr w:type="spellStart"/>
      <w:r w:rsidRPr="00283F99">
        <w:t>true</w:t>
      </w:r>
      <w:proofErr w:type="spellEnd"/>
      <w:r w:rsidRPr="00283F99">
        <w:t>"&gt;</w:t>
      </w:r>
    </w:p>
    <w:p w14:paraId="123D2D71" w14:textId="5BBE93F9" w:rsidR="00283F99" w:rsidRPr="00283F99" w:rsidRDefault="00283F99" w:rsidP="00283F99">
      <w:pPr>
        <w:pStyle w:val="Kd"/>
      </w:pPr>
      <w:r>
        <w:tab/>
      </w:r>
      <w:r>
        <w:tab/>
      </w:r>
      <w:r w:rsidRPr="00283F99">
        <w:t>&lt;</w:t>
      </w:r>
      <w:proofErr w:type="spellStart"/>
      <w:r w:rsidRPr="00283F99">
        <w:t>MatAppBarRow</w:t>
      </w:r>
      <w:proofErr w:type="spellEnd"/>
      <w:r w:rsidRPr="00283F99">
        <w:t>&gt;</w:t>
      </w:r>
    </w:p>
    <w:p w14:paraId="1F75DC79" w14:textId="21EF9A59" w:rsidR="00283F99" w:rsidRPr="00283F99" w:rsidRDefault="00283F99" w:rsidP="00283F99">
      <w:pPr>
        <w:pStyle w:val="Kd"/>
      </w:pPr>
      <w:r>
        <w:tab/>
      </w:r>
      <w:r>
        <w:tab/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797CF4C" w14:textId="19877EDC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>
        <w:tab/>
      </w:r>
      <w:r w:rsidRPr="00283F99">
        <w:t>&lt;</w:t>
      </w:r>
      <w:proofErr w:type="spellStart"/>
      <w:r w:rsidRPr="00283F99">
        <w:t>MatAppBarTitle</w:t>
      </w:r>
      <w:proofErr w:type="spellEnd"/>
      <w:r w:rsidRPr="00283F99">
        <w:t>&gt;</w:t>
      </w:r>
      <w:r w:rsidRPr="00283F99">
        <w:t>Oldal címe</w:t>
      </w:r>
      <w:r w:rsidRPr="00283F99">
        <w:t>&lt;/</w:t>
      </w:r>
      <w:proofErr w:type="spellStart"/>
      <w:r w:rsidRPr="00283F99">
        <w:t>MatAppBarTitle</w:t>
      </w:r>
      <w:proofErr w:type="spellEnd"/>
      <w:r w:rsidRPr="00283F99">
        <w:t>&gt;</w:t>
      </w:r>
    </w:p>
    <w:p w14:paraId="65F85912" w14:textId="3C5780A9" w:rsidR="00283F99" w:rsidRP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037DE5CE" w14:textId="10CA8E39" w:rsidR="00283F99" w:rsidRDefault="00283F99" w:rsidP="00283F99">
      <w:pPr>
        <w:pStyle w:val="Kd"/>
      </w:pPr>
      <w:r w:rsidRPr="00283F99">
        <w:t xml:space="preserve">               </w:t>
      </w:r>
      <w:r>
        <w:tab/>
      </w:r>
      <w:r w:rsidRPr="00283F99">
        <w:t>&lt;</w:t>
      </w:r>
      <w:proofErr w:type="spellStart"/>
      <w:r w:rsidRPr="00283F99">
        <w:t>MatAppBarSection</w:t>
      </w:r>
      <w:proofErr w:type="spellEnd"/>
      <w:r w:rsidRPr="00283F99">
        <w:t xml:space="preserve"> </w:t>
      </w:r>
      <w:proofErr w:type="spellStart"/>
      <w:r w:rsidRPr="00283F99">
        <w:t>Align</w:t>
      </w:r>
      <w:proofErr w:type="spellEnd"/>
      <w:r w:rsidRPr="00283F99">
        <w:t>="@</w:t>
      </w:r>
      <w:proofErr w:type="spellStart"/>
      <w:r w:rsidRPr="00283F99">
        <w:t>MatAppBarSectionAlign.End</w:t>
      </w:r>
      <w:proofErr w:type="spellEnd"/>
      <w:r w:rsidRPr="00283F99">
        <w:t>"&gt;</w:t>
      </w:r>
    </w:p>
    <w:p w14:paraId="45BEE09F" w14:textId="77979CCA" w:rsidR="00BE732C" w:rsidRPr="00283F99" w:rsidRDefault="00BE732C" w:rsidP="00283F99">
      <w:pPr>
        <w:pStyle w:val="Kd"/>
      </w:pPr>
      <w:r>
        <w:tab/>
      </w:r>
      <w:r>
        <w:tab/>
      </w:r>
      <w:r>
        <w:tab/>
      </w:r>
      <w:r>
        <w:tab/>
        <w:t>…</w:t>
      </w:r>
    </w:p>
    <w:p w14:paraId="0AEB2329" w14:textId="26A9E469" w:rsidR="00283F99" w:rsidRPr="00283F99" w:rsidRDefault="00283F99" w:rsidP="00283F99">
      <w:pPr>
        <w:pStyle w:val="Kd"/>
      </w:pPr>
      <w:r w:rsidRPr="00283F99">
        <w:t xml:space="preserve">               </w:t>
      </w:r>
      <w:r w:rsidR="00BE732C">
        <w:tab/>
      </w:r>
      <w:r w:rsidRPr="00283F99">
        <w:t>&lt;/</w:t>
      </w:r>
      <w:proofErr w:type="spellStart"/>
      <w:r w:rsidRPr="00283F99">
        <w:t>MatAppBarSection</w:t>
      </w:r>
      <w:proofErr w:type="spellEnd"/>
      <w:r w:rsidRPr="00283F99">
        <w:t>&gt;</w:t>
      </w:r>
    </w:p>
    <w:p w14:paraId="79B08DB8" w14:textId="4184F44C" w:rsidR="00283F99" w:rsidRPr="00283F99" w:rsidRDefault="00283F99" w:rsidP="00283F99">
      <w:pPr>
        <w:pStyle w:val="Kd"/>
      </w:pPr>
      <w:r w:rsidRPr="00283F99">
        <w:t xml:space="preserve">         </w:t>
      </w:r>
      <w:r w:rsidR="00BE732C">
        <w:tab/>
      </w:r>
      <w:r w:rsidRPr="00283F99">
        <w:t>&lt;/</w:t>
      </w:r>
      <w:proofErr w:type="spellStart"/>
      <w:r w:rsidRPr="00283F99">
        <w:t>MatAppBarRow</w:t>
      </w:r>
      <w:proofErr w:type="spellEnd"/>
      <w:r w:rsidRPr="00283F99">
        <w:t>&gt;</w:t>
      </w:r>
    </w:p>
    <w:p w14:paraId="0539C408" w14:textId="101F2D8E" w:rsidR="00283F99" w:rsidRPr="00283F99" w:rsidRDefault="00283F99" w:rsidP="00283F99">
      <w:pPr>
        <w:pStyle w:val="Kd"/>
      </w:pPr>
      <w:r w:rsidRPr="00283F99">
        <w:t xml:space="preserve">     </w:t>
      </w:r>
      <w:r w:rsidR="00BE732C">
        <w:rPr>
          <w:lang w:val="en-US"/>
        </w:rPr>
        <w:t>&lt;</w:t>
      </w:r>
      <w:r w:rsidRPr="00283F99">
        <w:t>/</w:t>
      </w:r>
      <w:proofErr w:type="spellStart"/>
      <w:r w:rsidRPr="00283F99">
        <w:t>MatAppBar</w:t>
      </w:r>
      <w:proofErr w:type="spellEnd"/>
      <w:r w:rsidRPr="00283F99">
        <w:t>&gt;</w:t>
      </w:r>
    </w:p>
    <w:p w14:paraId="07E2B417" w14:textId="5E812DF1" w:rsidR="00283F99" w:rsidRPr="00283F99" w:rsidRDefault="00283F99" w:rsidP="00283F99">
      <w:pPr>
        <w:pStyle w:val="Kd"/>
      </w:pPr>
      <w:r w:rsidRPr="00283F99">
        <w:t xml:space="preserve">     &lt;</w:t>
      </w:r>
      <w:proofErr w:type="spellStart"/>
      <w:r w:rsidRPr="00283F99">
        <w:t>MatAppBarContent</w:t>
      </w:r>
      <w:proofErr w:type="spellEnd"/>
      <w:r w:rsidRPr="00283F99">
        <w:t>&gt;</w:t>
      </w:r>
    </w:p>
    <w:p w14:paraId="331AAEA7" w14:textId="4F3D5938" w:rsidR="00283F99" w:rsidRPr="00283F99" w:rsidRDefault="00283F99" w:rsidP="00283F99">
      <w:pPr>
        <w:pStyle w:val="Kd"/>
      </w:pPr>
      <w:r w:rsidRPr="00283F99">
        <w:t xml:space="preserve">          </w:t>
      </w:r>
      <w:r w:rsidR="00BE732C">
        <w:tab/>
      </w:r>
      <w:r w:rsidR="00BE732C">
        <w:tab/>
        <w:t>…</w:t>
      </w:r>
    </w:p>
    <w:p w14:paraId="582AB9F1" w14:textId="08912D08" w:rsidR="00283F99" w:rsidRPr="00283F99" w:rsidRDefault="00BE732C" w:rsidP="00283F99">
      <w:pPr>
        <w:pStyle w:val="Kd"/>
      </w:pPr>
      <w:r>
        <w:tab/>
      </w:r>
      <w:r w:rsidR="00283F99" w:rsidRPr="00283F99">
        <w:t>&lt;/</w:t>
      </w:r>
      <w:proofErr w:type="spellStart"/>
      <w:r w:rsidR="00283F99" w:rsidRPr="00283F99">
        <w:t>MatAppBarContent</w:t>
      </w:r>
      <w:proofErr w:type="spellEnd"/>
      <w:r w:rsidR="00283F99" w:rsidRPr="00283F99">
        <w:t>&gt;</w:t>
      </w:r>
    </w:p>
    <w:p w14:paraId="2901C6B8" w14:textId="736185A3" w:rsidR="00283F99" w:rsidRPr="00283F99" w:rsidRDefault="00283F99" w:rsidP="00BE732C">
      <w:pPr>
        <w:pStyle w:val="Kd"/>
      </w:pPr>
      <w:r w:rsidRPr="00283F99">
        <w:t>&lt;/</w:t>
      </w:r>
      <w:proofErr w:type="spellStart"/>
      <w:r w:rsidRPr="00283F99">
        <w:t>MatAppBarContainer</w:t>
      </w:r>
      <w:proofErr w:type="spellEnd"/>
      <w:r w:rsidRPr="00283F99">
        <w:t>&gt;</w:t>
      </w:r>
    </w:p>
    <w:p w14:paraId="44EB37E5" w14:textId="76AA555D" w:rsidR="00140742" w:rsidRDefault="00140742" w:rsidP="00140742">
      <w:pPr>
        <w:pStyle w:val="Cmsor3"/>
      </w:pPr>
      <w:bookmarkStart w:id="53" w:name="_Toc102139947"/>
      <w:r>
        <w:t>ButtonLink</w:t>
      </w:r>
      <w:bookmarkEnd w:id="53"/>
    </w:p>
    <w:p w14:paraId="182CA91C" w14:textId="2436EE58" w:rsidR="00140742" w:rsidRDefault="005735AE" w:rsidP="00140742">
      <w:r>
        <w:t xml:space="preserve">A ButtonLink egy olyan gomb komponens, ami egyből magába foglalja, hogy valamilyen navigációs feladatot fog ellátni, tehát megnyomására egy másik oldalra navigálja a felhasználót. </w:t>
      </w:r>
      <w:r w:rsidR="00FA5B59">
        <w:t xml:space="preserve">Kinézhet egyszerű szövegként, de adható neki keret vagy egyéb módokon is formázható, teljes mértékben a fejlesztőre van bízva, alap esetben </w:t>
      </w:r>
      <w:proofErr w:type="spellStart"/>
      <w:r w:rsidR="00FA5B59">
        <w:t>egyszerá</w:t>
      </w:r>
      <w:proofErr w:type="spellEnd"/>
      <w:r w:rsidR="00FA5B59">
        <w:t>, átszínezett szövegként jelenik meg a beállított téma színeitől függően.</w:t>
      </w:r>
    </w:p>
    <w:p w14:paraId="7B906BAB" w14:textId="406D1691" w:rsidR="00FA5B59" w:rsidRDefault="00FA5B59" w:rsidP="00FA5B59">
      <w:pPr>
        <w:pStyle w:val="Kp"/>
      </w:pPr>
      <w:r w:rsidRPr="00FA5B59">
        <w:drawing>
          <wp:inline distT="0" distB="0" distL="0" distR="0" wp14:anchorId="1656B673" wp14:editId="17A21785">
            <wp:extent cx="1886213" cy="752580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9CEE" w14:textId="6A625D1D" w:rsidR="00FA5B59" w:rsidRDefault="00FA5B59" w:rsidP="00FA5B59">
      <w:pPr>
        <w:pStyle w:val="Kpalrs"/>
      </w:pPr>
      <w:r>
        <w:t>18. ábra: ButtonLink</w:t>
      </w:r>
    </w:p>
    <w:p w14:paraId="5A9B15BF" w14:textId="5FDC0950" w:rsidR="00FA5B59" w:rsidRDefault="004C469B" w:rsidP="00FA5B59">
      <w:r>
        <w:t>ButtonLink-</w:t>
      </w:r>
      <w:proofErr w:type="spellStart"/>
      <w:r>
        <w:t>et</w:t>
      </w:r>
      <w:proofErr w:type="spellEnd"/>
      <w:r>
        <w:t xml:space="preserve"> a Login felületen használtam, hiszen itt volt olyan lehetőség, hogy ha a felhasználó még nem rendelkezik fiókkal, akkor átirányíttassa magát a regisztrációs felületre. </w:t>
      </w:r>
    </w:p>
    <w:p w14:paraId="175E3E99" w14:textId="626985B9" w:rsidR="004C469B" w:rsidRDefault="004C469B" w:rsidP="00FA5B59">
      <w:r>
        <w:t xml:space="preserve">Elhelyezése A </w:t>
      </w:r>
      <w:proofErr w:type="spellStart"/>
      <w:r>
        <w:t>MatButtonLink</w:t>
      </w:r>
      <w:proofErr w:type="spellEnd"/>
      <w:r>
        <w:t xml:space="preserve"> tag-</w:t>
      </w:r>
      <w:proofErr w:type="spellStart"/>
      <w:r>
        <w:t>gel</w:t>
      </w:r>
      <w:proofErr w:type="spellEnd"/>
      <w:r>
        <w:t xml:space="preserve"> lehetséges, ezen belül pedig a </w:t>
      </w:r>
      <w:proofErr w:type="spellStart"/>
      <w:r>
        <w:t>Href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beállításával adható meg az útvonal, hogy hova irányítson tovább a gomb megnyomása. A gomb felirata a nyitó és záró tag-ek közt adható meg.</w:t>
      </w:r>
    </w:p>
    <w:p w14:paraId="053BF85B" w14:textId="664E5E05" w:rsidR="004C469B" w:rsidRPr="004C469B" w:rsidRDefault="004C469B" w:rsidP="004C469B">
      <w:pPr>
        <w:pStyle w:val="Kd"/>
      </w:pPr>
      <w:r w:rsidRPr="004C469B">
        <w:t xml:space="preserve">    &lt;</w:t>
      </w:r>
      <w:proofErr w:type="spellStart"/>
      <w:r w:rsidRPr="004C469B">
        <w:t>MatButtonLink</w:t>
      </w:r>
      <w:proofErr w:type="spellEnd"/>
      <w:r w:rsidRPr="004C469B">
        <w:t xml:space="preserve"> </w:t>
      </w:r>
      <w:proofErr w:type="spellStart"/>
      <w:r w:rsidRPr="004C469B">
        <w:t>Href</w:t>
      </w:r>
      <w:proofErr w:type="spellEnd"/>
      <w:r w:rsidRPr="004C469B">
        <w:t>="/</w:t>
      </w:r>
      <w:proofErr w:type="spellStart"/>
      <w:r>
        <w:t>masik_oldal</w:t>
      </w:r>
      <w:proofErr w:type="spellEnd"/>
      <w:r w:rsidRPr="004C469B">
        <w:t xml:space="preserve"> </w:t>
      </w:r>
      <w:r w:rsidRPr="004C469B">
        <w:t>"&gt;</w:t>
      </w:r>
      <w:r>
        <w:t>Felirat</w:t>
      </w:r>
      <w:r w:rsidRPr="004C469B">
        <w:t>&lt;/</w:t>
      </w:r>
      <w:proofErr w:type="spellStart"/>
      <w:r w:rsidRPr="004C469B">
        <w:t>MatButtonLink</w:t>
      </w:r>
      <w:proofErr w:type="spellEnd"/>
      <w:r w:rsidRPr="004C469B">
        <w:t>&gt;</w:t>
      </w:r>
    </w:p>
    <w:p w14:paraId="7A103F9D" w14:textId="77777777" w:rsidR="004C469B" w:rsidRPr="00FA5B59" w:rsidRDefault="004C469B" w:rsidP="00FA5B59"/>
    <w:p w14:paraId="1B7A85EF" w14:textId="77777777" w:rsidR="00FA5B59" w:rsidRPr="00FA5B59" w:rsidRDefault="00FA5B59" w:rsidP="00FA5B59"/>
    <w:p w14:paraId="4F10FC53" w14:textId="046068D9" w:rsidR="00706E43" w:rsidRDefault="00706E43" w:rsidP="00706E43">
      <w:pPr>
        <w:pStyle w:val="Cmsor2"/>
      </w:pPr>
      <w:bookmarkStart w:id="54" w:name="_Toc102139948"/>
      <w:r>
        <w:lastRenderedPageBreak/>
        <w:t>Táblázatok</w:t>
      </w:r>
      <w:bookmarkEnd w:id="54"/>
    </w:p>
    <w:p w14:paraId="01A2FFDD" w14:textId="2B5E8FF7" w:rsidR="00140742" w:rsidRDefault="00140742" w:rsidP="00140742">
      <w:pPr>
        <w:pStyle w:val="Cmsor3"/>
      </w:pPr>
      <w:bookmarkStart w:id="55" w:name="_Toc102139949"/>
      <w:proofErr w:type="spellStart"/>
      <w:r>
        <w:t>Table</w:t>
      </w:r>
      <w:bookmarkEnd w:id="55"/>
      <w:proofErr w:type="spellEnd"/>
    </w:p>
    <w:p w14:paraId="3B34854C" w14:textId="56912A2C" w:rsidR="00140742" w:rsidRDefault="004C469B" w:rsidP="00140742">
      <w:r>
        <w:t xml:space="preserve">A </w:t>
      </w:r>
      <w:proofErr w:type="spellStart"/>
      <w:r>
        <w:t>Table</w:t>
      </w:r>
      <w:proofErr w:type="spellEnd"/>
      <w:r>
        <w:t xml:space="preserve"> komponens egy táblázatmegjelenítő eszköze a </w:t>
      </w:r>
      <w:proofErr w:type="spellStart"/>
      <w:r>
        <w:t>MatBlazor</w:t>
      </w:r>
      <w:proofErr w:type="spellEnd"/>
      <w:r>
        <w:t xml:space="preserve"> komponenskönyvtárnak</w:t>
      </w:r>
      <w:r w:rsidR="00903A5B">
        <w:t xml:space="preserve">, beállíthatók a fejléc szövegei és a sorokba kerülő adatok. Ezen kívül lehetőség van még a komponensen belül rendezések megadására saját függvényekkel vagy a sorok kiválaszthatóvá tételére. Ezen kívül az elemek lapozhatóvá tételéhez rendelkezésre áll egy elrejthető vagy megjeleníthető lapozó eszköz a táblázat alatt, de még a </w:t>
      </w:r>
      <w:proofErr w:type="spellStart"/>
      <w:r w:rsidR="00903A5B">
        <w:t>Table</w:t>
      </w:r>
      <w:proofErr w:type="spellEnd"/>
      <w:r w:rsidR="00903A5B">
        <w:t xml:space="preserve"> komponensen belül. </w:t>
      </w:r>
    </w:p>
    <w:p w14:paraId="1A0BBB65" w14:textId="33E55C1A" w:rsidR="00903A5B" w:rsidRDefault="00903A5B" w:rsidP="00903A5B">
      <w:pPr>
        <w:pStyle w:val="Kp"/>
      </w:pPr>
      <w:r w:rsidRPr="00903A5B">
        <w:drawing>
          <wp:inline distT="0" distB="0" distL="0" distR="0" wp14:anchorId="5926D09D" wp14:editId="411DEBA1">
            <wp:extent cx="3010320" cy="2724530"/>
            <wp:effectExtent l="0" t="0" r="0" b="0"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1868" w14:textId="1F713218" w:rsidR="00903A5B" w:rsidRDefault="00903A5B" w:rsidP="00903A5B">
      <w:pPr>
        <w:pStyle w:val="Kpalrs"/>
      </w:pPr>
      <w:r>
        <w:t xml:space="preserve">19. ábra: </w:t>
      </w:r>
      <w:proofErr w:type="spellStart"/>
      <w:r w:rsidR="00F44E98">
        <w:t>Table</w:t>
      </w:r>
      <w:proofErr w:type="spellEnd"/>
    </w:p>
    <w:p w14:paraId="549B8029" w14:textId="7FE103FE" w:rsidR="00F44E98" w:rsidRDefault="00F44E98" w:rsidP="00F44E98">
      <w:r>
        <w:t xml:space="preserve">Táblázatot a </w:t>
      </w:r>
      <w:proofErr w:type="spellStart"/>
      <w:r>
        <w:t>Product</w:t>
      </w:r>
      <w:proofErr w:type="spellEnd"/>
      <w:r>
        <w:t xml:space="preserve"> felületen alkalmaztam az allergének megjelenítésére. Az egyik oszlop tartalmazza az allergének nevét, a másik pedig egy igaz vagy hamis értéket, hogy a termék tartalmazza-e az adott allergént.</w:t>
      </w:r>
    </w:p>
    <w:p w14:paraId="76631916" w14:textId="018D26D5" w:rsidR="00F44E98" w:rsidRDefault="00F44E98" w:rsidP="00F44E98">
      <w:r>
        <w:t xml:space="preserve">A táblázat beépítéséhez egy </w:t>
      </w:r>
      <w:proofErr w:type="spellStart"/>
      <w:r>
        <w:t>MatTable</w:t>
      </w:r>
      <w:proofErr w:type="spellEnd"/>
      <w:r>
        <w:t xml:space="preserve"> komponens elhelyezésére van szükség a HTML kódban. Ezen belül szükséges megadni az </w:t>
      </w:r>
      <w:proofErr w:type="spellStart"/>
      <w:r>
        <w:t>Items</w:t>
      </w:r>
      <w:proofErr w:type="spellEnd"/>
      <w:r>
        <w:t xml:space="preserve"> </w:t>
      </w:r>
      <w:proofErr w:type="spellStart"/>
      <w:proofErr w:type="gramStart"/>
      <w:r>
        <w:t>property</w:t>
      </w:r>
      <w:proofErr w:type="spellEnd"/>
      <w:r>
        <w:t>-t</w:t>
      </w:r>
      <w:proofErr w:type="gramEnd"/>
      <w:r>
        <w:t xml:space="preserve"> ami a táblázatban szereplő objektumok listáját jelenti. Ezután a táblázaton belül megadjuk a </w:t>
      </w:r>
      <w:proofErr w:type="spellStart"/>
      <w:r>
        <w:t>MatTableHeader</w:t>
      </w:r>
      <w:proofErr w:type="spellEnd"/>
      <w:r>
        <w:t xml:space="preserve"> tag-ben a fejléc elemeit, majd a </w:t>
      </w:r>
      <w:proofErr w:type="spellStart"/>
      <w:r>
        <w:t>MatTableRow</w:t>
      </w:r>
      <w:proofErr w:type="spellEnd"/>
      <w:r>
        <w:t xml:space="preserve"> tag-ben, hogy az egyes sorokat milyen elemekkel töltse fel oszloponként </w:t>
      </w:r>
      <w:r w:rsidR="000F029E">
        <w:t xml:space="preserve">az </w:t>
      </w:r>
      <w:proofErr w:type="spellStart"/>
      <w:r w:rsidR="000F029E">
        <w:t>Items</w:t>
      </w:r>
      <w:proofErr w:type="spellEnd"/>
      <w:r w:rsidR="000F029E">
        <w:t xml:space="preserve"> </w:t>
      </w:r>
      <w:proofErr w:type="spellStart"/>
      <w:r w:rsidR="000F029E">
        <w:t>property</w:t>
      </w:r>
      <w:proofErr w:type="spellEnd"/>
      <w:r w:rsidR="000F029E">
        <w:t>-ben megadott objektumok alapján</w:t>
      </w:r>
      <w:r>
        <w:t>.</w:t>
      </w:r>
    </w:p>
    <w:p w14:paraId="3876E931" w14:textId="77777777" w:rsidR="00737CE9" w:rsidRDefault="00737CE9">
      <w:pPr>
        <w:spacing w:after="0" w:line="240" w:lineRule="auto"/>
        <w:ind w:firstLine="0"/>
        <w:jc w:val="left"/>
      </w:pPr>
      <w:r>
        <w:br w:type="page"/>
      </w:r>
    </w:p>
    <w:p w14:paraId="1F1775C6" w14:textId="0A88AD8E" w:rsidR="00737CE9" w:rsidRDefault="00737CE9" w:rsidP="00F44E98">
      <w:r>
        <w:lastRenderedPageBreak/>
        <w:t xml:space="preserve">A HTML kódban ez az alábbi </w:t>
      </w:r>
      <w:proofErr w:type="spellStart"/>
      <w:r>
        <w:t>múdon</w:t>
      </w:r>
      <w:proofErr w:type="spellEnd"/>
      <w:r>
        <w:t xml:space="preserve"> néz ki:</w:t>
      </w:r>
    </w:p>
    <w:p w14:paraId="1BA0EAB9" w14:textId="77777777" w:rsidR="00F44E98" w:rsidRPr="00F44E98" w:rsidRDefault="00F44E98" w:rsidP="00F44E98">
      <w:pPr>
        <w:pStyle w:val="Kd"/>
      </w:pPr>
      <w:r w:rsidRPr="00F44E98">
        <w:t>&lt;</w:t>
      </w:r>
      <w:proofErr w:type="spellStart"/>
      <w:r w:rsidRPr="00F44E98">
        <w:t>MatTable</w:t>
      </w:r>
      <w:proofErr w:type="spellEnd"/>
      <w:r w:rsidRPr="00F44E98">
        <w:t xml:space="preserve"> </w:t>
      </w:r>
      <w:proofErr w:type="spellStart"/>
      <w:r w:rsidRPr="00F44E98">
        <w:t>Items</w:t>
      </w:r>
      <w:proofErr w:type="spellEnd"/>
      <w:r w:rsidRPr="00F44E98">
        <w:t>="@</w:t>
      </w:r>
      <w:proofErr w:type="spellStart"/>
      <w:r w:rsidRPr="00F44E98">
        <w:t>allergens</w:t>
      </w:r>
      <w:proofErr w:type="spellEnd"/>
      <w:r w:rsidRPr="00F44E98">
        <w:t xml:space="preserve">" </w:t>
      </w:r>
      <w:proofErr w:type="spellStart"/>
      <w:r w:rsidRPr="00F44E98">
        <w:t>ShowPaging</w:t>
      </w:r>
      <w:proofErr w:type="spellEnd"/>
      <w:r w:rsidRPr="00F44E98">
        <w:t>="</w:t>
      </w:r>
      <w:proofErr w:type="spellStart"/>
      <w:r w:rsidRPr="00F44E98">
        <w:t>false</w:t>
      </w:r>
      <w:proofErr w:type="spellEnd"/>
      <w:r w:rsidRPr="00F44E98">
        <w:t>"&gt;</w:t>
      </w:r>
    </w:p>
    <w:p w14:paraId="07596AF1" w14:textId="5CBAC54E" w:rsidR="00F44E98" w:rsidRPr="00F44E98" w:rsidRDefault="00F44E98" w:rsidP="00F44E98">
      <w:pPr>
        <w:pStyle w:val="Kd"/>
      </w:pPr>
      <w:r>
        <w:tab/>
      </w:r>
      <w:r w:rsidRPr="00F44E98">
        <w:t>&lt;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0C6847B7" w14:textId="016C5258" w:rsidR="00F44E98" w:rsidRPr="00F44E98" w:rsidRDefault="00F44E98" w:rsidP="00F44E98">
      <w:pPr>
        <w:pStyle w:val="Kd"/>
      </w:pPr>
      <w:r w:rsidRPr="00F44E98">
        <w:t xml:space="preserve">     </w:t>
      </w:r>
      <w:r>
        <w:tab/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r w:rsidR="000F029E">
        <w:t>első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1793F8BF" w14:textId="6DF99979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th</w:t>
      </w:r>
      <w:proofErr w:type="spellEnd"/>
      <w:r w:rsidRPr="00F44E98">
        <w:t>&gt;</w:t>
      </w:r>
      <w:proofErr w:type="spellStart"/>
      <w:r w:rsidR="000F029E">
        <w:t>másodil</w:t>
      </w:r>
      <w:proofErr w:type="spellEnd"/>
      <w:r w:rsidR="000F029E">
        <w:t xml:space="preserve"> oszlop neve</w:t>
      </w:r>
      <w:r w:rsidRPr="00F44E98">
        <w:t>&lt;/</w:t>
      </w:r>
      <w:proofErr w:type="spellStart"/>
      <w:r w:rsidRPr="00F44E98">
        <w:t>th</w:t>
      </w:r>
      <w:proofErr w:type="spellEnd"/>
      <w:r w:rsidRPr="00F44E98">
        <w:t>&gt;</w:t>
      </w:r>
    </w:p>
    <w:p w14:paraId="22BA72E2" w14:textId="6B0769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MatTableHeader</w:t>
      </w:r>
      <w:proofErr w:type="spellEnd"/>
      <w:r w:rsidRPr="00F44E98">
        <w:t>&gt;</w:t>
      </w:r>
    </w:p>
    <w:p w14:paraId="65D6041E" w14:textId="166D062F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</w:t>
      </w:r>
      <w:proofErr w:type="spellStart"/>
      <w:r w:rsidRPr="00F44E98">
        <w:t>MatTableRow</w:t>
      </w:r>
      <w:proofErr w:type="spellEnd"/>
      <w:r w:rsidRPr="00F44E98">
        <w:t>&gt;</w:t>
      </w:r>
    </w:p>
    <w:p w14:paraId="5E68DFB1" w14:textId="3C75477A" w:rsidR="00F44E98" w:rsidRPr="00F44E98" w:rsidRDefault="00F44E98" w:rsidP="00F44E98">
      <w:pPr>
        <w:pStyle w:val="Kd"/>
      </w:pPr>
      <w:r w:rsidRPr="00F44E98">
        <w:t xml:space="preserve">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</w:t>
      </w:r>
      <w:proofErr w:type="gramStart"/>
      <w:r w:rsidRPr="00F44E98">
        <w:t>context.</w:t>
      </w:r>
      <w:r w:rsidR="000F029E">
        <w:t>&lt;</w:t>
      </w:r>
      <w:proofErr w:type="gramEnd"/>
      <w:r w:rsidR="000F029E">
        <w:t>első_megjelenítendő_adat&gt;</w:t>
      </w:r>
      <w:r w:rsidRPr="00F44E98">
        <w:t>&lt;/td&gt;</w:t>
      </w:r>
    </w:p>
    <w:p w14:paraId="785A7F9C" w14:textId="0CD2415D" w:rsidR="00F44E98" w:rsidRPr="00F44E98" w:rsidRDefault="00F44E98" w:rsidP="00F44E98">
      <w:pPr>
        <w:pStyle w:val="Kd"/>
      </w:pPr>
      <w:r w:rsidRPr="00F44E98">
        <w:t xml:space="preserve">        </w:t>
      </w:r>
      <w:r>
        <w:tab/>
      </w:r>
      <w:r w:rsidRPr="00F44E98">
        <w:t>&lt;</w:t>
      </w:r>
      <w:proofErr w:type="spellStart"/>
      <w:r w:rsidRPr="00F44E98">
        <w:t>td</w:t>
      </w:r>
      <w:proofErr w:type="spellEnd"/>
      <w:r w:rsidRPr="00F44E98">
        <w:t>&gt;@</w:t>
      </w:r>
      <w:proofErr w:type="gramStart"/>
      <w:r w:rsidRPr="00F44E98">
        <w:t>context</w:t>
      </w:r>
      <w:r w:rsidR="000F029E" w:rsidRPr="00F44E98">
        <w:t>.</w:t>
      </w:r>
      <w:r w:rsidR="000F029E">
        <w:t>&lt;</w:t>
      </w:r>
      <w:proofErr w:type="gramEnd"/>
      <w:r w:rsidR="000F029E">
        <w:t>második</w:t>
      </w:r>
      <w:r w:rsidR="000F029E">
        <w:t>_megjelenítendő_adat&gt;</w:t>
      </w:r>
      <w:r w:rsidRPr="00F44E98">
        <w:t>&lt;/td&gt;</w:t>
      </w:r>
    </w:p>
    <w:p w14:paraId="42DE7C9B" w14:textId="2DFF28A6" w:rsidR="00F44E98" w:rsidRPr="00F44E98" w:rsidRDefault="00F44E98" w:rsidP="00F44E98">
      <w:pPr>
        <w:pStyle w:val="Kd"/>
      </w:pPr>
      <w:r w:rsidRPr="00F44E98">
        <w:t xml:space="preserve">    </w:t>
      </w:r>
      <w:r>
        <w:tab/>
      </w:r>
      <w:r w:rsidRPr="00F44E98">
        <w:t>&lt;/</w:t>
      </w:r>
      <w:proofErr w:type="spellStart"/>
      <w:r w:rsidRPr="00F44E98">
        <w:t>MatTableRow</w:t>
      </w:r>
      <w:proofErr w:type="spellEnd"/>
      <w:r w:rsidRPr="00F44E98">
        <w:t>&gt;</w:t>
      </w:r>
    </w:p>
    <w:p w14:paraId="1D940902" w14:textId="0611DEDD" w:rsidR="007F5DF1" w:rsidRPr="004D1089" w:rsidRDefault="00F44E98" w:rsidP="006D3AE1">
      <w:pPr>
        <w:pStyle w:val="Kd"/>
      </w:pPr>
      <w:r w:rsidRPr="00F44E98">
        <w:t>&lt;/</w:t>
      </w:r>
      <w:proofErr w:type="spellStart"/>
      <w:r w:rsidRPr="00F44E98">
        <w:t>MatTable</w:t>
      </w:r>
      <w:proofErr w:type="spellEnd"/>
      <w:r w:rsidRPr="00F44E98">
        <w:t>&gt;</w:t>
      </w:r>
    </w:p>
    <w:sectPr w:rsidR="007F5DF1" w:rsidRPr="004D1089" w:rsidSect="00D23BFC">
      <w:headerReference w:type="even" r:id="rId36"/>
      <w:footerReference w:type="default" r:id="rId3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6C256" w14:textId="77777777" w:rsidR="00975482" w:rsidRDefault="00975482">
      <w:r>
        <w:separator/>
      </w:r>
    </w:p>
  </w:endnote>
  <w:endnote w:type="continuationSeparator" w:id="0">
    <w:p w14:paraId="351D73DB" w14:textId="77777777" w:rsidR="00975482" w:rsidRDefault="009754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ED279" w14:textId="77777777" w:rsidR="00975482" w:rsidRDefault="00975482">
      <w:r>
        <w:separator/>
      </w:r>
    </w:p>
  </w:footnote>
  <w:footnote w:type="continuationSeparator" w:id="0">
    <w:p w14:paraId="3578845C" w14:textId="77777777" w:rsidR="00975482" w:rsidRDefault="00975482">
      <w:r>
        <w:continuationSeparator/>
      </w:r>
    </w:p>
  </w:footnote>
  <w:footnote w:id="1">
    <w:p w14:paraId="78538D4F" w14:textId="77777777" w:rsidR="00045557" w:rsidRDefault="00045557" w:rsidP="00045557">
      <w:pPr>
        <w:pStyle w:val="Lbjegyzetszveg"/>
      </w:pPr>
      <w:r>
        <w:rPr>
          <w:rStyle w:val="Lbjegyzet-hivatkozs"/>
        </w:rPr>
        <w:footnoteRef/>
      </w:r>
      <w:r>
        <w:t xml:space="preserve"> Az itt megtalálható ikonok listája az alábbi linken érhető el: </w:t>
      </w:r>
      <w:hyperlink r:id="rId1" w:history="1">
        <w:r w:rsidRPr="00045557">
          <w:rPr>
            <w:rStyle w:val="Hiperhivatkozs"/>
          </w:rPr>
          <w:t>https://www.matblazor.com/Icon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4A27882"/>
    <w:multiLevelType w:val="hybridMultilevel"/>
    <w:tmpl w:val="A736346E"/>
    <w:lvl w:ilvl="0" w:tplc="745A0E30">
      <w:start w:val="2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707AEF"/>
    <w:multiLevelType w:val="hybridMultilevel"/>
    <w:tmpl w:val="5BDA246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6A6F80"/>
    <w:multiLevelType w:val="hybridMultilevel"/>
    <w:tmpl w:val="616A861A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6837D6"/>
    <w:multiLevelType w:val="hybridMultilevel"/>
    <w:tmpl w:val="C6D0D7AA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CC5588B"/>
    <w:multiLevelType w:val="hybridMultilevel"/>
    <w:tmpl w:val="4AEE21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64257"/>
    <w:multiLevelType w:val="hybridMultilevel"/>
    <w:tmpl w:val="975C3C02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4A5567"/>
    <w:multiLevelType w:val="hybridMultilevel"/>
    <w:tmpl w:val="180AB7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B482C02"/>
    <w:multiLevelType w:val="hybridMultilevel"/>
    <w:tmpl w:val="5C20CF86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0D0263"/>
    <w:multiLevelType w:val="hybridMultilevel"/>
    <w:tmpl w:val="57549F3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8AB40B0"/>
    <w:multiLevelType w:val="hybridMultilevel"/>
    <w:tmpl w:val="644083DE"/>
    <w:lvl w:ilvl="0" w:tplc="590C96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29214CB"/>
    <w:multiLevelType w:val="hybridMultilevel"/>
    <w:tmpl w:val="2EE2F640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791491"/>
    <w:multiLevelType w:val="hybridMultilevel"/>
    <w:tmpl w:val="E6F6239E"/>
    <w:lvl w:ilvl="0" w:tplc="25300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8121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F1F6168"/>
    <w:multiLevelType w:val="hybridMultilevel"/>
    <w:tmpl w:val="0A1048F4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4D729D"/>
    <w:multiLevelType w:val="hybridMultilevel"/>
    <w:tmpl w:val="AB0A3240"/>
    <w:lvl w:ilvl="0" w:tplc="C0D06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7F2DD1"/>
    <w:multiLevelType w:val="hybridMultilevel"/>
    <w:tmpl w:val="FAA63F38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6880932"/>
    <w:multiLevelType w:val="hybridMultilevel"/>
    <w:tmpl w:val="60AAF8FE"/>
    <w:lvl w:ilvl="0" w:tplc="279875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855B7E"/>
    <w:multiLevelType w:val="hybridMultilevel"/>
    <w:tmpl w:val="EF94A574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99C3B84"/>
    <w:multiLevelType w:val="multilevel"/>
    <w:tmpl w:val="D03E61C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7A38017A"/>
    <w:multiLevelType w:val="hybridMultilevel"/>
    <w:tmpl w:val="F9D4C0CE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433095"/>
    <w:multiLevelType w:val="hybridMultilevel"/>
    <w:tmpl w:val="266E8DD0"/>
    <w:lvl w:ilvl="0" w:tplc="CDBAF0D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AD4756B"/>
    <w:multiLevelType w:val="hybridMultilevel"/>
    <w:tmpl w:val="3D24EBFC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07730078">
    <w:abstractNumId w:val="10"/>
  </w:num>
  <w:num w:numId="2" w16cid:durableId="1562132423">
    <w:abstractNumId w:val="43"/>
  </w:num>
  <w:num w:numId="3" w16cid:durableId="1055470019">
    <w:abstractNumId w:val="18"/>
  </w:num>
  <w:num w:numId="4" w16cid:durableId="1138305224">
    <w:abstractNumId w:val="30"/>
  </w:num>
  <w:num w:numId="5" w16cid:durableId="1607347136">
    <w:abstractNumId w:val="32"/>
  </w:num>
  <w:num w:numId="6" w16cid:durableId="2073044562">
    <w:abstractNumId w:val="33"/>
  </w:num>
  <w:num w:numId="7" w16cid:durableId="1117144157">
    <w:abstractNumId w:val="25"/>
  </w:num>
  <w:num w:numId="8" w16cid:durableId="1412922786">
    <w:abstractNumId w:val="16"/>
  </w:num>
  <w:num w:numId="9" w16cid:durableId="1178346015">
    <w:abstractNumId w:val="27"/>
  </w:num>
  <w:num w:numId="10" w16cid:durableId="1836721985">
    <w:abstractNumId w:val="47"/>
  </w:num>
  <w:num w:numId="11" w16cid:durableId="1757359820">
    <w:abstractNumId w:val="28"/>
  </w:num>
  <w:num w:numId="12" w16cid:durableId="1318267525">
    <w:abstractNumId w:val="40"/>
  </w:num>
  <w:num w:numId="13" w16cid:durableId="1832284225">
    <w:abstractNumId w:val="9"/>
  </w:num>
  <w:num w:numId="14" w16cid:durableId="565266474">
    <w:abstractNumId w:val="7"/>
  </w:num>
  <w:num w:numId="15" w16cid:durableId="472600569">
    <w:abstractNumId w:val="6"/>
  </w:num>
  <w:num w:numId="16" w16cid:durableId="1161314153">
    <w:abstractNumId w:val="5"/>
  </w:num>
  <w:num w:numId="17" w16cid:durableId="51736654">
    <w:abstractNumId w:val="4"/>
  </w:num>
  <w:num w:numId="18" w16cid:durableId="717972565">
    <w:abstractNumId w:val="8"/>
  </w:num>
  <w:num w:numId="19" w16cid:durableId="842820546">
    <w:abstractNumId w:val="3"/>
  </w:num>
  <w:num w:numId="20" w16cid:durableId="1430927066">
    <w:abstractNumId w:val="2"/>
  </w:num>
  <w:num w:numId="21" w16cid:durableId="2126388001">
    <w:abstractNumId w:val="1"/>
  </w:num>
  <w:num w:numId="22" w16cid:durableId="1247764429">
    <w:abstractNumId w:val="0"/>
  </w:num>
  <w:num w:numId="23" w16cid:durableId="1844121027">
    <w:abstractNumId w:val="12"/>
  </w:num>
  <w:num w:numId="24" w16cid:durableId="914585043">
    <w:abstractNumId w:val="24"/>
  </w:num>
  <w:num w:numId="25" w16cid:durableId="162626603">
    <w:abstractNumId w:val="13"/>
  </w:num>
  <w:num w:numId="26" w16cid:durableId="1752896094">
    <w:abstractNumId w:val="22"/>
  </w:num>
  <w:num w:numId="27" w16cid:durableId="559295124">
    <w:abstractNumId w:val="37"/>
  </w:num>
  <w:num w:numId="28" w16cid:durableId="1869633635">
    <w:abstractNumId w:val="19"/>
  </w:num>
  <w:num w:numId="29" w16cid:durableId="997465757">
    <w:abstractNumId w:val="29"/>
  </w:num>
  <w:num w:numId="30" w16cid:durableId="232590485">
    <w:abstractNumId w:val="45"/>
  </w:num>
  <w:num w:numId="31" w16cid:durableId="2080710049">
    <w:abstractNumId w:val="44"/>
  </w:num>
  <w:num w:numId="32" w16cid:durableId="1850366314">
    <w:abstractNumId w:val="39"/>
  </w:num>
  <w:num w:numId="33" w16cid:durableId="1494837229">
    <w:abstractNumId w:val="15"/>
  </w:num>
  <w:num w:numId="34" w16cid:durableId="1133399695">
    <w:abstractNumId w:val="42"/>
  </w:num>
  <w:num w:numId="35" w16cid:durableId="1393700884">
    <w:abstractNumId w:val="46"/>
  </w:num>
  <w:num w:numId="36" w16cid:durableId="2093550856">
    <w:abstractNumId w:val="14"/>
  </w:num>
  <w:num w:numId="37" w16cid:durableId="870149545">
    <w:abstractNumId w:val="26"/>
  </w:num>
  <w:num w:numId="38" w16cid:durableId="268054121">
    <w:abstractNumId w:val="23"/>
  </w:num>
  <w:num w:numId="39" w16cid:durableId="1749497185">
    <w:abstractNumId w:val="31"/>
  </w:num>
  <w:num w:numId="40" w16cid:durableId="1203009262">
    <w:abstractNumId w:val="20"/>
  </w:num>
  <w:num w:numId="41" w16cid:durableId="1395203723">
    <w:abstractNumId w:val="17"/>
  </w:num>
  <w:num w:numId="42" w16cid:durableId="8262019">
    <w:abstractNumId w:val="11"/>
  </w:num>
  <w:num w:numId="43" w16cid:durableId="511532361">
    <w:abstractNumId w:val="36"/>
  </w:num>
  <w:num w:numId="44" w16cid:durableId="1653019964">
    <w:abstractNumId w:val="35"/>
  </w:num>
  <w:num w:numId="45" w16cid:durableId="253906160">
    <w:abstractNumId w:val="38"/>
  </w:num>
  <w:num w:numId="46" w16cid:durableId="1924492476">
    <w:abstractNumId w:val="21"/>
  </w:num>
  <w:num w:numId="47" w16cid:durableId="1570073914">
    <w:abstractNumId w:val="34"/>
  </w:num>
  <w:num w:numId="48" w16cid:durableId="257494260">
    <w:abstractNumId w:val="4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7C7"/>
    <w:rsid w:val="00022661"/>
    <w:rsid w:val="00024A00"/>
    <w:rsid w:val="0003623B"/>
    <w:rsid w:val="00042939"/>
    <w:rsid w:val="00045557"/>
    <w:rsid w:val="000531E2"/>
    <w:rsid w:val="00055071"/>
    <w:rsid w:val="00056645"/>
    <w:rsid w:val="00060C2B"/>
    <w:rsid w:val="00064A8C"/>
    <w:rsid w:val="00064E7F"/>
    <w:rsid w:val="0008185D"/>
    <w:rsid w:val="000A3B32"/>
    <w:rsid w:val="000A7483"/>
    <w:rsid w:val="000B53E0"/>
    <w:rsid w:val="000E60FC"/>
    <w:rsid w:val="000F029E"/>
    <w:rsid w:val="000F3EA7"/>
    <w:rsid w:val="000F4BAD"/>
    <w:rsid w:val="00100F48"/>
    <w:rsid w:val="00140742"/>
    <w:rsid w:val="00142588"/>
    <w:rsid w:val="001509CA"/>
    <w:rsid w:val="00151A15"/>
    <w:rsid w:val="001522F2"/>
    <w:rsid w:val="00153800"/>
    <w:rsid w:val="001638C4"/>
    <w:rsid w:val="00171054"/>
    <w:rsid w:val="00180A01"/>
    <w:rsid w:val="001915D9"/>
    <w:rsid w:val="001A57BC"/>
    <w:rsid w:val="001C7A6A"/>
    <w:rsid w:val="001E0DA1"/>
    <w:rsid w:val="00202BBF"/>
    <w:rsid w:val="00203E00"/>
    <w:rsid w:val="002102C3"/>
    <w:rsid w:val="00223FE8"/>
    <w:rsid w:val="00225F65"/>
    <w:rsid w:val="00227347"/>
    <w:rsid w:val="0024459F"/>
    <w:rsid w:val="0026107F"/>
    <w:rsid w:val="00267677"/>
    <w:rsid w:val="00283F99"/>
    <w:rsid w:val="002841F9"/>
    <w:rsid w:val="00292FA0"/>
    <w:rsid w:val="002B48E2"/>
    <w:rsid w:val="002C5838"/>
    <w:rsid w:val="002D0621"/>
    <w:rsid w:val="002D2C06"/>
    <w:rsid w:val="002D3031"/>
    <w:rsid w:val="002D6BCD"/>
    <w:rsid w:val="002D6F97"/>
    <w:rsid w:val="002D7DA9"/>
    <w:rsid w:val="002E1D2A"/>
    <w:rsid w:val="00302BB3"/>
    <w:rsid w:val="00305E08"/>
    <w:rsid w:val="00313013"/>
    <w:rsid w:val="003277ED"/>
    <w:rsid w:val="00342E79"/>
    <w:rsid w:val="00350AEC"/>
    <w:rsid w:val="0037381F"/>
    <w:rsid w:val="00381B54"/>
    <w:rsid w:val="00382C10"/>
    <w:rsid w:val="0038445C"/>
    <w:rsid w:val="003860E4"/>
    <w:rsid w:val="00391289"/>
    <w:rsid w:val="003A0623"/>
    <w:rsid w:val="003A4CDB"/>
    <w:rsid w:val="003B77D0"/>
    <w:rsid w:val="003E2ECB"/>
    <w:rsid w:val="003E70B1"/>
    <w:rsid w:val="003F5425"/>
    <w:rsid w:val="00402821"/>
    <w:rsid w:val="004032D8"/>
    <w:rsid w:val="00410924"/>
    <w:rsid w:val="00423864"/>
    <w:rsid w:val="00424E06"/>
    <w:rsid w:val="004250E5"/>
    <w:rsid w:val="0043104B"/>
    <w:rsid w:val="00463BC0"/>
    <w:rsid w:val="004661B9"/>
    <w:rsid w:val="0048395A"/>
    <w:rsid w:val="004851C7"/>
    <w:rsid w:val="00485F1C"/>
    <w:rsid w:val="0049024E"/>
    <w:rsid w:val="00491D1C"/>
    <w:rsid w:val="004B269B"/>
    <w:rsid w:val="004B4D18"/>
    <w:rsid w:val="004C469B"/>
    <w:rsid w:val="004D1089"/>
    <w:rsid w:val="004D58CA"/>
    <w:rsid w:val="004E417C"/>
    <w:rsid w:val="00502632"/>
    <w:rsid w:val="00502A30"/>
    <w:rsid w:val="00504E00"/>
    <w:rsid w:val="00506C99"/>
    <w:rsid w:val="005135F6"/>
    <w:rsid w:val="00526A1B"/>
    <w:rsid w:val="005334AD"/>
    <w:rsid w:val="005342E0"/>
    <w:rsid w:val="00534866"/>
    <w:rsid w:val="005524FC"/>
    <w:rsid w:val="005572E5"/>
    <w:rsid w:val="00563521"/>
    <w:rsid w:val="00570D18"/>
    <w:rsid w:val="005735AE"/>
    <w:rsid w:val="00576495"/>
    <w:rsid w:val="00580EFB"/>
    <w:rsid w:val="0058258D"/>
    <w:rsid w:val="005A45E5"/>
    <w:rsid w:val="005C1461"/>
    <w:rsid w:val="005D3443"/>
    <w:rsid w:val="005D7E08"/>
    <w:rsid w:val="005E01E0"/>
    <w:rsid w:val="006034C7"/>
    <w:rsid w:val="00616387"/>
    <w:rsid w:val="00620E4D"/>
    <w:rsid w:val="0062185B"/>
    <w:rsid w:val="006236AB"/>
    <w:rsid w:val="00624235"/>
    <w:rsid w:val="00630A92"/>
    <w:rsid w:val="0063585C"/>
    <w:rsid w:val="00640573"/>
    <w:rsid w:val="00641018"/>
    <w:rsid w:val="006459E6"/>
    <w:rsid w:val="00650C7C"/>
    <w:rsid w:val="00652771"/>
    <w:rsid w:val="00675281"/>
    <w:rsid w:val="00681E99"/>
    <w:rsid w:val="00683013"/>
    <w:rsid w:val="0068415F"/>
    <w:rsid w:val="00692605"/>
    <w:rsid w:val="006A1B7F"/>
    <w:rsid w:val="006A70C0"/>
    <w:rsid w:val="006B299D"/>
    <w:rsid w:val="006D2E67"/>
    <w:rsid w:val="006D32C3"/>
    <w:rsid w:val="006D338C"/>
    <w:rsid w:val="006D3AE1"/>
    <w:rsid w:val="006E3115"/>
    <w:rsid w:val="006E4E19"/>
    <w:rsid w:val="006F512E"/>
    <w:rsid w:val="00700E3A"/>
    <w:rsid w:val="00706E43"/>
    <w:rsid w:val="00716EA9"/>
    <w:rsid w:val="0072200E"/>
    <w:rsid w:val="00730B3C"/>
    <w:rsid w:val="00734235"/>
    <w:rsid w:val="00737CE9"/>
    <w:rsid w:val="00742199"/>
    <w:rsid w:val="00756D62"/>
    <w:rsid w:val="00760D6A"/>
    <w:rsid w:val="00773DB8"/>
    <w:rsid w:val="0078379A"/>
    <w:rsid w:val="00783B2D"/>
    <w:rsid w:val="00790ACB"/>
    <w:rsid w:val="00792ECA"/>
    <w:rsid w:val="007A4F61"/>
    <w:rsid w:val="007B5CF7"/>
    <w:rsid w:val="007D1E92"/>
    <w:rsid w:val="007D687B"/>
    <w:rsid w:val="007F5DF1"/>
    <w:rsid w:val="00807072"/>
    <w:rsid w:val="00814CFA"/>
    <w:rsid w:val="00816BCB"/>
    <w:rsid w:val="0082046C"/>
    <w:rsid w:val="00843159"/>
    <w:rsid w:val="00847252"/>
    <w:rsid w:val="00854BDC"/>
    <w:rsid w:val="00855518"/>
    <w:rsid w:val="00861402"/>
    <w:rsid w:val="00877820"/>
    <w:rsid w:val="00893514"/>
    <w:rsid w:val="00896AFD"/>
    <w:rsid w:val="008A323B"/>
    <w:rsid w:val="008A3762"/>
    <w:rsid w:val="008A6788"/>
    <w:rsid w:val="008C5682"/>
    <w:rsid w:val="008C7EF1"/>
    <w:rsid w:val="008D5BA2"/>
    <w:rsid w:val="008E7228"/>
    <w:rsid w:val="00903A5B"/>
    <w:rsid w:val="0090541F"/>
    <w:rsid w:val="009371CC"/>
    <w:rsid w:val="00940CB1"/>
    <w:rsid w:val="009445EB"/>
    <w:rsid w:val="009456FE"/>
    <w:rsid w:val="0096309C"/>
    <w:rsid w:val="009727F2"/>
    <w:rsid w:val="00975482"/>
    <w:rsid w:val="009757E3"/>
    <w:rsid w:val="0098354E"/>
    <w:rsid w:val="0098532E"/>
    <w:rsid w:val="00990760"/>
    <w:rsid w:val="00996B51"/>
    <w:rsid w:val="009A5CC1"/>
    <w:rsid w:val="009A6403"/>
    <w:rsid w:val="009B1AB8"/>
    <w:rsid w:val="009B2EED"/>
    <w:rsid w:val="009B48CD"/>
    <w:rsid w:val="009C1C93"/>
    <w:rsid w:val="009D2FD8"/>
    <w:rsid w:val="009E1EFE"/>
    <w:rsid w:val="009F3CE8"/>
    <w:rsid w:val="009F41FF"/>
    <w:rsid w:val="009F4DEA"/>
    <w:rsid w:val="009F6D5B"/>
    <w:rsid w:val="00A015AA"/>
    <w:rsid w:val="00A02FCA"/>
    <w:rsid w:val="00A0364B"/>
    <w:rsid w:val="00A044E7"/>
    <w:rsid w:val="00A11BDC"/>
    <w:rsid w:val="00A21EAD"/>
    <w:rsid w:val="00A26E98"/>
    <w:rsid w:val="00A34677"/>
    <w:rsid w:val="00A34B1D"/>
    <w:rsid w:val="00A34DC4"/>
    <w:rsid w:val="00A35DE1"/>
    <w:rsid w:val="00A5153D"/>
    <w:rsid w:val="00A72F10"/>
    <w:rsid w:val="00A80F30"/>
    <w:rsid w:val="00A81F04"/>
    <w:rsid w:val="00A9757F"/>
    <w:rsid w:val="00AB511F"/>
    <w:rsid w:val="00AE05C4"/>
    <w:rsid w:val="00AE4C6A"/>
    <w:rsid w:val="00AF1A88"/>
    <w:rsid w:val="00B13FD0"/>
    <w:rsid w:val="00B4104A"/>
    <w:rsid w:val="00B445E3"/>
    <w:rsid w:val="00B47F9E"/>
    <w:rsid w:val="00B50CAA"/>
    <w:rsid w:val="00B553A3"/>
    <w:rsid w:val="00B65E4E"/>
    <w:rsid w:val="00B96880"/>
    <w:rsid w:val="00BA3110"/>
    <w:rsid w:val="00BD0ADC"/>
    <w:rsid w:val="00BD0B7E"/>
    <w:rsid w:val="00BD438B"/>
    <w:rsid w:val="00BD7DAE"/>
    <w:rsid w:val="00BE0FF3"/>
    <w:rsid w:val="00BE732C"/>
    <w:rsid w:val="00BF1BC5"/>
    <w:rsid w:val="00BF218E"/>
    <w:rsid w:val="00C00283"/>
    <w:rsid w:val="00C00B3C"/>
    <w:rsid w:val="00C129AE"/>
    <w:rsid w:val="00C2279C"/>
    <w:rsid w:val="00C2686E"/>
    <w:rsid w:val="00C31260"/>
    <w:rsid w:val="00C34F2A"/>
    <w:rsid w:val="00C5098E"/>
    <w:rsid w:val="00C53F92"/>
    <w:rsid w:val="00C66F3B"/>
    <w:rsid w:val="00C73DEE"/>
    <w:rsid w:val="00C94815"/>
    <w:rsid w:val="00CC2118"/>
    <w:rsid w:val="00CE3A37"/>
    <w:rsid w:val="00CF42AF"/>
    <w:rsid w:val="00CF4747"/>
    <w:rsid w:val="00D07335"/>
    <w:rsid w:val="00D1632F"/>
    <w:rsid w:val="00D22B3E"/>
    <w:rsid w:val="00D23BFC"/>
    <w:rsid w:val="00D2570D"/>
    <w:rsid w:val="00D33AD1"/>
    <w:rsid w:val="00D36790"/>
    <w:rsid w:val="00D37EC8"/>
    <w:rsid w:val="00D429F2"/>
    <w:rsid w:val="00D53F5A"/>
    <w:rsid w:val="00D55C39"/>
    <w:rsid w:val="00D76CDD"/>
    <w:rsid w:val="00D81927"/>
    <w:rsid w:val="00D82885"/>
    <w:rsid w:val="00D8301B"/>
    <w:rsid w:val="00D91FE5"/>
    <w:rsid w:val="00D95E2C"/>
    <w:rsid w:val="00DD6A58"/>
    <w:rsid w:val="00DE364D"/>
    <w:rsid w:val="00DE3844"/>
    <w:rsid w:val="00E03AC2"/>
    <w:rsid w:val="00E06A17"/>
    <w:rsid w:val="00E07EE4"/>
    <w:rsid w:val="00E11B92"/>
    <w:rsid w:val="00E145B4"/>
    <w:rsid w:val="00E20536"/>
    <w:rsid w:val="00E22773"/>
    <w:rsid w:val="00E23562"/>
    <w:rsid w:val="00E23D89"/>
    <w:rsid w:val="00E42F0D"/>
    <w:rsid w:val="00E53509"/>
    <w:rsid w:val="00E614EE"/>
    <w:rsid w:val="00E6154E"/>
    <w:rsid w:val="00E6286A"/>
    <w:rsid w:val="00E6456F"/>
    <w:rsid w:val="00E70707"/>
    <w:rsid w:val="00E8385C"/>
    <w:rsid w:val="00E86A0C"/>
    <w:rsid w:val="00EE1670"/>
    <w:rsid w:val="00EE1A1F"/>
    <w:rsid w:val="00EE2264"/>
    <w:rsid w:val="00EE2820"/>
    <w:rsid w:val="00EF1918"/>
    <w:rsid w:val="00F050F9"/>
    <w:rsid w:val="00F07D33"/>
    <w:rsid w:val="00F160AA"/>
    <w:rsid w:val="00F17CCF"/>
    <w:rsid w:val="00F35D3F"/>
    <w:rsid w:val="00F44E98"/>
    <w:rsid w:val="00F461CD"/>
    <w:rsid w:val="00F5514C"/>
    <w:rsid w:val="00F56DA9"/>
    <w:rsid w:val="00F670A2"/>
    <w:rsid w:val="00F73B1E"/>
    <w:rsid w:val="00F93C83"/>
    <w:rsid w:val="00FA06E2"/>
    <w:rsid w:val="00FA5B59"/>
    <w:rsid w:val="00FC06BD"/>
    <w:rsid w:val="00FC0C3F"/>
    <w:rsid w:val="00FD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60C2B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E5350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060C2B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456FE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15D9"/>
    <w:rPr>
      <w:color w:val="605E5C"/>
      <w:shd w:val="clear" w:color="auto" w:fill="E1DFDD"/>
    </w:rPr>
  </w:style>
  <w:style w:type="character" w:customStyle="1" w:styleId="mtk10">
    <w:name w:val="mtk10"/>
    <w:basedOn w:val="Bekezdsalapbettpusa"/>
    <w:rsid w:val="00EE1670"/>
  </w:style>
  <w:style w:type="character" w:customStyle="1" w:styleId="mtk14">
    <w:name w:val="mtk14"/>
    <w:basedOn w:val="Bekezdsalapbettpusa"/>
    <w:rsid w:val="00EE1670"/>
  </w:style>
  <w:style w:type="character" w:customStyle="1" w:styleId="mtk1">
    <w:name w:val="mtk1"/>
    <w:basedOn w:val="Bekezdsalapbettpusa"/>
    <w:rsid w:val="00EE1670"/>
  </w:style>
  <w:style w:type="character" w:customStyle="1" w:styleId="mtk4">
    <w:name w:val="mtk4"/>
    <w:basedOn w:val="Bekezdsalapbettpusa"/>
    <w:rsid w:val="00EE1670"/>
  </w:style>
  <w:style w:type="character" w:customStyle="1" w:styleId="mtk5">
    <w:name w:val="mtk5"/>
    <w:basedOn w:val="Bekezdsalapbettpusa"/>
    <w:rsid w:val="00EE1670"/>
  </w:style>
  <w:style w:type="character" w:customStyle="1" w:styleId="mtk15">
    <w:name w:val="mtk15"/>
    <w:basedOn w:val="Bekezdsalapbettpusa"/>
    <w:rsid w:val="00EE1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blazor.com/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1352</TotalTime>
  <Pages>36</Pages>
  <Words>5467</Words>
  <Characters>37726</Characters>
  <Application>Microsoft Office Word</Application>
  <DocSecurity>0</DocSecurity>
  <Lines>314</Lines>
  <Paragraphs>86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43107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Gaál Réka Dorottya</cp:lastModifiedBy>
  <cp:revision>43</cp:revision>
  <cp:lastPrinted>2002-07-08T12:51:00Z</cp:lastPrinted>
  <dcterms:created xsi:type="dcterms:W3CDTF">2022-04-15T17:13:00Z</dcterms:created>
  <dcterms:modified xsi:type="dcterms:W3CDTF">2022-04-29T13:52:00Z</dcterms:modified>
</cp:coreProperties>
</file>